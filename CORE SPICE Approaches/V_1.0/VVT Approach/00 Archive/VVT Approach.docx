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DFBF5" w14:textId="691EE7D9" w:rsidR="001F6158" w:rsidRDefault="004C5BEB" w:rsidP="00BC33F1">
      <w:pPr>
        <w:tabs>
          <w:tab w:val="left" w:pos="3210"/>
          <w:tab w:val="left" w:pos="5982"/>
          <w:tab w:val="left" w:pos="6546"/>
        </w:tabs>
      </w:pPr>
      <w:r>
        <w:t xml:space="preserve"> </w:t>
      </w:r>
      <w:r w:rsidR="00E0745C">
        <w:tab/>
      </w:r>
      <w:r w:rsidR="00FB0FCA">
        <w:tab/>
      </w:r>
      <w:r w:rsidR="00BC33F1">
        <w:tab/>
      </w:r>
    </w:p>
    <w:p w14:paraId="3B27E4B6" w14:textId="77777777" w:rsidR="000F37C5" w:rsidRDefault="000F37C5" w:rsidP="00853FC5"/>
    <w:p w14:paraId="6D9A9FF8" w14:textId="77777777" w:rsidR="000F37C5" w:rsidRDefault="000F37C5" w:rsidP="00853FC5"/>
    <w:p w14:paraId="715FF4A2" w14:textId="77777777" w:rsidR="00930C38" w:rsidRDefault="00930C38" w:rsidP="00853FC5"/>
    <w:p w14:paraId="4299EDE9" w14:textId="77777777" w:rsidR="003E54B0" w:rsidRDefault="003E54B0" w:rsidP="00853FC5"/>
    <w:p w14:paraId="2648EC19" w14:textId="77777777" w:rsidR="000F37C5" w:rsidRDefault="000F37C5" w:rsidP="00853FC5"/>
    <w:p w14:paraId="56963680" w14:textId="77777777" w:rsidR="000F37C5" w:rsidRDefault="000F37C5" w:rsidP="00853FC5"/>
    <w:p w14:paraId="5BB5A7E9" w14:textId="1671DE33" w:rsidR="00CF3783" w:rsidRPr="00C45377" w:rsidRDefault="00555921" w:rsidP="00692800">
      <w:pPr>
        <w:pStyle w:val="Title"/>
        <w:outlineLvl w:val="9"/>
      </w:pPr>
      <w:sdt>
        <w:sdtPr>
          <w:id w:val="-456029805"/>
          <w:lock w:val="sdtLocked"/>
          <w:placeholder>
            <w:docPart w:val="A8ABD5C9BC06496F9A117498105217DD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r w:rsidR="00E00CE7">
            <w:t>VVT Approach</w:t>
          </w:r>
        </w:sdtContent>
      </w:sdt>
    </w:p>
    <w:bookmarkStart w:id="0" w:name="_Toc143860471"/>
    <w:p w14:paraId="62F7868F" w14:textId="77777777" w:rsidR="000F37C5" w:rsidRPr="00C45377" w:rsidRDefault="00555921" w:rsidP="00245390">
      <w:pPr>
        <w:pStyle w:val="Subtitle"/>
      </w:pPr>
      <w:sdt>
        <w:sdtPr>
          <w:id w:val="1940169520"/>
          <w:placeholder>
            <w:docPart w:val="A8ABD5C9BC06496F9A117498105217DD"/>
          </w:placeholder>
          <w:dataBinding w:prefixMappings="xmlns:ns0='http://schema.unitedmentors.com/CORESPICE' " w:xpath="/ns0:CORESPICE_Asset[1]/ns0:document_subtitle[1]" w:storeItemID="{EBC391F9-EA87-4102-8428-9A6B12CE205C}"/>
          <w:text/>
        </w:sdtPr>
        <w:sdtEndPr/>
        <w:sdtContent>
          <w:r w:rsidR="006C4AF9">
            <w:t>A CORE SPICE asset</w:t>
          </w:r>
        </w:sdtContent>
      </w:sdt>
      <w:bookmarkEnd w:id="0"/>
    </w:p>
    <w:p w14:paraId="4CF211E3" w14:textId="77777777" w:rsidR="00B7439F" w:rsidRPr="00AF7903" w:rsidRDefault="00B7439F" w:rsidP="00853FC5">
      <w:r w:rsidRPr="00C45377">
        <w:br w:type="page"/>
      </w:r>
    </w:p>
    <w:p w14:paraId="1D75C294" w14:textId="7588CB8E" w:rsidR="00B012CD" w:rsidRDefault="00542A9F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r>
        <w:rPr>
          <w:b w:val="0"/>
          <w:bCs w:val="0"/>
          <w:sz w:val="22"/>
          <w:szCs w:val="22"/>
          <w:u w:val="single"/>
        </w:rPr>
        <w:lastRenderedPageBreak/>
        <w:fldChar w:fldCharType="begin"/>
      </w:r>
      <w:r>
        <w:rPr>
          <w:b w:val="0"/>
          <w:bCs w:val="0"/>
          <w:sz w:val="22"/>
          <w:szCs w:val="22"/>
          <w:u w:val="single"/>
        </w:rPr>
        <w:instrText xml:space="preserve"> TOC \o "1-3" \h \z \u </w:instrText>
      </w:r>
      <w:r>
        <w:rPr>
          <w:b w:val="0"/>
          <w:bCs w:val="0"/>
          <w:sz w:val="22"/>
          <w:szCs w:val="22"/>
          <w:u w:val="single"/>
        </w:rPr>
        <w:fldChar w:fldCharType="separate"/>
      </w:r>
      <w:hyperlink w:anchor="_Toc144406370" w:history="1">
        <w:r w:rsidR="00B012CD" w:rsidRPr="007B4CF1">
          <w:rPr>
            <w:rStyle w:val="Hyperlink"/>
            <w:noProof/>
          </w:rPr>
          <w:t>1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Purpose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_Toc144406370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2</w:t>
        </w:r>
        <w:r w:rsidR="00B012CD">
          <w:rPr>
            <w:noProof/>
            <w:webHidden/>
          </w:rPr>
          <w:fldChar w:fldCharType="end"/>
        </w:r>
      </w:hyperlink>
    </w:p>
    <w:p w14:paraId="49B679BD" w14:textId="1D8E2F81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1" w:history="1">
        <w:r w:rsidR="00B012CD" w:rsidRPr="007B4CF1">
          <w:rPr>
            <w:rStyle w:val="Hyperlink"/>
            <w:noProof/>
          </w:rPr>
          <w:t>2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Scope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_Toc144406371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2</w:t>
        </w:r>
        <w:r w:rsidR="00B012CD">
          <w:rPr>
            <w:noProof/>
            <w:webHidden/>
          </w:rPr>
          <w:fldChar w:fldCharType="end"/>
        </w:r>
      </w:hyperlink>
    </w:p>
    <w:p w14:paraId="7869168E" w14:textId="0B03DFAB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2" w:history="1">
        <w:r w:rsidR="00B012CD" w:rsidRPr="007B4CF1">
          <w:rPr>
            <w:rStyle w:val="Hyperlink"/>
            <w:noProof/>
          </w:rPr>
          <w:t>3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Introduction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_Toc144406372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2</w:t>
        </w:r>
        <w:r w:rsidR="00B012CD">
          <w:rPr>
            <w:noProof/>
            <w:webHidden/>
          </w:rPr>
          <w:fldChar w:fldCharType="end"/>
        </w:r>
      </w:hyperlink>
    </w:p>
    <w:p w14:paraId="7293500D" w14:textId="139A9734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3" w:history="1">
        <w:r w:rsidR="00B012CD" w:rsidRPr="007B4CF1">
          <w:rPr>
            <w:rStyle w:val="Hyperlink"/>
            <w:noProof/>
          </w:rPr>
          <w:t>4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Policy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_Toc144406373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2</w:t>
        </w:r>
        <w:r w:rsidR="00B012CD">
          <w:rPr>
            <w:noProof/>
            <w:webHidden/>
          </w:rPr>
          <w:fldChar w:fldCharType="end"/>
        </w:r>
      </w:hyperlink>
    </w:p>
    <w:p w14:paraId="1872F657" w14:textId="3BA0E495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4" w:history="1">
        <w:r w:rsidR="00B012CD" w:rsidRPr="007B4CF1">
          <w:rPr>
            <w:rStyle w:val="Hyperlink"/>
            <w:noProof/>
          </w:rPr>
          <w:t>5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Approach Summary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_Toc144406374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2</w:t>
        </w:r>
        <w:r w:rsidR="00B012CD">
          <w:rPr>
            <w:noProof/>
            <w:webHidden/>
          </w:rPr>
          <w:fldChar w:fldCharType="end"/>
        </w:r>
      </w:hyperlink>
    </w:p>
    <w:p w14:paraId="0D612593" w14:textId="7E089DFE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5" w:history="1">
        <w:r w:rsidR="00B012CD" w:rsidRPr="007B4CF1">
          <w:rPr>
            <w:rStyle w:val="Hyperlink"/>
            <w:noProof/>
          </w:rPr>
          <w:t>6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Levels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_Toc144406375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2</w:t>
        </w:r>
        <w:r w:rsidR="00B012CD">
          <w:rPr>
            <w:noProof/>
            <w:webHidden/>
          </w:rPr>
          <w:fldChar w:fldCharType="end"/>
        </w:r>
      </w:hyperlink>
    </w:p>
    <w:p w14:paraId="62EB3431" w14:textId="36E12D63" w:rsidR="00B012CD" w:rsidRDefault="00555921">
      <w:pPr>
        <w:pStyle w:val="TOC2"/>
        <w:tabs>
          <w:tab w:val="left" w:pos="72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6" w:history="1">
        <w:r w:rsidR="00B012CD" w:rsidRPr="007B4CF1">
          <w:rPr>
            <w:rStyle w:val="Hyperlink"/>
            <w:noProof/>
          </w:rPr>
          <w:t>6.1</w:t>
        </w:r>
        <w:r w:rsidR="00B012CD">
          <w:rPr>
            <w:rFonts w:eastAsiaTheme="minorEastAsia" w:cstheme="minorBidi"/>
            <w:small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Unit Testing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_Toc144406376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2</w:t>
        </w:r>
        <w:r w:rsidR="00B012CD">
          <w:rPr>
            <w:noProof/>
            <w:webHidden/>
          </w:rPr>
          <w:fldChar w:fldCharType="end"/>
        </w:r>
      </w:hyperlink>
    </w:p>
    <w:p w14:paraId="743E3A0D" w14:textId="0027BD86" w:rsidR="00B012CD" w:rsidRDefault="00555921">
      <w:pPr>
        <w:pStyle w:val="TOC2"/>
        <w:tabs>
          <w:tab w:val="left" w:pos="72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7" w:history="1">
        <w:r w:rsidR="00B012CD" w:rsidRPr="007B4CF1">
          <w:rPr>
            <w:rStyle w:val="Hyperlink"/>
            <w:noProof/>
          </w:rPr>
          <w:t>6.2</w:t>
        </w:r>
        <w:r w:rsidR="00B012CD">
          <w:rPr>
            <w:rFonts w:eastAsiaTheme="minorEastAsia" w:cstheme="minorBidi"/>
            <w:small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Integration Testing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_Toc144406377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3</w:t>
        </w:r>
        <w:r w:rsidR="00B012CD">
          <w:rPr>
            <w:noProof/>
            <w:webHidden/>
          </w:rPr>
          <w:fldChar w:fldCharType="end"/>
        </w:r>
      </w:hyperlink>
    </w:p>
    <w:p w14:paraId="12460767" w14:textId="57CE0503" w:rsidR="00B012CD" w:rsidRDefault="00555921">
      <w:pPr>
        <w:pStyle w:val="TOC2"/>
        <w:tabs>
          <w:tab w:val="left" w:pos="72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8" w:history="1">
        <w:r w:rsidR="00B012CD" w:rsidRPr="007B4CF1">
          <w:rPr>
            <w:rStyle w:val="Hyperlink"/>
            <w:noProof/>
          </w:rPr>
          <w:t>6.3</w:t>
        </w:r>
        <w:r w:rsidR="00B012CD">
          <w:rPr>
            <w:rFonts w:eastAsiaTheme="minorEastAsia" w:cstheme="minorBidi"/>
            <w:small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System Testing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_Toc144406378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3</w:t>
        </w:r>
        <w:r w:rsidR="00B012CD">
          <w:rPr>
            <w:noProof/>
            <w:webHidden/>
          </w:rPr>
          <w:fldChar w:fldCharType="end"/>
        </w:r>
      </w:hyperlink>
    </w:p>
    <w:p w14:paraId="2396A581" w14:textId="16A22219" w:rsidR="00B012CD" w:rsidRDefault="00555921">
      <w:pPr>
        <w:pStyle w:val="TOC2"/>
        <w:tabs>
          <w:tab w:val="left" w:pos="72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79" w:history="1">
        <w:r w:rsidR="00B012CD" w:rsidRPr="007B4CF1">
          <w:rPr>
            <w:rStyle w:val="Hyperlink"/>
            <w:noProof/>
          </w:rPr>
          <w:t>6.4</w:t>
        </w:r>
        <w:r w:rsidR="00B012CD">
          <w:rPr>
            <w:rFonts w:eastAsiaTheme="minorEastAsia" w:cstheme="minorBidi"/>
            <w:small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Acceptance Testing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_Toc144406379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3</w:t>
        </w:r>
        <w:r w:rsidR="00B012CD">
          <w:rPr>
            <w:noProof/>
            <w:webHidden/>
          </w:rPr>
          <w:fldChar w:fldCharType="end"/>
        </w:r>
      </w:hyperlink>
    </w:p>
    <w:p w14:paraId="65580A59" w14:textId="0DC5EBD5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0" w:history="1">
        <w:r w:rsidR="00B012CD" w:rsidRPr="007B4CF1">
          <w:rPr>
            <w:rStyle w:val="Hyperlink"/>
            <w:noProof/>
          </w:rPr>
          <w:t>7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DV and PV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_Toc144406380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3</w:t>
        </w:r>
        <w:r w:rsidR="00B012CD">
          <w:rPr>
            <w:noProof/>
            <w:webHidden/>
          </w:rPr>
          <w:fldChar w:fldCharType="end"/>
        </w:r>
      </w:hyperlink>
    </w:p>
    <w:p w14:paraId="7D91D2EB" w14:textId="53B29649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1" w:history="1">
        <w:r w:rsidR="00B012CD" w:rsidRPr="007B4CF1">
          <w:rPr>
            <w:rStyle w:val="Hyperlink"/>
            <w:noProof/>
          </w:rPr>
          <w:t>8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End-of-Line Test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_Toc144406381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3</w:t>
        </w:r>
        <w:r w:rsidR="00B012CD">
          <w:rPr>
            <w:noProof/>
            <w:webHidden/>
          </w:rPr>
          <w:fldChar w:fldCharType="end"/>
        </w:r>
      </w:hyperlink>
    </w:p>
    <w:p w14:paraId="5E55725D" w14:textId="3E3F4A48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2" w:history="1">
        <w:r w:rsidR="00B012CD" w:rsidRPr="007B4CF1">
          <w:rPr>
            <w:rStyle w:val="Hyperlink"/>
            <w:noProof/>
          </w:rPr>
          <w:t>9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Coverage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_Toc144406382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3</w:t>
        </w:r>
        <w:r w:rsidR="00B012CD">
          <w:rPr>
            <w:noProof/>
            <w:webHidden/>
          </w:rPr>
          <w:fldChar w:fldCharType="end"/>
        </w:r>
      </w:hyperlink>
    </w:p>
    <w:p w14:paraId="0F113055" w14:textId="5240EDE4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3" w:history="1">
        <w:r w:rsidR="00B012CD" w:rsidRPr="007B4CF1">
          <w:rPr>
            <w:rStyle w:val="Hyperlink"/>
            <w:noProof/>
          </w:rPr>
          <w:t>10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Cases and Procedures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_Toc144406383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4</w:t>
        </w:r>
        <w:r w:rsidR="00B012CD">
          <w:rPr>
            <w:noProof/>
            <w:webHidden/>
          </w:rPr>
          <w:fldChar w:fldCharType="end"/>
        </w:r>
      </w:hyperlink>
    </w:p>
    <w:p w14:paraId="2177D87D" w14:textId="1F77DE26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4" w:history="1">
        <w:r w:rsidR="00B012CD" w:rsidRPr="007B4CF1">
          <w:rPr>
            <w:rStyle w:val="Hyperlink"/>
            <w:noProof/>
          </w:rPr>
          <w:t>11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Data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_Toc144406384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4</w:t>
        </w:r>
        <w:r w:rsidR="00B012CD">
          <w:rPr>
            <w:noProof/>
            <w:webHidden/>
          </w:rPr>
          <w:fldChar w:fldCharType="end"/>
        </w:r>
      </w:hyperlink>
    </w:p>
    <w:p w14:paraId="0DB90250" w14:textId="68E8E672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5" w:history="1">
        <w:r w:rsidR="00B012CD" w:rsidRPr="007B4CF1">
          <w:rPr>
            <w:rStyle w:val="Hyperlink"/>
            <w:noProof/>
          </w:rPr>
          <w:t>12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Environment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_Toc144406385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4</w:t>
        </w:r>
        <w:r w:rsidR="00B012CD">
          <w:rPr>
            <w:noProof/>
            <w:webHidden/>
          </w:rPr>
          <w:fldChar w:fldCharType="end"/>
        </w:r>
      </w:hyperlink>
    </w:p>
    <w:p w14:paraId="0D9A74CF" w14:textId="593CE306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6" w:history="1">
        <w:r w:rsidR="00B012CD" w:rsidRPr="007B4CF1">
          <w:rPr>
            <w:rStyle w:val="Hyperlink"/>
            <w:noProof/>
          </w:rPr>
          <w:t>13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Risk Management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_Toc144406386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4</w:t>
        </w:r>
        <w:r w:rsidR="00B012CD">
          <w:rPr>
            <w:noProof/>
            <w:webHidden/>
          </w:rPr>
          <w:fldChar w:fldCharType="end"/>
        </w:r>
      </w:hyperlink>
    </w:p>
    <w:p w14:paraId="797FD015" w14:textId="0EDE9150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7" w:history="1">
        <w:r w:rsidR="00B012CD" w:rsidRPr="007B4CF1">
          <w:rPr>
            <w:rStyle w:val="Hyperlink"/>
            <w:noProof/>
          </w:rPr>
          <w:t>14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Execution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_Toc144406387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4</w:t>
        </w:r>
        <w:r w:rsidR="00B012CD">
          <w:rPr>
            <w:noProof/>
            <w:webHidden/>
          </w:rPr>
          <w:fldChar w:fldCharType="end"/>
        </w:r>
      </w:hyperlink>
    </w:p>
    <w:p w14:paraId="375EC03F" w14:textId="5BEDD5B0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8" w:history="1">
        <w:r w:rsidR="00B012CD" w:rsidRPr="007B4CF1">
          <w:rPr>
            <w:rStyle w:val="Hyperlink"/>
            <w:noProof/>
          </w:rPr>
          <w:t>15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Test Reporting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_Toc144406388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5</w:t>
        </w:r>
        <w:r w:rsidR="00B012CD">
          <w:rPr>
            <w:noProof/>
            <w:webHidden/>
          </w:rPr>
          <w:fldChar w:fldCharType="end"/>
        </w:r>
      </w:hyperlink>
    </w:p>
    <w:p w14:paraId="49020C39" w14:textId="0B771C59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89" w:history="1">
        <w:r w:rsidR="00B012CD" w:rsidRPr="007B4CF1">
          <w:rPr>
            <w:rStyle w:val="Hyperlink"/>
            <w:noProof/>
          </w:rPr>
          <w:t>16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Outcomes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_Toc144406389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5</w:t>
        </w:r>
        <w:r w:rsidR="00B012CD">
          <w:rPr>
            <w:noProof/>
            <w:webHidden/>
          </w:rPr>
          <w:fldChar w:fldCharType="end"/>
        </w:r>
      </w:hyperlink>
    </w:p>
    <w:p w14:paraId="6E9BD0A7" w14:textId="0C41BB7E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90" w:history="1">
        <w:r w:rsidR="00B012CD" w:rsidRPr="007B4CF1">
          <w:rPr>
            <w:rStyle w:val="Hyperlink"/>
            <w:noProof/>
          </w:rPr>
          <w:t>17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Resource Allocation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_Toc144406390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5</w:t>
        </w:r>
        <w:r w:rsidR="00B012CD">
          <w:rPr>
            <w:noProof/>
            <w:webHidden/>
          </w:rPr>
          <w:fldChar w:fldCharType="end"/>
        </w:r>
      </w:hyperlink>
    </w:p>
    <w:p w14:paraId="6AA090B9" w14:textId="16F6016B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91" w:history="1">
        <w:r w:rsidR="00B012CD" w:rsidRPr="007B4CF1">
          <w:rPr>
            <w:rStyle w:val="Hyperlink"/>
            <w:noProof/>
          </w:rPr>
          <w:t>18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Review and Approval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_Toc144406391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5</w:t>
        </w:r>
        <w:r w:rsidR="00B012CD">
          <w:rPr>
            <w:noProof/>
            <w:webHidden/>
          </w:rPr>
          <w:fldChar w:fldCharType="end"/>
        </w:r>
      </w:hyperlink>
    </w:p>
    <w:p w14:paraId="2CDD055D" w14:textId="7A8A7357" w:rsidR="00B012CD" w:rsidRDefault="00555921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44406392" w:history="1">
        <w:r w:rsidR="00B012CD" w:rsidRPr="007B4CF1">
          <w:rPr>
            <w:rStyle w:val="Hyperlink"/>
            <w:noProof/>
          </w:rPr>
          <w:t>19</w:t>
        </w:r>
        <w:r w:rsidR="00B012CD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B012CD" w:rsidRPr="007B4CF1">
          <w:rPr>
            <w:rStyle w:val="Hyperlink"/>
            <w:noProof/>
          </w:rPr>
          <w:t>Annexes</w:t>
        </w:r>
        <w:r w:rsidR="00B012CD">
          <w:rPr>
            <w:noProof/>
            <w:webHidden/>
          </w:rPr>
          <w:tab/>
        </w:r>
        <w:r w:rsidR="00B012CD">
          <w:rPr>
            <w:noProof/>
            <w:webHidden/>
          </w:rPr>
          <w:fldChar w:fldCharType="begin"/>
        </w:r>
        <w:r w:rsidR="00B012CD">
          <w:rPr>
            <w:noProof/>
            <w:webHidden/>
          </w:rPr>
          <w:instrText xml:space="preserve"> PAGEREF _Toc144406392 \h </w:instrText>
        </w:r>
        <w:r w:rsidR="00B012CD">
          <w:rPr>
            <w:noProof/>
            <w:webHidden/>
          </w:rPr>
        </w:r>
        <w:r w:rsidR="00B012CD">
          <w:rPr>
            <w:noProof/>
            <w:webHidden/>
          </w:rPr>
          <w:fldChar w:fldCharType="separate"/>
        </w:r>
        <w:r w:rsidR="00B012CD">
          <w:rPr>
            <w:noProof/>
            <w:webHidden/>
          </w:rPr>
          <w:t>5</w:t>
        </w:r>
        <w:r w:rsidR="00B012CD">
          <w:rPr>
            <w:noProof/>
            <w:webHidden/>
          </w:rPr>
          <w:fldChar w:fldCharType="end"/>
        </w:r>
      </w:hyperlink>
    </w:p>
    <w:p w14:paraId="12E766A7" w14:textId="362399CD" w:rsidR="00EF4A63" w:rsidRDefault="00542A9F" w:rsidP="00853FC5"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fldChar w:fldCharType="end"/>
      </w:r>
    </w:p>
    <w:p w14:paraId="5259CE96" w14:textId="77777777" w:rsidR="00A83858" w:rsidRDefault="00306FC3" w:rsidP="00CF3783">
      <w:pPr>
        <w:pStyle w:val="Heading1"/>
        <w:pageBreakBefore/>
      </w:pPr>
      <w:bookmarkStart w:id="1" w:name="_Toc143867240"/>
      <w:bookmarkStart w:id="2" w:name="_Toc143867269"/>
      <w:bookmarkStart w:id="3" w:name="_Toc143867283"/>
      <w:bookmarkStart w:id="4" w:name="_Toc143867297"/>
      <w:bookmarkStart w:id="5" w:name="_Toc144406370"/>
      <w:r>
        <w:t>Purpose</w:t>
      </w:r>
      <w:bookmarkEnd w:id="1"/>
      <w:bookmarkEnd w:id="2"/>
      <w:bookmarkEnd w:id="3"/>
      <w:bookmarkEnd w:id="4"/>
      <w:bookmarkEnd w:id="5"/>
    </w:p>
    <w:p w14:paraId="5A5739FD" w14:textId="77777777" w:rsidR="00121D30" w:rsidRDefault="00AF7903" w:rsidP="00121610">
      <w:r>
        <w:t xml:space="preserve">The purpose of the </w:t>
      </w:r>
      <w:r w:rsidR="000F3E19">
        <w:t>&lt;what is it?&gt; i</w:t>
      </w:r>
      <w:r w:rsidR="00CB5B85">
        <w:t>s</w:t>
      </w:r>
      <w:r w:rsidR="000F3E19">
        <w:t xml:space="preserve"> &lt;why is it needed?&gt;</w:t>
      </w:r>
    </w:p>
    <w:p w14:paraId="5F589585" w14:textId="77777777" w:rsidR="00306FC3" w:rsidRDefault="00306FC3" w:rsidP="00121D30">
      <w:pPr>
        <w:pStyle w:val="Heading1"/>
      </w:pPr>
      <w:bookmarkStart w:id="6" w:name="_Toc143867241"/>
      <w:bookmarkStart w:id="7" w:name="_Toc143867270"/>
      <w:bookmarkStart w:id="8" w:name="_Toc143867284"/>
      <w:bookmarkStart w:id="9" w:name="_Toc143867298"/>
      <w:bookmarkStart w:id="10" w:name="_Toc144406371"/>
      <w:r>
        <w:t>Scope</w:t>
      </w:r>
      <w:bookmarkEnd w:id="6"/>
      <w:bookmarkEnd w:id="7"/>
      <w:bookmarkEnd w:id="8"/>
      <w:bookmarkEnd w:id="9"/>
      <w:bookmarkEnd w:id="10"/>
    </w:p>
    <w:p w14:paraId="668416AD" w14:textId="36FA4254" w:rsidR="003F506A" w:rsidRDefault="00EA771B" w:rsidP="003F506A">
      <w:r>
        <w:t>&lt;The document scope&gt;</w:t>
      </w:r>
      <w:r w:rsidR="003F506A" w:rsidRPr="003F506A">
        <w:t xml:space="preserve"> </w:t>
      </w:r>
      <w:r w:rsidR="003F506A">
        <w:t>Certainly! Based on the ISO/IEC/IEEE 29119-3 document and considering the context of Automotive SPICE, here's an outline for a fully-fledged test management plan that encompasses all test levels:</w:t>
      </w:r>
    </w:p>
    <w:p w14:paraId="73BA9B8A" w14:textId="069AE7AA" w:rsidR="003F506A" w:rsidRDefault="003F506A" w:rsidP="003F506A">
      <w:pPr>
        <w:pStyle w:val="Heading1"/>
      </w:pPr>
      <w:bookmarkStart w:id="11" w:name="_Toc144406372"/>
      <w:r>
        <w:t>Introduction</w:t>
      </w:r>
      <w:bookmarkEnd w:id="11"/>
    </w:p>
    <w:p w14:paraId="58EDEF79" w14:textId="77777777" w:rsidR="003F506A" w:rsidRDefault="003F506A" w:rsidP="003F506A">
      <w:r>
        <w:t xml:space="preserve">   - Purpose of the Test Management Plan</w:t>
      </w:r>
    </w:p>
    <w:p w14:paraId="3B08D5FD" w14:textId="77777777" w:rsidR="003F506A" w:rsidRDefault="003F506A" w:rsidP="003F506A">
      <w:r>
        <w:t xml:space="preserve">   - Scope of Testing</w:t>
      </w:r>
    </w:p>
    <w:p w14:paraId="51073C8C" w14:textId="1A38F695" w:rsidR="003F506A" w:rsidRDefault="003F506A" w:rsidP="003F506A">
      <w:r>
        <w:t xml:space="preserve">   - References (e.g., Automotive SPICE guidelines, ISO/IEC/IEEE 29119-3)</w:t>
      </w:r>
    </w:p>
    <w:p w14:paraId="1DAAB90D" w14:textId="2FD58E70" w:rsidR="003F506A" w:rsidRDefault="003F506A" w:rsidP="00137C2C">
      <w:pPr>
        <w:pStyle w:val="Heading1"/>
      </w:pPr>
      <w:bookmarkStart w:id="12" w:name="_Toc144406373"/>
      <w:r>
        <w:t>Test Policy</w:t>
      </w:r>
      <w:bookmarkEnd w:id="12"/>
    </w:p>
    <w:p w14:paraId="3989FAAB" w14:textId="77777777" w:rsidR="003F506A" w:rsidRDefault="003F506A" w:rsidP="003F506A">
      <w:r>
        <w:t xml:space="preserve">   - Overview of the organization's testing approach</w:t>
      </w:r>
    </w:p>
    <w:p w14:paraId="3F7908FF" w14:textId="5F96B35A" w:rsidR="003F506A" w:rsidRDefault="003F506A" w:rsidP="003F506A">
      <w:r>
        <w:t xml:space="preserve">   - Policy statements regarding quality assurance and testing</w:t>
      </w:r>
    </w:p>
    <w:p w14:paraId="215AF0D6" w14:textId="67330902" w:rsidR="003F506A" w:rsidRDefault="003F506A" w:rsidP="00137C2C">
      <w:pPr>
        <w:pStyle w:val="Heading1"/>
      </w:pPr>
      <w:bookmarkStart w:id="13" w:name="_Toc144406374"/>
      <w:r>
        <w:t xml:space="preserve">Test </w:t>
      </w:r>
      <w:r w:rsidR="006A6C9D">
        <w:t>Approach Summary</w:t>
      </w:r>
      <w:bookmarkEnd w:id="13"/>
    </w:p>
    <w:p w14:paraId="38D5FF2F" w14:textId="77777777" w:rsidR="003F506A" w:rsidRDefault="003F506A" w:rsidP="003F506A">
      <w:r>
        <w:t xml:space="preserve">   - Organizational test strategy statements</w:t>
      </w:r>
    </w:p>
    <w:p w14:paraId="04AB85D2" w14:textId="77777777" w:rsidR="003F506A" w:rsidRDefault="003F506A" w:rsidP="003F506A">
      <w:r>
        <w:t xml:space="preserve">   - Project-wide testing approach</w:t>
      </w:r>
    </w:p>
    <w:p w14:paraId="0DBC70AA" w14:textId="6C65A862" w:rsidR="003F506A" w:rsidRDefault="003F506A" w:rsidP="003F506A">
      <w:r>
        <w:t xml:space="preserve">   - Test sub-process-specific strategies</w:t>
      </w:r>
    </w:p>
    <w:p w14:paraId="113AED7F" w14:textId="0836C2E1" w:rsidR="003F506A" w:rsidRDefault="003F506A" w:rsidP="00852D88">
      <w:pPr>
        <w:pStyle w:val="Heading1"/>
      </w:pPr>
      <w:bookmarkStart w:id="14" w:name="_Toc144406375"/>
      <w:r>
        <w:t>Test Levels</w:t>
      </w:r>
      <w:bookmarkEnd w:id="14"/>
    </w:p>
    <w:p w14:paraId="1CB5DC68" w14:textId="041E3968" w:rsidR="003F506A" w:rsidRDefault="003F506A" w:rsidP="006A6C9D">
      <w:pPr>
        <w:pStyle w:val="Heading2"/>
      </w:pPr>
      <w:bookmarkStart w:id="15" w:name="_Toc144406376"/>
      <w:r>
        <w:t>Unit Testing</w:t>
      </w:r>
      <w:bookmarkEnd w:id="15"/>
    </w:p>
    <w:p w14:paraId="07D54F43" w14:textId="77777777" w:rsidR="003F506A" w:rsidRDefault="003F506A" w:rsidP="003F506A">
      <w:r>
        <w:t xml:space="preserve">     - Purpose</w:t>
      </w:r>
    </w:p>
    <w:p w14:paraId="1D4E69C6" w14:textId="77777777" w:rsidR="003F506A" w:rsidRDefault="003F506A" w:rsidP="003F506A">
      <w:r>
        <w:t xml:space="preserve">     - Entry and Exit Criteria</w:t>
      </w:r>
    </w:p>
    <w:p w14:paraId="643C9FC1" w14:textId="77777777" w:rsidR="003F506A" w:rsidRDefault="003F506A" w:rsidP="003F506A">
      <w:r>
        <w:t xml:space="preserve">     - Test Environment and Tools</w:t>
      </w:r>
    </w:p>
    <w:p w14:paraId="04C98C41" w14:textId="77777777" w:rsidR="003F506A" w:rsidRDefault="003F506A" w:rsidP="003F506A">
      <w:r>
        <w:t xml:space="preserve">     - Test Data Requirements</w:t>
      </w:r>
    </w:p>
    <w:p w14:paraId="4316449F" w14:textId="4BB20CF9" w:rsidR="003F506A" w:rsidRDefault="003F506A" w:rsidP="006A6C9D">
      <w:pPr>
        <w:pStyle w:val="Heading2"/>
      </w:pPr>
      <w:bookmarkStart w:id="16" w:name="_Toc144406377"/>
      <w:r>
        <w:t>Integration Testing</w:t>
      </w:r>
      <w:bookmarkEnd w:id="16"/>
    </w:p>
    <w:p w14:paraId="48536BA4" w14:textId="77777777" w:rsidR="003F506A" w:rsidRDefault="003F506A" w:rsidP="003F506A">
      <w:r>
        <w:t xml:space="preserve">     - Purpose</w:t>
      </w:r>
    </w:p>
    <w:p w14:paraId="4355514A" w14:textId="77777777" w:rsidR="003F506A" w:rsidRDefault="003F506A" w:rsidP="003F506A">
      <w:r>
        <w:t xml:space="preserve">     - Entry and Exit Criteria</w:t>
      </w:r>
    </w:p>
    <w:p w14:paraId="3B1C4E23" w14:textId="77777777" w:rsidR="003F506A" w:rsidRDefault="003F506A" w:rsidP="003F506A">
      <w:r>
        <w:t xml:space="preserve">     - Test Environment and Tools</w:t>
      </w:r>
    </w:p>
    <w:p w14:paraId="47EE6EC7" w14:textId="77777777" w:rsidR="003F506A" w:rsidRDefault="003F506A" w:rsidP="003F506A">
      <w:r>
        <w:t xml:space="preserve">     - Test Data Requirements</w:t>
      </w:r>
    </w:p>
    <w:p w14:paraId="211CAEDF" w14:textId="55936B87" w:rsidR="003F506A" w:rsidRDefault="003F506A" w:rsidP="0029746A">
      <w:pPr>
        <w:pStyle w:val="Heading2"/>
      </w:pPr>
      <w:bookmarkStart w:id="17" w:name="_Toc144406378"/>
      <w:r>
        <w:t>System Testing</w:t>
      </w:r>
      <w:bookmarkEnd w:id="17"/>
    </w:p>
    <w:p w14:paraId="646D6E09" w14:textId="77777777" w:rsidR="003F506A" w:rsidRDefault="003F506A" w:rsidP="003F506A">
      <w:r>
        <w:t xml:space="preserve">     - Purpose</w:t>
      </w:r>
    </w:p>
    <w:p w14:paraId="552344FB" w14:textId="77777777" w:rsidR="003F506A" w:rsidRDefault="003F506A" w:rsidP="003F506A">
      <w:r>
        <w:t xml:space="preserve">     - Entry and Exit Criteria</w:t>
      </w:r>
    </w:p>
    <w:p w14:paraId="451A38BC" w14:textId="77777777" w:rsidR="003F506A" w:rsidRDefault="003F506A" w:rsidP="003F506A">
      <w:r>
        <w:t xml:space="preserve">     - Test Environment and Tools</w:t>
      </w:r>
    </w:p>
    <w:p w14:paraId="19FF5F30" w14:textId="77777777" w:rsidR="003F506A" w:rsidRDefault="003F506A" w:rsidP="003F506A">
      <w:r>
        <w:t xml:space="preserve">     - Test Data Requirements</w:t>
      </w:r>
    </w:p>
    <w:p w14:paraId="74F37493" w14:textId="139101D2" w:rsidR="003F506A" w:rsidRDefault="003F506A" w:rsidP="0029746A">
      <w:pPr>
        <w:pStyle w:val="Heading2"/>
      </w:pPr>
      <w:bookmarkStart w:id="18" w:name="_Toc144406379"/>
      <w:r>
        <w:t>Acceptance Testing</w:t>
      </w:r>
      <w:bookmarkEnd w:id="18"/>
    </w:p>
    <w:p w14:paraId="3ACC17D3" w14:textId="77777777" w:rsidR="003F506A" w:rsidRDefault="003F506A" w:rsidP="003F506A">
      <w:r>
        <w:t xml:space="preserve">     - Purpose</w:t>
      </w:r>
    </w:p>
    <w:p w14:paraId="42BACD33" w14:textId="77777777" w:rsidR="003F506A" w:rsidRDefault="003F506A" w:rsidP="003F506A">
      <w:r>
        <w:t xml:space="preserve">     - Entry and Exit Criteria</w:t>
      </w:r>
    </w:p>
    <w:p w14:paraId="135EE550" w14:textId="77777777" w:rsidR="003F506A" w:rsidRDefault="003F506A" w:rsidP="003F506A">
      <w:r>
        <w:t xml:space="preserve">     - Test Environment and Tools</w:t>
      </w:r>
    </w:p>
    <w:p w14:paraId="3A8FE1FD" w14:textId="77777777" w:rsidR="003F506A" w:rsidRDefault="003F506A" w:rsidP="003F506A">
      <w:r>
        <w:t xml:space="preserve">     - Test Data Requirements</w:t>
      </w:r>
    </w:p>
    <w:p w14:paraId="3CDD7C07" w14:textId="35BEAA95" w:rsidR="003F506A" w:rsidRDefault="0086410B" w:rsidP="0086410B">
      <w:pPr>
        <w:pStyle w:val="Heading1"/>
      </w:pPr>
      <w:bookmarkStart w:id="19" w:name="_Toc144406380"/>
      <w:r>
        <w:t>DV and PV</w:t>
      </w:r>
      <w:bookmarkEnd w:id="19"/>
      <w:r>
        <w:t xml:space="preserve"> </w:t>
      </w:r>
    </w:p>
    <w:p w14:paraId="7B69D3EF" w14:textId="5A725DD0" w:rsidR="0086410B" w:rsidRPr="0086410B" w:rsidRDefault="0086410B" w:rsidP="0086410B">
      <w:pPr>
        <w:pStyle w:val="ListParagraph"/>
        <w:numPr>
          <w:ilvl w:val="0"/>
          <w:numId w:val="44"/>
        </w:numPr>
      </w:pPr>
      <w:r>
        <w:t>Testing aspects of DV and PV</w:t>
      </w:r>
    </w:p>
    <w:p w14:paraId="21D1C908" w14:textId="3CE932D1" w:rsidR="00E8207B" w:rsidRDefault="00E8207B" w:rsidP="00864BDE">
      <w:pPr>
        <w:pStyle w:val="Heading1"/>
      </w:pPr>
      <w:bookmarkStart w:id="20" w:name="_Toc144406381"/>
      <w:r>
        <w:t>End-of-Line Test</w:t>
      </w:r>
      <w:bookmarkEnd w:id="20"/>
    </w:p>
    <w:p w14:paraId="2F6E6162" w14:textId="3E890E26" w:rsidR="00E8207B" w:rsidRPr="00E8207B" w:rsidRDefault="00E8207B" w:rsidP="00E8207B">
      <w:pPr>
        <w:pStyle w:val="ListParagraph"/>
        <w:numPr>
          <w:ilvl w:val="0"/>
          <w:numId w:val="44"/>
        </w:numPr>
      </w:pPr>
      <w:r>
        <w:t>Describe the preparation to the EOL based on (probably already available) Test Cases</w:t>
      </w:r>
    </w:p>
    <w:p w14:paraId="17EBFF92" w14:textId="52B5C19F" w:rsidR="003F506A" w:rsidRDefault="003F506A" w:rsidP="00864BDE">
      <w:pPr>
        <w:pStyle w:val="Heading1"/>
      </w:pPr>
      <w:bookmarkStart w:id="21" w:name="_Toc144406382"/>
      <w:r>
        <w:t>Test Coverage</w:t>
      </w:r>
      <w:bookmarkEnd w:id="21"/>
    </w:p>
    <w:p w14:paraId="53B85483" w14:textId="77777777" w:rsidR="003F506A" w:rsidRDefault="003F506A" w:rsidP="003F506A">
      <w:r>
        <w:t xml:space="preserve">   - Feature Sets to be Tested</w:t>
      </w:r>
    </w:p>
    <w:p w14:paraId="4662AB33" w14:textId="601BA8DC" w:rsidR="003F506A" w:rsidRDefault="003F506A" w:rsidP="003F506A">
      <w:r>
        <w:t xml:space="preserve">   - Test Conditions and Scenarios</w:t>
      </w:r>
    </w:p>
    <w:p w14:paraId="524EAFA6" w14:textId="3578D2FC" w:rsidR="003F506A" w:rsidRDefault="003F506A" w:rsidP="00864BDE">
      <w:pPr>
        <w:pStyle w:val="Heading1"/>
      </w:pPr>
      <w:bookmarkStart w:id="22" w:name="_Toc144406383"/>
      <w:r>
        <w:t>Test Cases and Procedures</w:t>
      </w:r>
      <w:bookmarkEnd w:id="22"/>
    </w:p>
    <w:p w14:paraId="2FB55144" w14:textId="77777777" w:rsidR="003F506A" w:rsidRDefault="003F506A" w:rsidP="003F506A">
      <w:r>
        <w:t xml:space="preserve">   - Test Case Specification</w:t>
      </w:r>
    </w:p>
    <w:p w14:paraId="59FB6F00" w14:textId="77777777" w:rsidR="003F506A" w:rsidRDefault="003F506A" w:rsidP="003F506A">
      <w:r>
        <w:t xml:space="preserve">     - Test Coverage Items</w:t>
      </w:r>
    </w:p>
    <w:p w14:paraId="1DDE2FEA" w14:textId="77777777" w:rsidR="003F506A" w:rsidRDefault="003F506A" w:rsidP="003F506A">
      <w:r>
        <w:t xml:space="preserve">     - Detailed Test Cases</w:t>
      </w:r>
    </w:p>
    <w:p w14:paraId="6FE0E079" w14:textId="77777777" w:rsidR="003F506A" w:rsidRDefault="003F506A" w:rsidP="003F506A">
      <w:r>
        <w:t xml:space="preserve">   - Test Procedure Specification</w:t>
      </w:r>
    </w:p>
    <w:p w14:paraId="21107234" w14:textId="77777777" w:rsidR="003F506A" w:rsidRDefault="003F506A" w:rsidP="003F506A">
      <w:r>
        <w:t xml:space="preserve">     - Test Sets</w:t>
      </w:r>
    </w:p>
    <w:p w14:paraId="24E9A919" w14:textId="5E030558" w:rsidR="003F506A" w:rsidRDefault="003F506A" w:rsidP="003F506A">
      <w:r>
        <w:t xml:space="preserve">     - Detailed Test Procedures</w:t>
      </w:r>
    </w:p>
    <w:p w14:paraId="3308E6FE" w14:textId="1C4412CB" w:rsidR="003F506A" w:rsidRDefault="003F506A" w:rsidP="00B37E30">
      <w:pPr>
        <w:pStyle w:val="Heading1"/>
      </w:pPr>
      <w:bookmarkStart w:id="23" w:name="_Toc144406384"/>
      <w:r>
        <w:t>Test Data</w:t>
      </w:r>
      <w:bookmarkEnd w:id="23"/>
    </w:p>
    <w:p w14:paraId="77927FFA" w14:textId="77777777" w:rsidR="003F506A" w:rsidRDefault="003F506A" w:rsidP="003F506A">
      <w:r>
        <w:t xml:space="preserve">   - Test Data Requirements</w:t>
      </w:r>
    </w:p>
    <w:p w14:paraId="4406B33D" w14:textId="43361D26" w:rsidR="003F506A" w:rsidRDefault="003F506A" w:rsidP="003F506A">
      <w:r>
        <w:t xml:space="preserve">   - Test Data Readiness Report</w:t>
      </w:r>
    </w:p>
    <w:p w14:paraId="50170154" w14:textId="7742D4BA" w:rsidR="003F506A" w:rsidRDefault="003F506A" w:rsidP="00B37E30">
      <w:pPr>
        <w:pStyle w:val="Heading1"/>
      </w:pPr>
      <w:bookmarkStart w:id="24" w:name="_Toc144406385"/>
      <w:r>
        <w:t>Test Environment</w:t>
      </w:r>
      <w:bookmarkEnd w:id="24"/>
    </w:p>
    <w:p w14:paraId="1D9AC903" w14:textId="77777777" w:rsidR="003F506A" w:rsidRDefault="003F506A" w:rsidP="003F506A">
      <w:r>
        <w:t xml:space="preserve">   - Test Environment Requirements</w:t>
      </w:r>
    </w:p>
    <w:p w14:paraId="561E353B" w14:textId="77777777" w:rsidR="003F506A" w:rsidRDefault="003F506A" w:rsidP="003F506A">
      <w:r>
        <w:t xml:space="preserve">   - Hardware and Software Requirements</w:t>
      </w:r>
    </w:p>
    <w:p w14:paraId="21592A9F" w14:textId="047E112B" w:rsidR="003F506A" w:rsidRDefault="003F506A" w:rsidP="003F506A">
      <w:r>
        <w:t xml:space="preserve">   - Test Environment Readiness Report</w:t>
      </w:r>
    </w:p>
    <w:p w14:paraId="74C4C796" w14:textId="59E7D2D6" w:rsidR="003F506A" w:rsidRDefault="003F506A" w:rsidP="00B37E30">
      <w:pPr>
        <w:pStyle w:val="Heading1"/>
      </w:pPr>
      <w:bookmarkStart w:id="25" w:name="_Toc144406386"/>
      <w:r>
        <w:t>Risk Management</w:t>
      </w:r>
      <w:bookmarkEnd w:id="25"/>
    </w:p>
    <w:p w14:paraId="3C29BDAD" w14:textId="77777777" w:rsidR="003F506A" w:rsidRDefault="003F506A" w:rsidP="003F506A">
      <w:r>
        <w:t xml:space="preserve">   - Risk Register</w:t>
      </w:r>
    </w:p>
    <w:p w14:paraId="4BF4ED55" w14:textId="3149E693" w:rsidR="003F506A" w:rsidRDefault="003F506A" w:rsidP="003F506A">
      <w:r>
        <w:t xml:space="preserve">   - Risk Mitigation Strategies</w:t>
      </w:r>
    </w:p>
    <w:p w14:paraId="0E41A262" w14:textId="2D9051E8" w:rsidR="003F506A" w:rsidRDefault="003F506A" w:rsidP="00B37E30">
      <w:pPr>
        <w:pStyle w:val="Heading1"/>
      </w:pPr>
      <w:bookmarkStart w:id="26" w:name="_Toc144406387"/>
      <w:r>
        <w:t>Test Execution</w:t>
      </w:r>
      <w:bookmarkEnd w:id="26"/>
    </w:p>
    <w:p w14:paraId="06FF4E8A" w14:textId="77777777" w:rsidR="003F506A" w:rsidRDefault="003F506A" w:rsidP="003F506A">
      <w:r>
        <w:t xml:space="preserve">   - Test Execution Schedule</w:t>
      </w:r>
    </w:p>
    <w:p w14:paraId="0B74BBCF" w14:textId="77777777" w:rsidR="003F506A" w:rsidRDefault="003F506A" w:rsidP="003F506A">
      <w:r>
        <w:t xml:space="preserve">   - Test Execution Log</w:t>
      </w:r>
    </w:p>
    <w:p w14:paraId="28D20C3D" w14:textId="62C08DA1" w:rsidR="003F506A" w:rsidRDefault="003F506A" w:rsidP="003F506A">
      <w:r>
        <w:t xml:space="preserve">   - Actual Results vs. Expected Results</w:t>
      </w:r>
    </w:p>
    <w:p w14:paraId="1D2C3D01" w14:textId="14A2F5EB" w:rsidR="003F506A" w:rsidRDefault="003F506A" w:rsidP="00B37E30">
      <w:pPr>
        <w:pStyle w:val="Heading1"/>
      </w:pPr>
      <w:bookmarkStart w:id="27" w:name="_Toc144406388"/>
      <w:r>
        <w:t>Test Reporting</w:t>
      </w:r>
      <w:bookmarkEnd w:id="27"/>
    </w:p>
    <w:p w14:paraId="452D15B9" w14:textId="77777777" w:rsidR="003F506A" w:rsidRDefault="003F506A" w:rsidP="003F506A">
      <w:r>
        <w:t xml:space="preserve">   - Test Status Report</w:t>
      </w:r>
    </w:p>
    <w:p w14:paraId="6DA7232F" w14:textId="77777777" w:rsidR="003F506A" w:rsidRDefault="003F506A" w:rsidP="003F506A">
      <w:r>
        <w:t xml:space="preserve">   - Test Completion Report</w:t>
      </w:r>
    </w:p>
    <w:p w14:paraId="049A34FA" w14:textId="076C2749" w:rsidR="003F506A" w:rsidRDefault="003F506A" w:rsidP="003F506A">
      <w:r>
        <w:t xml:space="preserve">   - Test Incident Reporting</w:t>
      </w:r>
    </w:p>
    <w:p w14:paraId="62A213C8" w14:textId="176F1333" w:rsidR="00526751" w:rsidRDefault="00526751" w:rsidP="004506D6">
      <w:pPr>
        <w:pStyle w:val="Heading1"/>
      </w:pPr>
      <w:bookmarkStart w:id="28" w:name="_Toc144406389"/>
      <w:r>
        <w:t>Outcomes</w:t>
      </w:r>
      <w:bookmarkEnd w:id="28"/>
    </w:p>
    <w:p w14:paraId="0DE2B6D4" w14:textId="71ACB4D5" w:rsidR="00526751" w:rsidRPr="00526751" w:rsidRDefault="00526751" w:rsidP="00526751">
      <w:r>
        <w:t>tbd</w:t>
      </w:r>
    </w:p>
    <w:p w14:paraId="2AEF0216" w14:textId="65BB6F1A" w:rsidR="003F506A" w:rsidRDefault="003F506A" w:rsidP="004506D6">
      <w:pPr>
        <w:pStyle w:val="Heading1"/>
      </w:pPr>
      <w:bookmarkStart w:id="29" w:name="_Toc144406390"/>
      <w:r>
        <w:t>Resource Allocation</w:t>
      </w:r>
      <w:bookmarkEnd w:id="29"/>
    </w:p>
    <w:p w14:paraId="2E2FC05D" w14:textId="77777777" w:rsidR="003F506A" w:rsidRDefault="003F506A" w:rsidP="003F506A">
      <w:r>
        <w:t xml:space="preserve">   - Staffing Requirements</w:t>
      </w:r>
    </w:p>
    <w:p w14:paraId="2F10D209" w14:textId="24A06F4B" w:rsidR="003F506A" w:rsidRDefault="003F506A" w:rsidP="003F506A">
      <w:r>
        <w:t xml:space="preserve">   - Roles and Responsibilities</w:t>
      </w:r>
    </w:p>
    <w:p w14:paraId="33566DAD" w14:textId="68581C27" w:rsidR="003F506A" w:rsidRDefault="003F506A" w:rsidP="004506D6">
      <w:pPr>
        <w:pStyle w:val="Heading1"/>
      </w:pPr>
      <w:bookmarkStart w:id="30" w:name="_Toc144406391"/>
      <w:r>
        <w:t>Review and Approval</w:t>
      </w:r>
      <w:bookmarkEnd w:id="30"/>
    </w:p>
    <w:p w14:paraId="15BA477D" w14:textId="77777777" w:rsidR="003F506A" w:rsidRDefault="003F506A" w:rsidP="003F506A">
      <w:r>
        <w:t xml:space="preserve">   - Reviewers and Approval Authorities</w:t>
      </w:r>
    </w:p>
    <w:p w14:paraId="2F470361" w14:textId="2D123195" w:rsidR="003F506A" w:rsidRDefault="003F506A" w:rsidP="003F506A">
      <w:r>
        <w:t xml:space="preserve">   - Review Schedule</w:t>
      </w:r>
    </w:p>
    <w:p w14:paraId="39C5602A" w14:textId="1A7BC695" w:rsidR="003F506A" w:rsidRDefault="003F506A" w:rsidP="004506D6">
      <w:pPr>
        <w:pStyle w:val="Heading1"/>
      </w:pPr>
      <w:bookmarkStart w:id="31" w:name="_Toc144406392"/>
      <w:r>
        <w:t>Annexes</w:t>
      </w:r>
      <w:bookmarkEnd w:id="31"/>
    </w:p>
    <w:p w14:paraId="6406EE8B" w14:textId="77777777" w:rsidR="003F506A" w:rsidRDefault="003F506A" w:rsidP="003F506A">
      <w:r>
        <w:t xml:space="preserve">   - Glossary of Terms</w:t>
      </w:r>
    </w:p>
    <w:p w14:paraId="78FA28AE" w14:textId="77777777" w:rsidR="003F506A" w:rsidRDefault="003F506A" w:rsidP="003F506A">
      <w:r>
        <w:t xml:space="preserve">   - Relevant Documentation and Links</w:t>
      </w:r>
    </w:p>
    <w:sectPr w:rsidR="003F506A" w:rsidSect="006366CD">
      <w:headerReference w:type="default" r:id="rId11"/>
      <w:footerReference w:type="default" r:id="rId12"/>
      <w:headerReference w:type="first" r:id="rId13"/>
      <w:pgSz w:w="11906" w:h="16838"/>
      <w:pgMar w:top="1575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FF1B9" w14:textId="77777777" w:rsidR="00F90F42" w:rsidRDefault="00F90F42">
      <w:r>
        <w:separator/>
      </w:r>
    </w:p>
  </w:endnote>
  <w:endnote w:type="continuationSeparator" w:id="0">
    <w:p w14:paraId="2FEB0A22" w14:textId="77777777" w:rsidR="00F90F42" w:rsidRDefault="00F90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2"/>
      <w:gridCol w:w="1812"/>
      <w:gridCol w:w="1812"/>
      <w:gridCol w:w="1813"/>
      <w:gridCol w:w="1813"/>
    </w:tblGrid>
    <w:tr w:rsidR="005159BD" w:rsidRPr="006C4AF9" w14:paraId="05C211E8" w14:textId="77777777" w:rsidTr="006366CD">
      <w:tc>
        <w:tcPr>
          <w:tcW w:w="1812" w:type="dxa"/>
        </w:tcPr>
        <w:p w14:paraId="5D85544C" w14:textId="77777777" w:rsidR="005159BD" w:rsidRPr="00724AC6" w:rsidRDefault="00555921" w:rsidP="00C1256F">
          <w:pPr>
            <w:pStyle w:val="NoSpacing"/>
            <w:rPr>
              <w:color w:val="808080" w:themeColor="background1" w:themeShade="80"/>
              <w:sz w:val="20"/>
              <w:szCs w:val="20"/>
            </w:rPr>
          </w:pPr>
          <w:sdt>
            <w:sdtPr>
              <w:rPr>
                <w:color w:val="808080" w:themeColor="background1" w:themeShade="80"/>
                <w:sz w:val="20"/>
                <w:szCs w:val="20"/>
              </w:rPr>
              <w:id w:val="-1833669214"/>
              <w:dataBinding w:prefixMappings="xmlns:ns0='http://schema.unitedmentors.com/CORESPICE' " w:xpath="/ns0:CORESPICE_Asset[1]/ns0:document_status[1]" w:storeItemID="{EBC391F9-EA87-4102-8428-9A6B12CE205C}"/>
              <w:dropDownList w:lastValue="DRAFT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5159BD" w:rsidRPr="00724AC6">
                <w:rPr>
                  <w:color w:val="808080" w:themeColor="background1" w:themeShade="80"/>
                  <w:sz w:val="20"/>
                  <w:szCs w:val="20"/>
                </w:rPr>
                <w:t>DRAFT</w:t>
              </w:r>
            </w:sdtContent>
          </w:sdt>
        </w:p>
      </w:tc>
      <w:tc>
        <w:tcPr>
          <w:tcW w:w="1812" w:type="dxa"/>
        </w:tcPr>
        <w:p w14:paraId="5EFFD66D" w14:textId="77777777" w:rsidR="005159BD" w:rsidRPr="00724AC6" w:rsidRDefault="00724AC6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  <w:lang w:val="de-DE"/>
            </w:rPr>
          </w:pPr>
          <w:r w:rsidRPr="00724AC6">
            <w:rPr>
              <w:color w:val="808080" w:themeColor="background1" w:themeShade="80"/>
              <w:sz w:val="20"/>
              <w:szCs w:val="20"/>
              <w:lang w:val="de-DE"/>
            </w:rPr>
            <w:t xml:space="preserve">Ver.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520097534"/>
              <w:placeholder>
                <w:docPart w:val="A8ABD5C9BC06496F9A117498105217DD"/>
              </w:placeholder>
              <w:dataBinding w:prefixMappings="xmlns:ns0='http://schema.unitedmentors.com/CORESPICE' " w:xpath="/ns0:CORESPICE_Asset[1]/ns0:version_number[1]" w:storeItemID="{EBC391F9-EA87-4102-8428-9A6B12CE205C}"/>
              <w:text/>
            </w:sdtPr>
            <w:sdtEndPr/>
            <w:sdtContent>
              <w:r w:rsidRPr="00724AC6">
                <w:rPr>
                  <w:color w:val="808080" w:themeColor="background1" w:themeShade="80"/>
                  <w:sz w:val="20"/>
                  <w:szCs w:val="20"/>
                  <w:lang w:val="de-DE"/>
                </w:rPr>
                <w:t>1.0</w:t>
              </w:r>
            </w:sdtContent>
          </w:sdt>
        </w:p>
      </w:tc>
      <w:tc>
        <w:tcPr>
          <w:tcW w:w="1812" w:type="dxa"/>
        </w:tcPr>
        <w:p w14:paraId="17D2063E" w14:textId="77777777" w:rsidR="005159BD" w:rsidRPr="006C4AF9" w:rsidRDefault="005159BD" w:rsidP="005159BD">
          <w:pPr>
            <w:pStyle w:val="NoSpacing"/>
            <w:jc w:val="center"/>
            <w:rPr>
              <w:sz w:val="20"/>
              <w:szCs w:val="20"/>
              <w:lang w:val="de-DE"/>
            </w:rPr>
          </w:pPr>
          <w:r w:rsidRPr="006C4AF9">
            <w:rPr>
              <w:sz w:val="20"/>
              <w:szCs w:val="20"/>
              <w:lang w:val="de-DE"/>
            </w:rPr>
            <w:t xml:space="preserve">- </w:t>
          </w:r>
          <w:r w:rsidRPr="006C4AF9">
            <w:rPr>
              <w:sz w:val="20"/>
              <w:szCs w:val="20"/>
            </w:rPr>
            <w:fldChar w:fldCharType="begin"/>
          </w:r>
          <w:r w:rsidRPr="006C4AF9">
            <w:rPr>
              <w:sz w:val="20"/>
              <w:szCs w:val="20"/>
              <w:lang w:val="de-DE"/>
            </w:rPr>
            <w:instrText xml:space="preserve"> PAGE </w:instrText>
          </w:r>
          <w:r w:rsidRPr="006C4AF9">
            <w:rPr>
              <w:sz w:val="20"/>
              <w:szCs w:val="20"/>
            </w:rPr>
            <w:fldChar w:fldCharType="separate"/>
          </w:r>
          <w:r w:rsidRPr="006C4AF9">
            <w:rPr>
              <w:sz w:val="20"/>
              <w:szCs w:val="20"/>
            </w:rPr>
            <w:t>1</w:t>
          </w:r>
          <w:r w:rsidRPr="006C4AF9">
            <w:rPr>
              <w:sz w:val="20"/>
              <w:szCs w:val="20"/>
            </w:rPr>
            <w:fldChar w:fldCharType="end"/>
          </w:r>
          <w:r w:rsidRPr="006C4AF9">
            <w:rPr>
              <w:sz w:val="20"/>
              <w:szCs w:val="20"/>
              <w:lang w:val="de-DE"/>
            </w:rPr>
            <w:t xml:space="preserve"> -</w:t>
          </w:r>
        </w:p>
      </w:tc>
      <w:tc>
        <w:tcPr>
          <w:tcW w:w="1813" w:type="dxa"/>
        </w:tcPr>
        <w:p w14:paraId="6F46288D" w14:textId="3D63F0A8" w:rsidR="005159BD" w:rsidRPr="00724AC6" w:rsidRDefault="005159BD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</w:rPr>
          </w:pPr>
          <w:r w:rsidRPr="00724AC6">
            <w:rPr>
              <w:color w:val="808080" w:themeColor="background1" w:themeShade="80"/>
              <w:sz w:val="20"/>
              <w:szCs w:val="20"/>
            </w:rPr>
            <w:t xml:space="preserve">PID: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1326116003"/>
              <w:showingPlcHdr/>
              <w:dataBinding w:prefixMappings="xmlns:ns0='http://schema.unitedmentors.com/CORESPICE' " w:xpath="/ns0:CORESPICE_Asset[1]/ns0:project_id[1]" w:storeItemID="{EBC391F9-EA87-4102-8428-9A6B12CE205C}"/>
              <w:text/>
            </w:sdtPr>
            <w:sdtEndPr/>
            <w:sdtContent>
              <w:r w:rsidR="00E61BBC">
                <w:rPr>
                  <w:color w:val="808080" w:themeColor="background1" w:themeShade="80"/>
                  <w:sz w:val="20"/>
                  <w:szCs w:val="20"/>
                  <w:lang w:val="de-DE"/>
                </w:rPr>
                <w:t xml:space="preserve">     </w:t>
              </w:r>
            </w:sdtContent>
          </w:sdt>
        </w:p>
      </w:tc>
      <w:sdt>
        <w:sdtPr>
          <w:rPr>
            <w:color w:val="808080" w:themeColor="background1" w:themeShade="80"/>
            <w:sz w:val="20"/>
            <w:szCs w:val="20"/>
            <w:lang w:val="de-DE"/>
          </w:rPr>
          <w:id w:val="-572666182"/>
          <w:dataBinding w:prefixMappings="xmlns:ns0='http://schema.unitedmentors.com/CORESPICE' " w:xpath="/ns0:CORESPICE_Asset[1]/ns0:status_date[1]" w:storeItemID="{EBC391F9-EA87-4102-8428-9A6B12CE205C}"/>
          <w:date w:fullDate="2023-08-27T00:00:00Z">
            <w:dateFormat w:val="d-MMM-yy"/>
            <w:lid w:val="en-DE"/>
            <w:storeMappedDataAs w:val="dateTime"/>
            <w:calendar w:val="gregorian"/>
          </w:date>
        </w:sdtPr>
        <w:sdtEndPr/>
        <w:sdtContent>
          <w:tc>
            <w:tcPr>
              <w:tcW w:w="1813" w:type="dxa"/>
            </w:tcPr>
            <w:p w14:paraId="718E939E" w14:textId="71024439" w:rsidR="005159BD" w:rsidRPr="00724AC6" w:rsidRDefault="00A240A9" w:rsidP="005159BD">
              <w:pPr>
                <w:pStyle w:val="NoSpacing"/>
                <w:jc w:val="right"/>
                <w:rPr>
                  <w:color w:val="808080" w:themeColor="background1" w:themeShade="80"/>
                  <w:sz w:val="20"/>
                  <w:szCs w:val="20"/>
                  <w:lang w:val="de-DE"/>
                </w:rPr>
              </w:pPr>
              <w:r>
                <w:rPr>
                  <w:color w:val="808080" w:themeColor="background1" w:themeShade="80"/>
                  <w:sz w:val="20"/>
                  <w:szCs w:val="20"/>
                  <w:lang w:val="en-DE"/>
                </w:rPr>
                <w:t>27-Aug-23</w:t>
              </w:r>
            </w:p>
          </w:tc>
        </w:sdtContent>
      </w:sdt>
    </w:tr>
  </w:tbl>
  <w:p w14:paraId="0135AE5A" w14:textId="77777777" w:rsidR="000F3E19" w:rsidRPr="006C6B5C" w:rsidRDefault="000F3E19" w:rsidP="00C257FB">
    <w:pPr>
      <w:pStyle w:val="Footer"/>
      <w:pBdr>
        <w:top w:val="single" w:sz="4" w:space="1" w:color="808080"/>
      </w:pBdr>
      <w:rPr>
        <w:sz w:val="18"/>
        <w:szCs w:val="18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2176A" w14:textId="77777777" w:rsidR="00F90F42" w:rsidRDefault="00F90F42">
      <w:r>
        <w:separator/>
      </w:r>
    </w:p>
  </w:footnote>
  <w:footnote w:type="continuationSeparator" w:id="0">
    <w:p w14:paraId="116FEEAA" w14:textId="77777777" w:rsidR="00F90F42" w:rsidRDefault="00F90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B47C12" w14:paraId="0BDD7CDE" w14:textId="77777777" w:rsidTr="00B47C12">
      <w:tc>
        <w:tcPr>
          <w:tcW w:w="2500" w:type="pct"/>
        </w:tcPr>
        <w:p w14:paraId="04EF05E6" w14:textId="488F00E1" w:rsidR="00B47C12" w:rsidRPr="00E61BBC" w:rsidRDefault="00555921" w:rsidP="006366CD">
          <w:pPr>
            <w:pStyle w:val="NoSpacing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399412587"/>
              <w:lock w:val="sdtLocked"/>
              <w:dataBinding w:prefixMappings="xmlns:ns0='http://schema.unitedmentors.com/CORESPICE' " w:xpath="/ns0:CORESPICE_Asset[1]/ns0:document_title[1]" w:storeItemID="{EBC391F9-EA87-4102-8428-9A6B12CE205C}"/>
              <w:text/>
            </w:sdtPr>
            <w:sdtEndPr/>
            <w:sdtContent>
              <w:r w:rsidR="00E00CE7" w:rsidRPr="00E61BBC">
                <w:rPr>
                  <w:sz w:val="20"/>
                  <w:szCs w:val="20"/>
                </w:rPr>
                <w:t>VVT Approach</w:t>
              </w:r>
            </w:sdtContent>
          </w:sdt>
        </w:p>
      </w:tc>
      <w:tc>
        <w:tcPr>
          <w:tcW w:w="2500" w:type="pct"/>
        </w:tcPr>
        <w:p w14:paraId="60C1F4E9" w14:textId="77777777" w:rsidR="00B47C12" w:rsidRPr="00E61BBC" w:rsidRDefault="00B47C12" w:rsidP="006366CD">
          <w:pPr>
            <w:pStyle w:val="NoSpacing"/>
            <w:jc w:val="right"/>
            <w:rPr>
              <w:sz w:val="20"/>
              <w:szCs w:val="20"/>
            </w:rPr>
          </w:pPr>
          <w:r w:rsidRPr="00E61BBC">
            <w:rPr>
              <w:noProof/>
              <w:sz w:val="20"/>
              <w:szCs w:val="20"/>
            </w:rPr>
            <w:drawing>
              <wp:inline distT="0" distB="0" distL="0" distR="0" wp14:anchorId="4A5A6A0E" wp14:editId="09A38736">
                <wp:extent cx="551157" cy="167106"/>
                <wp:effectExtent l="0" t="0" r="1905" b="4445"/>
                <wp:docPr id="784444345" name="Picture 784444345" descr="A close-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25303" name="Picture 589125303" descr="A close-up of a sign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163" cy="16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23A47F" w14:textId="77777777" w:rsidR="00A3228C" w:rsidRPr="006366CD" w:rsidRDefault="00A3228C" w:rsidP="006366CD">
    <w:pPr>
      <w:pStyle w:val="Header"/>
      <w:pBdr>
        <w:bottom w:val="single" w:sz="6" w:space="0" w:color="auto"/>
      </w:pBdr>
      <w:jc w:val="right"/>
    </w:pPr>
    <w:r w:rsidRPr="006366C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A6A6A6" w:themeColor="background1" w:themeShade="A6"/>
        <w:left w:val="single" w:sz="18" w:space="0" w:color="A6A6A6" w:themeColor="background1" w:themeShade="A6"/>
        <w:bottom w:val="single" w:sz="18" w:space="0" w:color="A6A6A6" w:themeColor="background1" w:themeShade="A6"/>
        <w:right w:val="single" w:sz="18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Look w:val="01E0" w:firstRow="1" w:lastRow="1" w:firstColumn="1" w:lastColumn="1" w:noHBand="0" w:noVBand="0"/>
    </w:tblPr>
    <w:tblGrid>
      <w:gridCol w:w="2366"/>
      <w:gridCol w:w="3538"/>
      <w:gridCol w:w="3014"/>
    </w:tblGrid>
    <w:tr w:rsidR="00FB0FCA" w:rsidRPr="00A40E7D" w14:paraId="6A566630" w14:textId="77777777" w:rsidTr="00B6794E">
      <w:tc>
        <w:tcPr>
          <w:tcW w:w="2366" w:type="dxa"/>
        </w:tcPr>
        <w:p w14:paraId="3D891533" w14:textId="77777777" w:rsidR="00A3228C" w:rsidRPr="00A40E7D" w:rsidRDefault="006C4AF9" w:rsidP="00143A44">
          <w:pPr>
            <w:pStyle w:val="Header"/>
            <w:jc w:val="right"/>
          </w:pPr>
          <w:r>
            <w:t>Document name:</w:t>
          </w:r>
        </w:p>
      </w:tc>
      <w:sdt>
        <w:sdtPr>
          <w:id w:val="-1164929971"/>
          <w:lock w:val="sdtLocked"/>
          <w:placeholder>
            <w:docPart w:val="A8ABD5C9BC06496F9A117498105217DD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4EFF28D7" w14:textId="3D5F862F" w:rsidR="00A3228C" w:rsidRPr="006C4AF9" w:rsidRDefault="00E00CE7" w:rsidP="00143A44">
              <w:pPr>
                <w:pStyle w:val="Header"/>
              </w:pPr>
              <w:r>
                <w:t>VVT Approach</w:t>
              </w:r>
            </w:p>
          </w:tc>
        </w:sdtContent>
      </w:sdt>
      <w:tc>
        <w:tcPr>
          <w:tcW w:w="3014" w:type="dxa"/>
          <w:vMerge w:val="restart"/>
          <w:vAlign w:val="center"/>
        </w:tcPr>
        <w:p w14:paraId="2DCE9C7E" w14:textId="18B06C8F" w:rsidR="006C4AF9" w:rsidRPr="007F193C" w:rsidRDefault="00BC33F1" w:rsidP="00596669">
          <w:pPr>
            <w:pStyle w:val="Header"/>
            <w:jc w:val="center"/>
          </w:pPr>
          <w:r>
            <w:object w:dxaOrig="2685" w:dyaOrig="810" w14:anchorId="18DE069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4.35pt;height:22.55pt">
                <v:imagedata r:id="rId1" o:title=""/>
              </v:shape>
              <o:OLEObject Type="Embed" ProgID="PBrush" ShapeID="_x0000_i1025" DrawAspect="Content" ObjectID="_1759424926" r:id="rId2"/>
            </w:object>
          </w:r>
        </w:p>
      </w:tc>
    </w:tr>
    <w:tr w:rsidR="00FB0FCA" w:rsidRPr="00EB4324" w14:paraId="30BF14DD" w14:textId="77777777" w:rsidTr="00B6794E">
      <w:tc>
        <w:tcPr>
          <w:tcW w:w="2366" w:type="dxa"/>
        </w:tcPr>
        <w:p w14:paraId="0F9B262B" w14:textId="77777777" w:rsidR="00A3228C" w:rsidRPr="00A40E7D" w:rsidRDefault="00A3228C" w:rsidP="001D1370">
          <w:pPr>
            <w:pStyle w:val="Header"/>
            <w:jc w:val="right"/>
          </w:pPr>
          <w:r>
            <w:t>Version</w:t>
          </w:r>
          <w:r w:rsidRPr="00A40E7D">
            <w:t>:</w:t>
          </w:r>
        </w:p>
      </w:tc>
      <w:sdt>
        <w:sdtPr>
          <w:rPr>
            <w:lang w:val="de-DE"/>
          </w:rPr>
          <w:id w:val="-664395138"/>
          <w:lock w:val="sdtLocked"/>
          <w:placeholder>
            <w:docPart w:val="A8ABD5C9BC06496F9A117498105217DD"/>
          </w:placeholder>
          <w:dataBinding w:prefixMappings="xmlns:ns0='http://schema.unitedmentors.com/CORESPICE' " w:xpath="/ns0:CORESPICE_Asset[1]/ns0:version_numb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4E13F438" w14:textId="77777777" w:rsidR="00A3228C" w:rsidRPr="00DD0C89" w:rsidRDefault="007F17AC" w:rsidP="008515F3">
              <w:pPr>
                <w:pStyle w:val="Header"/>
                <w:rPr>
                  <w:lang w:val="de-DE"/>
                </w:rPr>
              </w:pPr>
              <w:r>
                <w:rPr>
                  <w:lang w:val="de-DE"/>
                </w:rPr>
                <w:t>1.0</w:t>
              </w:r>
            </w:p>
          </w:tc>
        </w:sdtContent>
      </w:sdt>
      <w:tc>
        <w:tcPr>
          <w:tcW w:w="3014" w:type="dxa"/>
          <w:vMerge/>
        </w:tcPr>
        <w:p w14:paraId="6E8CF5D0" w14:textId="77777777" w:rsidR="00A3228C" w:rsidRPr="00DD0C8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524CE9" w14:paraId="6F7E5800" w14:textId="77777777" w:rsidTr="00B6794E">
      <w:tc>
        <w:tcPr>
          <w:tcW w:w="2366" w:type="dxa"/>
        </w:tcPr>
        <w:p w14:paraId="2D903622" w14:textId="77777777" w:rsidR="00A3228C" w:rsidRPr="00A40E7D" w:rsidRDefault="00A3228C" w:rsidP="00596669">
          <w:pPr>
            <w:pStyle w:val="Header"/>
            <w:jc w:val="right"/>
          </w:pPr>
          <w:r>
            <w:t>Document Status:</w:t>
          </w:r>
        </w:p>
      </w:tc>
      <w:tc>
        <w:tcPr>
          <w:tcW w:w="3538" w:type="dxa"/>
        </w:tcPr>
        <w:p w14:paraId="107973A5" w14:textId="77777777" w:rsidR="00A3228C" w:rsidRPr="00524CE9" w:rsidRDefault="00555921" w:rsidP="006C4AF9">
          <w:pPr>
            <w:pStyle w:val="Header"/>
            <w:rPr>
              <w:lang w:val="de-DE"/>
            </w:rPr>
          </w:pPr>
          <w:sdt>
            <w:sdtPr>
              <w:id w:val="873810098"/>
              <w:lock w:val="sdtLocked"/>
              <w:dataBinding w:prefixMappings="xmlns:ns0='http://schema.unitedmentors.com/CORESPICE' " w:xpath="/ns0:CORESPICE_Asset[1]/ns0:document_status[1]" w:storeItemID="{EBC391F9-EA87-4102-8428-9A6B12CE205C}"/>
              <w:dropDownList w:lastValue="DRAFT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6C4AF9">
                <w:t>DRAFT</w:t>
              </w:r>
            </w:sdtContent>
          </w:sdt>
        </w:p>
      </w:tc>
      <w:tc>
        <w:tcPr>
          <w:tcW w:w="3014" w:type="dxa"/>
          <w:vMerge/>
        </w:tcPr>
        <w:p w14:paraId="1E564AC0" w14:textId="77777777" w:rsidR="00A3228C" w:rsidRPr="00524CE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6C6B5C" w14:paraId="42B35C13" w14:textId="77777777" w:rsidTr="00B6794E">
      <w:tc>
        <w:tcPr>
          <w:tcW w:w="2366" w:type="dxa"/>
        </w:tcPr>
        <w:p w14:paraId="5D02F74D" w14:textId="77777777" w:rsidR="00A3228C" w:rsidRPr="00A40E7D" w:rsidRDefault="00A3228C" w:rsidP="007E0B6E">
          <w:pPr>
            <w:pStyle w:val="Header"/>
            <w:jc w:val="right"/>
          </w:pPr>
          <w:r>
            <w:t>Document Status Date:</w:t>
          </w:r>
        </w:p>
      </w:tc>
      <w:sdt>
        <w:sdtPr>
          <w:rPr>
            <w:lang w:val="de-DE"/>
          </w:rPr>
          <w:id w:val="-1823261067"/>
          <w:lock w:val="sdtLocked"/>
          <w:dataBinding w:prefixMappings="xmlns:ns0='http://schema.unitedmentors.com/CORESPICE' " w:xpath="/ns0:CORESPICE_Asset[1]/ns0:status_date[1]" w:storeItemID="{EBC391F9-EA87-4102-8428-9A6B12CE205C}"/>
          <w:date w:fullDate="2023-08-27T00:00:00Z">
            <w:dateFormat w:val="d-MMM-yy"/>
            <w:lid w:val="en-DE"/>
            <w:storeMappedDataAs w:val="dateTime"/>
            <w:calendar w:val="gregorian"/>
          </w:date>
        </w:sdtPr>
        <w:sdtEndPr/>
        <w:sdtContent>
          <w:tc>
            <w:tcPr>
              <w:tcW w:w="3538" w:type="dxa"/>
            </w:tcPr>
            <w:p w14:paraId="55D63630" w14:textId="7C505486" w:rsidR="00A3228C" w:rsidRPr="006C6B5C" w:rsidRDefault="00A240A9" w:rsidP="00642724">
              <w:pPr>
                <w:pStyle w:val="Header"/>
                <w:rPr>
                  <w:lang w:val="de-DE"/>
                </w:rPr>
              </w:pPr>
              <w:r>
                <w:rPr>
                  <w:lang w:val="en-DE"/>
                </w:rPr>
                <w:t>27-Aug-23</w:t>
              </w:r>
            </w:p>
          </w:tc>
        </w:sdtContent>
      </w:sdt>
      <w:tc>
        <w:tcPr>
          <w:tcW w:w="3014" w:type="dxa"/>
          <w:vMerge/>
        </w:tcPr>
        <w:p w14:paraId="15E9BAE3" w14:textId="77777777" w:rsidR="00A3228C" w:rsidRPr="006C6B5C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5665CE" w:rsidRPr="00447B53" w14:paraId="4A221A9E" w14:textId="77777777" w:rsidTr="00B6794E">
      <w:tc>
        <w:tcPr>
          <w:tcW w:w="2366" w:type="dxa"/>
        </w:tcPr>
        <w:p w14:paraId="75E014EC" w14:textId="77777777" w:rsidR="005665CE" w:rsidRDefault="005665CE" w:rsidP="00596669">
          <w:pPr>
            <w:pStyle w:val="Header"/>
            <w:jc w:val="right"/>
          </w:pPr>
          <w:r>
            <w:t>Project Name:</w:t>
          </w:r>
        </w:p>
      </w:tc>
      <w:sdt>
        <w:sdtPr>
          <w:id w:val="135156096"/>
          <w:lock w:val="sdtLocked"/>
          <w:placeholder>
            <w:docPart w:val="A8ABD5C9BC06496F9A117498105217DD"/>
          </w:placeholder>
          <w:showingPlcHdr/>
          <w:dataBinding w:prefixMappings="xmlns:ns0='http://schema.unitedmentors.com/CORESPICE' " w:xpath="/ns0:CORESPICE_Asset[1]/ns0:project_nam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308FA1A3" w14:textId="2FEECFAC" w:rsidR="005665CE" w:rsidRDefault="00E00CE7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1138C674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5665CE" w:rsidRPr="00447B53" w14:paraId="5B301AF8" w14:textId="77777777" w:rsidTr="00B6794E">
      <w:tc>
        <w:tcPr>
          <w:tcW w:w="2366" w:type="dxa"/>
        </w:tcPr>
        <w:p w14:paraId="19640E5F" w14:textId="77777777" w:rsidR="005665CE" w:rsidRDefault="005665CE" w:rsidP="00596669">
          <w:pPr>
            <w:pStyle w:val="Header"/>
            <w:jc w:val="right"/>
          </w:pPr>
          <w:r>
            <w:t>Project ID:</w:t>
          </w:r>
        </w:p>
      </w:tc>
      <w:sdt>
        <w:sdtPr>
          <w:id w:val="-1994552689"/>
          <w:lock w:val="sdtLocked"/>
          <w:placeholder>
            <w:docPart w:val="A8ABD5C9BC06496F9A117498105217DD"/>
          </w:placeholder>
          <w:showingPlcHdr/>
          <w:dataBinding w:prefixMappings="xmlns:ns0='http://schema.unitedmentors.com/CORESPICE' " w:xpath="/ns0:CORESPICE_Asset[1]/ns0:project_id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E88065D" w14:textId="79BF3012" w:rsidR="005665CE" w:rsidRDefault="00E00CE7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3368EBF0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FB0FCA" w:rsidRPr="00447B53" w14:paraId="5BD1EECC" w14:textId="77777777" w:rsidTr="00B6794E">
      <w:tc>
        <w:tcPr>
          <w:tcW w:w="2366" w:type="dxa"/>
        </w:tcPr>
        <w:p w14:paraId="5F87928E" w14:textId="77777777" w:rsidR="00A3228C" w:rsidRDefault="00A3228C" w:rsidP="00596669">
          <w:pPr>
            <w:pStyle w:val="Header"/>
            <w:jc w:val="right"/>
          </w:pPr>
          <w:r>
            <w:t>Document Owner:</w:t>
          </w:r>
        </w:p>
      </w:tc>
      <w:sdt>
        <w:sdtPr>
          <w:id w:val="-1859644844"/>
          <w:lock w:val="sdtLocked"/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6F0E3217" w14:textId="77777777" w:rsidR="00A3228C" w:rsidRPr="00447B53" w:rsidRDefault="00B6794E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0EA49AC3" w14:textId="77777777" w:rsidR="00A3228C" w:rsidRPr="00447B53" w:rsidRDefault="00A3228C" w:rsidP="00596669">
          <w:pPr>
            <w:pStyle w:val="Header"/>
            <w:jc w:val="right"/>
          </w:pPr>
        </w:p>
      </w:tc>
    </w:tr>
    <w:tr w:rsidR="00A3228C" w:rsidRPr="00E762BA" w14:paraId="16AFE76C" w14:textId="77777777" w:rsidTr="00B6794E">
      <w:tc>
        <w:tcPr>
          <w:tcW w:w="8918" w:type="dxa"/>
          <w:gridSpan w:val="3"/>
        </w:tcPr>
        <w:p w14:paraId="1FC2FEA6" w14:textId="77777777" w:rsidR="00A3228C" w:rsidRPr="00E762BA" w:rsidRDefault="006C4AF9" w:rsidP="00E762BA">
          <w:pPr>
            <w:pStyle w:val="Header"/>
            <w:rPr>
              <w:lang w:val="de-DE"/>
            </w:rPr>
          </w:pPr>
          <w:r>
            <w:t xml:space="preserve">Repository location: </w:t>
          </w:r>
          <w:sdt>
            <w:sdtPr>
              <w:id w:val="1813903375"/>
              <w:lock w:val="sdtLocked"/>
              <w:placeholder>
                <w:docPart w:val="A8ABD5C9BC06496F9A117498105217DD"/>
              </w:placeholder>
              <w:dataBinding w:prefixMappings="xmlns:ns0='http://schema.unitedmentors.com/CORESPICE' " w:xpath="/ns0:CORESPICE_Asset[1]/ns0:repository_location[1]" w:storeItemID="{EBC391F9-EA87-4102-8428-9A6B12CE205C}"/>
              <w:text/>
            </w:sdtPr>
            <w:sdtEndPr/>
            <w:sdtContent>
              <w:r>
                <w:t>Repository location</w:t>
              </w:r>
            </w:sdtContent>
          </w:sdt>
        </w:p>
      </w:tc>
    </w:tr>
  </w:tbl>
  <w:p w14:paraId="754DC7CA" w14:textId="77777777" w:rsidR="00A3228C" w:rsidRPr="00E762BA" w:rsidRDefault="00A3228C">
    <w:pPr>
      <w:pStyle w:val="Header"/>
      <w:rPr>
        <w:lang w:val="de-DE"/>
      </w:rPr>
    </w:pPr>
  </w:p>
  <w:p w14:paraId="43F67B02" w14:textId="77777777" w:rsidR="00A3228C" w:rsidRPr="00E762BA" w:rsidRDefault="00A3228C">
    <w:pPr>
      <w:pStyle w:val="Header"/>
      <w:rPr>
        <w:lang w:val="de-DE"/>
      </w:rPr>
    </w:pPr>
  </w:p>
  <w:p w14:paraId="61D9C17C" w14:textId="77777777" w:rsidR="00A3228C" w:rsidRPr="00E762BA" w:rsidRDefault="005665CE" w:rsidP="005665CE">
    <w:pPr>
      <w:pStyle w:val="Header"/>
      <w:tabs>
        <w:tab w:val="clear" w:pos="4536"/>
        <w:tab w:val="clear" w:pos="9072"/>
        <w:tab w:val="left" w:pos="5147"/>
      </w:tabs>
      <w:rPr>
        <w:lang w:val="de-DE"/>
      </w:rPr>
    </w:pPr>
    <w:r>
      <w:rPr>
        <w:lang w:val="de-DE"/>
      </w:rPr>
      <w:tab/>
    </w:r>
  </w:p>
  <w:p w14:paraId="79E09001" w14:textId="77777777" w:rsidR="00A3228C" w:rsidRPr="00E762BA" w:rsidRDefault="00B6794E" w:rsidP="00B6794E">
    <w:pPr>
      <w:pStyle w:val="Header"/>
      <w:tabs>
        <w:tab w:val="clear" w:pos="4536"/>
        <w:tab w:val="clear" w:pos="9072"/>
        <w:tab w:val="left" w:pos="2154"/>
      </w:tabs>
      <w:rPr>
        <w:lang w:val="de-DE"/>
      </w:rPr>
    </w:pPr>
    <w:r>
      <w:rPr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A58"/>
    <w:multiLevelType w:val="hybridMultilevel"/>
    <w:tmpl w:val="A6A82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E08C5"/>
    <w:multiLevelType w:val="hybridMultilevel"/>
    <w:tmpl w:val="0B46E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B6C40"/>
    <w:multiLevelType w:val="hybridMultilevel"/>
    <w:tmpl w:val="E738FDA0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C43CB"/>
    <w:multiLevelType w:val="hybridMultilevel"/>
    <w:tmpl w:val="B626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1784F"/>
    <w:multiLevelType w:val="hybridMultilevel"/>
    <w:tmpl w:val="F9001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97750"/>
    <w:multiLevelType w:val="hybridMultilevel"/>
    <w:tmpl w:val="86A63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308"/>
    <w:multiLevelType w:val="multilevel"/>
    <w:tmpl w:val="C7D00C74"/>
    <w:lvl w:ilvl="0">
      <w:start w:val="1"/>
      <w:numFmt w:val="decimal"/>
      <w:pStyle w:val="Heading1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0CA25D98"/>
    <w:multiLevelType w:val="hybridMultilevel"/>
    <w:tmpl w:val="438A7EC6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5C267E"/>
    <w:multiLevelType w:val="hybridMultilevel"/>
    <w:tmpl w:val="36361B34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127C61"/>
    <w:multiLevelType w:val="hybridMultilevel"/>
    <w:tmpl w:val="F5740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678ED"/>
    <w:multiLevelType w:val="hybridMultilevel"/>
    <w:tmpl w:val="4170C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FB2347"/>
    <w:multiLevelType w:val="hybridMultilevel"/>
    <w:tmpl w:val="BDD07B52"/>
    <w:lvl w:ilvl="0" w:tplc="7BE6BA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D0B57"/>
    <w:multiLevelType w:val="hybridMultilevel"/>
    <w:tmpl w:val="BA9C83F0"/>
    <w:lvl w:ilvl="0" w:tplc="F03E2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6826A0"/>
    <w:multiLevelType w:val="hybridMultilevel"/>
    <w:tmpl w:val="E0688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D160D0"/>
    <w:multiLevelType w:val="hybridMultilevel"/>
    <w:tmpl w:val="A0D829FA"/>
    <w:lvl w:ilvl="0" w:tplc="F03E2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350EF"/>
    <w:multiLevelType w:val="hybridMultilevel"/>
    <w:tmpl w:val="E0688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80AC2"/>
    <w:multiLevelType w:val="hybridMultilevel"/>
    <w:tmpl w:val="AC3E4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422E07"/>
    <w:multiLevelType w:val="hybridMultilevel"/>
    <w:tmpl w:val="F690B5BC"/>
    <w:lvl w:ilvl="0" w:tplc="F03E2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92514"/>
    <w:multiLevelType w:val="hybridMultilevel"/>
    <w:tmpl w:val="673E1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987E2E"/>
    <w:multiLevelType w:val="hybridMultilevel"/>
    <w:tmpl w:val="438A7EC6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780DF6"/>
    <w:multiLevelType w:val="hybridMultilevel"/>
    <w:tmpl w:val="F06059CA"/>
    <w:lvl w:ilvl="0" w:tplc="3FEEF89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74D47"/>
    <w:multiLevelType w:val="hybridMultilevel"/>
    <w:tmpl w:val="86A63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C1404"/>
    <w:multiLevelType w:val="hybridMultilevel"/>
    <w:tmpl w:val="43B60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0C4367"/>
    <w:multiLevelType w:val="hybridMultilevel"/>
    <w:tmpl w:val="BC14E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6D4BE8"/>
    <w:multiLevelType w:val="hybridMultilevel"/>
    <w:tmpl w:val="06309ABA"/>
    <w:lvl w:ilvl="0" w:tplc="F03E2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9251A7"/>
    <w:multiLevelType w:val="hybridMultilevel"/>
    <w:tmpl w:val="86ECA7B0"/>
    <w:lvl w:ilvl="0" w:tplc="F03E2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33672"/>
    <w:multiLevelType w:val="hybridMultilevel"/>
    <w:tmpl w:val="E738FDA0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4709ED"/>
    <w:multiLevelType w:val="hybridMultilevel"/>
    <w:tmpl w:val="CD7E15FE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0E8"/>
    <w:multiLevelType w:val="hybridMultilevel"/>
    <w:tmpl w:val="D3AC2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F24598"/>
    <w:multiLevelType w:val="hybridMultilevel"/>
    <w:tmpl w:val="2386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837D62"/>
    <w:multiLevelType w:val="hybridMultilevel"/>
    <w:tmpl w:val="4170C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C54AE6"/>
    <w:multiLevelType w:val="hybridMultilevel"/>
    <w:tmpl w:val="037C2EEE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9F5D7E"/>
    <w:multiLevelType w:val="hybridMultilevel"/>
    <w:tmpl w:val="BDD07B52"/>
    <w:lvl w:ilvl="0" w:tplc="7BE6BA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D508F9"/>
    <w:multiLevelType w:val="hybridMultilevel"/>
    <w:tmpl w:val="CD9C8534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045DEC"/>
    <w:multiLevelType w:val="hybridMultilevel"/>
    <w:tmpl w:val="4170C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D26EAA"/>
    <w:multiLevelType w:val="hybridMultilevel"/>
    <w:tmpl w:val="735C1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E014EE"/>
    <w:multiLevelType w:val="hybridMultilevel"/>
    <w:tmpl w:val="43B60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DB7CFB"/>
    <w:multiLevelType w:val="hybridMultilevel"/>
    <w:tmpl w:val="CD7E15FE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081FF2"/>
    <w:multiLevelType w:val="hybridMultilevel"/>
    <w:tmpl w:val="CD9C8534"/>
    <w:lvl w:ilvl="0" w:tplc="8D38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AF3CB7"/>
    <w:multiLevelType w:val="hybridMultilevel"/>
    <w:tmpl w:val="735C1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ED66A0"/>
    <w:multiLevelType w:val="hybridMultilevel"/>
    <w:tmpl w:val="AEF68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011"/>
    <w:multiLevelType w:val="hybridMultilevel"/>
    <w:tmpl w:val="8DE4FE64"/>
    <w:lvl w:ilvl="0" w:tplc="F03E2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43ED9"/>
    <w:multiLevelType w:val="hybridMultilevel"/>
    <w:tmpl w:val="0504C750"/>
    <w:lvl w:ilvl="0" w:tplc="7BE6BA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66AEE"/>
    <w:multiLevelType w:val="hybridMultilevel"/>
    <w:tmpl w:val="1728B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30145">
    <w:abstractNumId w:val="6"/>
  </w:num>
  <w:num w:numId="2" w16cid:durableId="893584340">
    <w:abstractNumId w:val="16"/>
  </w:num>
  <w:num w:numId="3" w16cid:durableId="41947919">
    <w:abstractNumId w:val="40"/>
  </w:num>
  <w:num w:numId="4" w16cid:durableId="1378696364">
    <w:abstractNumId w:val="14"/>
  </w:num>
  <w:num w:numId="5" w16cid:durableId="224947785">
    <w:abstractNumId w:val="12"/>
  </w:num>
  <w:num w:numId="6" w16cid:durableId="1305889827">
    <w:abstractNumId w:val="23"/>
  </w:num>
  <w:num w:numId="7" w16cid:durableId="1096750514">
    <w:abstractNumId w:val="5"/>
  </w:num>
  <w:num w:numId="8" w16cid:durableId="1616135284">
    <w:abstractNumId w:val="21"/>
  </w:num>
  <w:num w:numId="9" w16cid:durableId="982582517">
    <w:abstractNumId w:val="24"/>
  </w:num>
  <w:num w:numId="10" w16cid:durableId="429935229">
    <w:abstractNumId w:val="30"/>
  </w:num>
  <w:num w:numId="11" w16cid:durableId="2140799374">
    <w:abstractNumId w:val="11"/>
  </w:num>
  <w:num w:numId="12" w16cid:durableId="936907298">
    <w:abstractNumId w:val="39"/>
  </w:num>
  <w:num w:numId="13" w16cid:durableId="1918324699">
    <w:abstractNumId w:val="42"/>
  </w:num>
  <w:num w:numId="14" w16cid:durableId="1896160081">
    <w:abstractNumId w:val="26"/>
  </w:num>
  <w:num w:numId="15" w16cid:durableId="712115574">
    <w:abstractNumId w:val="32"/>
  </w:num>
  <w:num w:numId="16" w16cid:durableId="443693846">
    <w:abstractNumId w:val="7"/>
  </w:num>
  <w:num w:numId="17" w16cid:durableId="1064451426">
    <w:abstractNumId w:val="2"/>
  </w:num>
  <w:num w:numId="18" w16cid:durableId="1314410834">
    <w:abstractNumId w:val="38"/>
  </w:num>
  <w:num w:numId="19" w16cid:durableId="551576152">
    <w:abstractNumId w:val="19"/>
  </w:num>
  <w:num w:numId="20" w16cid:durableId="993993070">
    <w:abstractNumId w:val="31"/>
  </w:num>
  <w:num w:numId="21" w16cid:durableId="803740748">
    <w:abstractNumId w:val="8"/>
  </w:num>
  <w:num w:numId="22" w16cid:durableId="592280537">
    <w:abstractNumId w:val="37"/>
  </w:num>
  <w:num w:numId="23" w16cid:durableId="1046564065">
    <w:abstractNumId w:val="33"/>
  </w:num>
  <w:num w:numId="24" w16cid:durableId="661467979">
    <w:abstractNumId w:val="27"/>
  </w:num>
  <w:num w:numId="25" w16cid:durableId="1676961270">
    <w:abstractNumId w:val="17"/>
  </w:num>
  <w:num w:numId="26" w16cid:durableId="173955678">
    <w:abstractNumId w:val="41"/>
  </w:num>
  <w:num w:numId="27" w16cid:durableId="1445611841">
    <w:abstractNumId w:val="9"/>
  </w:num>
  <w:num w:numId="28" w16cid:durableId="2059625060">
    <w:abstractNumId w:val="18"/>
  </w:num>
  <w:num w:numId="29" w16cid:durableId="1830099876">
    <w:abstractNumId w:val="29"/>
  </w:num>
  <w:num w:numId="30" w16cid:durableId="585963544">
    <w:abstractNumId w:val="25"/>
  </w:num>
  <w:num w:numId="31" w16cid:durableId="371541363">
    <w:abstractNumId w:val="35"/>
  </w:num>
  <w:num w:numId="32" w16cid:durableId="1102578110">
    <w:abstractNumId w:val="36"/>
  </w:num>
  <w:num w:numId="33" w16cid:durableId="468203502">
    <w:abstractNumId w:val="22"/>
  </w:num>
  <w:num w:numId="34" w16cid:durableId="1295865016">
    <w:abstractNumId w:val="1"/>
  </w:num>
  <w:num w:numId="35" w16cid:durableId="1408459583">
    <w:abstractNumId w:val="0"/>
  </w:num>
  <w:num w:numId="36" w16cid:durableId="11034161">
    <w:abstractNumId w:val="34"/>
  </w:num>
  <w:num w:numId="37" w16cid:durableId="1700159240">
    <w:abstractNumId w:val="10"/>
  </w:num>
  <w:num w:numId="38" w16cid:durableId="1668246855">
    <w:abstractNumId w:val="43"/>
  </w:num>
  <w:num w:numId="39" w16cid:durableId="91320000">
    <w:abstractNumId w:val="4"/>
  </w:num>
  <w:num w:numId="40" w16cid:durableId="1121613755">
    <w:abstractNumId w:val="28"/>
  </w:num>
  <w:num w:numId="41" w16cid:durableId="950283985">
    <w:abstractNumId w:val="3"/>
  </w:num>
  <w:num w:numId="42" w16cid:durableId="548614025">
    <w:abstractNumId w:val="13"/>
  </w:num>
  <w:num w:numId="43" w16cid:durableId="1660695189">
    <w:abstractNumId w:val="15"/>
  </w:num>
  <w:num w:numId="44" w16cid:durableId="2039119457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DE" w:vendorID="64" w:dllVersion="0" w:nlCheck="1" w:checkStyle="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wMTExMDU2NjWzNDVS0lEKTi0uzszPAykwMq4FAEqRaC4tAAAA"/>
  </w:docVars>
  <w:rsids>
    <w:rsidRoot w:val="00B11E18"/>
    <w:rsid w:val="00003312"/>
    <w:rsid w:val="000034A6"/>
    <w:rsid w:val="00003648"/>
    <w:rsid w:val="0000488E"/>
    <w:rsid w:val="00004E58"/>
    <w:rsid w:val="00006615"/>
    <w:rsid w:val="00010192"/>
    <w:rsid w:val="00010A5E"/>
    <w:rsid w:val="00010D2D"/>
    <w:rsid w:val="00011DA1"/>
    <w:rsid w:val="000128B5"/>
    <w:rsid w:val="00021589"/>
    <w:rsid w:val="00025612"/>
    <w:rsid w:val="00034CF9"/>
    <w:rsid w:val="0003632E"/>
    <w:rsid w:val="0003697B"/>
    <w:rsid w:val="00036E57"/>
    <w:rsid w:val="00041C86"/>
    <w:rsid w:val="0004205E"/>
    <w:rsid w:val="00045E8E"/>
    <w:rsid w:val="00047A3B"/>
    <w:rsid w:val="00050428"/>
    <w:rsid w:val="00051E2B"/>
    <w:rsid w:val="00052AA3"/>
    <w:rsid w:val="00056261"/>
    <w:rsid w:val="00061422"/>
    <w:rsid w:val="0006253E"/>
    <w:rsid w:val="000633AC"/>
    <w:rsid w:val="0006436E"/>
    <w:rsid w:val="0006775B"/>
    <w:rsid w:val="0007060D"/>
    <w:rsid w:val="00070CCE"/>
    <w:rsid w:val="00071476"/>
    <w:rsid w:val="00072330"/>
    <w:rsid w:val="000759B0"/>
    <w:rsid w:val="00080410"/>
    <w:rsid w:val="0008409C"/>
    <w:rsid w:val="00084376"/>
    <w:rsid w:val="000845FE"/>
    <w:rsid w:val="00085ACC"/>
    <w:rsid w:val="000863E7"/>
    <w:rsid w:val="000868E0"/>
    <w:rsid w:val="00087D77"/>
    <w:rsid w:val="00090364"/>
    <w:rsid w:val="00090540"/>
    <w:rsid w:val="000941B5"/>
    <w:rsid w:val="000956A8"/>
    <w:rsid w:val="000A0062"/>
    <w:rsid w:val="000A1181"/>
    <w:rsid w:val="000A11F3"/>
    <w:rsid w:val="000A1EEE"/>
    <w:rsid w:val="000A20DE"/>
    <w:rsid w:val="000A2CAD"/>
    <w:rsid w:val="000A2FA7"/>
    <w:rsid w:val="000A3B13"/>
    <w:rsid w:val="000A4251"/>
    <w:rsid w:val="000A519A"/>
    <w:rsid w:val="000B3F9F"/>
    <w:rsid w:val="000B4CCB"/>
    <w:rsid w:val="000B4F8E"/>
    <w:rsid w:val="000B5438"/>
    <w:rsid w:val="000B5BBD"/>
    <w:rsid w:val="000B622E"/>
    <w:rsid w:val="000C0450"/>
    <w:rsid w:val="000C1478"/>
    <w:rsid w:val="000C1BD6"/>
    <w:rsid w:val="000C4248"/>
    <w:rsid w:val="000C5BD8"/>
    <w:rsid w:val="000C6109"/>
    <w:rsid w:val="000D0EE8"/>
    <w:rsid w:val="000D166D"/>
    <w:rsid w:val="000D16A8"/>
    <w:rsid w:val="000D2552"/>
    <w:rsid w:val="000D2C0E"/>
    <w:rsid w:val="000D3839"/>
    <w:rsid w:val="000D643E"/>
    <w:rsid w:val="000D64C2"/>
    <w:rsid w:val="000D748D"/>
    <w:rsid w:val="000E03B8"/>
    <w:rsid w:val="000E2D63"/>
    <w:rsid w:val="000E6CA0"/>
    <w:rsid w:val="000F0694"/>
    <w:rsid w:val="000F0D21"/>
    <w:rsid w:val="000F3163"/>
    <w:rsid w:val="000F37C5"/>
    <w:rsid w:val="000F3E19"/>
    <w:rsid w:val="000F42E9"/>
    <w:rsid w:val="000F66D2"/>
    <w:rsid w:val="000F6E7D"/>
    <w:rsid w:val="000F783A"/>
    <w:rsid w:val="00101932"/>
    <w:rsid w:val="00101A7D"/>
    <w:rsid w:val="00103770"/>
    <w:rsid w:val="001048AF"/>
    <w:rsid w:val="00105EB7"/>
    <w:rsid w:val="00107C48"/>
    <w:rsid w:val="00110613"/>
    <w:rsid w:val="00111FA4"/>
    <w:rsid w:val="00113AF9"/>
    <w:rsid w:val="001155A4"/>
    <w:rsid w:val="00115C5F"/>
    <w:rsid w:val="00120662"/>
    <w:rsid w:val="00120B26"/>
    <w:rsid w:val="00120C3F"/>
    <w:rsid w:val="00121610"/>
    <w:rsid w:val="00121883"/>
    <w:rsid w:val="00121D30"/>
    <w:rsid w:val="00124C11"/>
    <w:rsid w:val="001251A3"/>
    <w:rsid w:val="001257FE"/>
    <w:rsid w:val="00127C69"/>
    <w:rsid w:val="00131BA4"/>
    <w:rsid w:val="00132519"/>
    <w:rsid w:val="00132B45"/>
    <w:rsid w:val="001366B5"/>
    <w:rsid w:val="001367A2"/>
    <w:rsid w:val="00137C2C"/>
    <w:rsid w:val="00141CD4"/>
    <w:rsid w:val="001434A3"/>
    <w:rsid w:val="00143A44"/>
    <w:rsid w:val="00144478"/>
    <w:rsid w:val="00150510"/>
    <w:rsid w:val="00153279"/>
    <w:rsid w:val="00155989"/>
    <w:rsid w:val="001561D3"/>
    <w:rsid w:val="001615F3"/>
    <w:rsid w:val="001666E7"/>
    <w:rsid w:val="001669C4"/>
    <w:rsid w:val="0016707E"/>
    <w:rsid w:val="0017144B"/>
    <w:rsid w:val="00171D4D"/>
    <w:rsid w:val="00173D45"/>
    <w:rsid w:val="0017606F"/>
    <w:rsid w:val="00176F25"/>
    <w:rsid w:val="001806D8"/>
    <w:rsid w:val="00180FC2"/>
    <w:rsid w:val="0018182E"/>
    <w:rsid w:val="00186443"/>
    <w:rsid w:val="00186AF5"/>
    <w:rsid w:val="0019268B"/>
    <w:rsid w:val="00194C60"/>
    <w:rsid w:val="00195BFD"/>
    <w:rsid w:val="00196959"/>
    <w:rsid w:val="00197229"/>
    <w:rsid w:val="001A088D"/>
    <w:rsid w:val="001A3CB0"/>
    <w:rsid w:val="001A3ED7"/>
    <w:rsid w:val="001A4B3D"/>
    <w:rsid w:val="001A724B"/>
    <w:rsid w:val="001B1920"/>
    <w:rsid w:val="001B25BE"/>
    <w:rsid w:val="001B37DE"/>
    <w:rsid w:val="001B4455"/>
    <w:rsid w:val="001C3A0A"/>
    <w:rsid w:val="001C4A01"/>
    <w:rsid w:val="001D0A87"/>
    <w:rsid w:val="001D0DD0"/>
    <w:rsid w:val="001D1370"/>
    <w:rsid w:val="001D19D8"/>
    <w:rsid w:val="001D318D"/>
    <w:rsid w:val="001D38DA"/>
    <w:rsid w:val="001D38E9"/>
    <w:rsid w:val="001D42F3"/>
    <w:rsid w:val="001D6071"/>
    <w:rsid w:val="001D7B09"/>
    <w:rsid w:val="001E15A9"/>
    <w:rsid w:val="001E2916"/>
    <w:rsid w:val="001E2B16"/>
    <w:rsid w:val="001E2D60"/>
    <w:rsid w:val="001E2EB9"/>
    <w:rsid w:val="001E525A"/>
    <w:rsid w:val="001E6B80"/>
    <w:rsid w:val="001E7262"/>
    <w:rsid w:val="001F19FD"/>
    <w:rsid w:val="001F2F06"/>
    <w:rsid w:val="001F35AB"/>
    <w:rsid w:val="001F39D7"/>
    <w:rsid w:val="001F469B"/>
    <w:rsid w:val="001F46FB"/>
    <w:rsid w:val="001F57AA"/>
    <w:rsid w:val="001F6158"/>
    <w:rsid w:val="001F63EA"/>
    <w:rsid w:val="002005AD"/>
    <w:rsid w:val="002010A7"/>
    <w:rsid w:val="002039F6"/>
    <w:rsid w:val="00203B1E"/>
    <w:rsid w:val="00204078"/>
    <w:rsid w:val="002040D0"/>
    <w:rsid w:val="002045FA"/>
    <w:rsid w:val="00205B3F"/>
    <w:rsid w:val="002060E0"/>
    <w:rsid w:val="00207003"/>
    <w:rsid w:val="002078E3"/>
    <w:rsid w:val="00207CCD"/>
    <w:rsid w:val="00207D53"/>
    <w:rsid w:val="00211477"/>
    <w:rsid w:val="00211C6D"/>
    <w:rsid w:val="00211E6D"/>
    <w:rsid w:val="00211F4D"/>
    <w:rsid w:val="002142D9"/>
    <w:rsid w:val="002157BD"/>
    <w:rsid w:val="00220E9B"/>
    <w:rsid w:val="0022125A"/>
    <w:rsid w:val="002223E8"/>
    <w:rsid w:val="00222BE0"/>
    <w:rsid w:val="002239DD"/>
    <w:rsid w:val="00224824"/>
    <w:rsid w:val="0022723B"/>
    <w:rsid w:val="00227667"/>
    <w:rsid w:val="00227C2A"/>
    <w:rsid w:val="00230543"/>
    <w:rsid w:val="0023072A"/>
    <w:rsid w:val="00232A69"/>
    <w:rsid w:val="00232C43"/>
    <w:rsid w:val="00234284"/>
    <w:rsid w:val="0023496B"/>
    <w:rsid w:val="00234D12"/>
    <w:rsid w:val="00234F64"/>
    <w:rsid w:val="00235901"/>
    <w:rsid w:val="00236A97"/>
    <w:rsid w:val="00240601"/>
    <w:rsid w:val="00240639"/>
    <w:rsid w:val="002408EF"/>
    <w:rsid w:val="00243CDF"/>
    <w:rsid w:val="00244E3F"/>
    <w:rsid w:val="00245390"/>
    <w:rsid w:val="002454C5"/>
    <w:rsid w:val="002466FD"/>
    <w:rsid w:val="00247111"/>
    <w:rsid w:val="00247469"/>
    <w:rsid w:val="00247685"/>
    <w:rsid w:val="00247AB7"/>
    <w:rsid w:val="0025185B"/>
    <w:rsid w:val="0025245D"/>
    <w:rsid w:val="002530F4"/>
    <w:rsid w:val="00254459"/>
    <w:rsid w:val="00254E98"/>
    <w:rsid w:val="002552F1"/>
    <w:rsid w:val="0025534C"/>
    <w:rsid w:val="002562AA"/>
    <w:rsid w:val="00256FF0"/>
    <w:rsid w:val="00257439"/>
    <w:rsid w:val="00261911"/>
    <w:rsid w:val="00261D85"/>
    <w:rsid w:val="0026231C"/>
    <w:rsid w:val="002627E0"/>
    <w:rsid w:val="002631D3"/>
    <w:rsid w:val="002632B0"/>
    <w:rsid w:val="002640EE"/>
    <w:rsid w:val="00266253"/>
    <w:rsid w:val="002708AB"/>
    <w:rsid w:val="002713A9"/>
    <w:rsid w:val="00273989"/>
    <w:rsid w:val="00274EC1"/>
    <w:rsid w:val="00276B14"/>
    <w:rsid w:val="00281453"/>
    <w:rsid w:val="0028332E"/>
    <w:rsid w:val="00283A91"/>
    <w:rsid w:val="002842DC"/>
    <w:rsid w:val="00284710"/>
    <w:rsid w:val="0028478D"/>
    <w:rsid w:val="00285912"/>
    <w:rsid w:val="00286156"/>
    <w:rsid w:val="00291FEC"/>
    <w:rsid w:val="0029322D"/>
    <w:rsid w:val="00293461"/>
    <w:rsid w:val="002969F8"/>
    <w:rsid w:val="00296DC6"/>
    <w:rsid w:val="00296FD7"/>
    <w:rsid w:val="0029746A"/>
    <w:rsid w:val="002979DE"/>
    <w:rsid w:val="002A03BC"/>
    <w:rsid w:val="002A10AD"/>
    <w:rsid w:val="002A1A6D"/>
    <w:rsid w:val="002A32D0"/>
    <w:rsid w:val="002A3A8F"/>
    <w:rsid w:val="002A4F3D"/>
    <w:rsid w:val="002A5AA4"/>
    <w:rsid w:val="002A6CAB"/>
    <w:rsid w:val="002A775A"/>
    <w:rsid w:val="002B06F4"/>
    <w:rsid w:val="002B0B29"/>
    <w:rsid w:val="002B2214"/>
    <w:rsid w:val="002B26C4"/>
    <w:rsid w:val="002B34FA"/>
    <w:rsid w:val="002B390E"/>
    <w:rsid w:val="002B6A00"/>
    <w:rsid w:val="002C09CE"/>
    <w:rsid w:val="002C21A5"/>
    <w:rsid w:val="002C39EB"/>
    <w:rsid w:val="002C3AA2"/>
    <w:rsid w:val="002C4571"/>
    <w:rsid w:val="002C76DB"/>
    <w:rsid w:val="002C7815"/>
    <w:rsid w:val="002C7C0D"/>
    <w:rsid w:val="002D0DEA"/>
    <w:rsid w:val="002D0E5B"/>
    <w:rsid w:val="002D3957"/>
    <w:rsid w:val="002D3A8D"/>
    <w:rsid w:val="002D668B"/>
    <w:rsid w:val="002D7114"/>
    <w:rsid w:val="002D79EB"/>
    <w:rsid w:val="002E067E"/>
    <w:rsid w:val="002E07C5"/>
    <w:rsid w:val="002E0B12"/>
    <w:rsid w:val="002E3D41"/>
    <w:rsid w:val="002E4629"/>
    <w:rsid w:val="002E5A23"/>
    <w:rsid w:val="002E7E57"/>
    <w:rsid w:val="002F1510"/>
    <w:rsid w:val="002F6080"/>
    <w:rsid w:val="002F656B"/>
    <w:rsid w:val="002F7D37"/>
    <w:rsid w:val="00301F21"/>
    <w:rsid w:val="00302ACE"/>
    <w:rsid w:val="0030380B"/>
    <w:rsid w:val="0030415F"/>
    <w:rsid w:val="0030615B"/>
    <w:rsid w:val="00306FC3"/>
    <w:rsid w:val="00310CA1"/>
    <w:rsid w:val="00310DB8"/>
    <w:rsid w:val="003113AC"/>
    <w:rsid w:val="0031542C"/>
    <w:rsid w:val="00315834"/>
    <w:rsid w:val="00316593"/>
    <w:rsid w:val="00317E1C"/>
    <w:rsid w:val="00320167"/>
    <w:rsid w:val="00320ACD"/>
    <w:rsid w:val="00323F4B"/>
    <w:rsid w:val="00330C28"/>
    <w:rsid w:val="00333FC0"/>
    <w:rsid w:val="003346AF"/>
    <w:rsid w:val="00334BFC"/>
    <w:rsid w:val="003410CF"/>
    <w:rsid w:val="003415A8"/>
    <w:rsid w:val="0034180F"/>
    <w:rsid w:val="0034228F"/>
    <w:rsid w:val="00346A50"/>
    <w:rsid w:val="00346FBA"/>
    <w:rsid w:val="00347D6A"/>
    <w:rsid w:val="003516B9"/>
    <w:rsid w:val="00353CFE"/>
    <w:rsid w:val="00355714"/>
    <w:rsid w:val="00355EB5"/>
    <w:rsid w:val="003566D6"/>
    <w:rsid w:val="0035737D"/>
    <w:rsid w:val="003617E3"/>
    <w:rsid w:val="00372027"/>
    <w:rsid w:val="003726F4"/>
    <w:rsid w:val="00372EB0"/>
    <w:rsid w:val="0037474C"/>
    <w:rsid w:val="00374F72"/>
    <w:rsid w:val="00375F34"/>
    <w:rsid w:val="00380047"/>
    <w:rsid w:val="003815ED"/>
    <w:rsid w:val="00381806"/>
    <w:rsid w:val="00383878"/>
    <w:rsid w:val="003842E7"/>
    <w:rsid w:val="00385644"/>
    <w:rsid w:val="00385984"/>
    <w:rsid w:val="00386708"/>
    <w:rsid w:val="003878D4"/>
    <w:rsid w:val="00391B09"/>
    <w:rsid w:val="00393173"/>
    <w:rsid w:val="00393213"/>
    <w:rsid w:val="0039518D"/>
    <w:rsid w:val="003A0458"/>
    <w:rsid w:val="003A04B2"/>
    <w:rsid w:val="003A0D2B"/>
    <w:rsid w:val="003A29E1"/>
    <w:rsid w:val="003A302A"/>
    <w:rsid w:val="003A30F3"/>
    <w:rsid w:val="003A332C"/>
    <w:rsid w:val="003A4A8A"/>
    <w:rsid w:val="003B5F32"/>
    <w:rsid w:val="003C376D"/>
    <w:rsid w:val="003C529A"/>
    <w:rsid w:val="003C54A8"/>
    <w:rsid w:val="003C6A97"/>
    <w:rsid w:val="003C7E77"/>
    <w:rsid w:val="003D0E9F"/>
    <w:rsid w:val="003D2A35"/>
    <w:rsid w:val="003D4DBD"/>
    <w:rsid w:val="003D71F3"/>
    <w:rsid w:val="003E0D24"/>
    <w:rsid w:val="003E0FB4"/>
    <w:rsid w:val="003E1A95"/>
    <w:rsid w:val="003E20B3"/>
    <w:rsid w:val="003E21F5"/>
    <w:rsid w:val="003E249B"/>
    <w:rsid w:val="003E4459"/>
    <w:rsid w:val="003E54B0"/>
    <w:rsid w:val="003E6C59"/>
    <w:rsid w:val="003F0AE8"/>
    <w:rsid w:val="003F2013"/>
    <w:rsid w:val="003F36B9"/>
    <w:rsid w:val="003F377C"/>
    <w:rsid w:val="003F506A"/>
    <w:rsid w:val="003F6E2A"/>
    <w:rsid w:val="003F7B2B"/>
    <w:rsid w:val="004001F4"/>
    <w:rsid w:val="004009D6"/>
    <w:rsid w:val="004011AB"/>
    <w:rsid w:val="00401B2B"/>
    <w:rsid w:val="0040298A"/>
    <w:rsid w:val="0040541A"/>
    <w:rsid w:val="0040543C"/>
    <w:rsid w:val="00407384"/>
    <w:rsid w:val="0041001D"/>
    <w:rsid w:val="0041261F"/>
    <w:rsid w:val="0042034E"/>
    <w:rsid w:val="00422CE1"/>
    <w:rsid w:val="00422E92"/>
    <w:rsid w:val="00423800"/>
    <w:rsid w:val="00423A13"/>
    <w:rsid w:val="00423DC0"/>
    <w:rsid w:val="00423E08"/>
    <w:rsid w:val="004241AA"/>
    <w:rsid w:val="0042617D"/>
    <w:rsid w:val="00426B9F"/>
    <w:rsid w:val="00426C89"/>
    <w:rsid w:val="004305E0"/>
    <w:rsid w:val="0043066D"/>
    <w:rsid w:val="00432A8C"/>
    <w:rsid w:val="00432E49"/>
    <w:rsid w:val="00432FB0"/>
    <w:rsid w:val="0043367C"/>
    <w:rsid w:val="004349A8"/>
    <w:rsid w:val="00434D45"/>
    <w:rsid w:val="00434FDC"/>
    <w:rsid w:val="004358E8"/>
    <w:rsid w:val="004370FE"/>
    <w:rsid w:val="00440D40"/>
    <w:rsid w:val="004423EE"/>
    <w:rsid w:val="004444C9"/>
    <w:rsid w:val="00445682"/>
    <w:rsid w:val="00446249"/>
    <w:rsid w:val="00446972"/>
    <w:rsid w:val="00447B53"/>
    <w:rsid w:val="004506D6"/>
    <w:rsid w:val="00452008"/>
    <w:rsid w:val="00454292"/>
    <w:rsid w:val="00454C0F"/>
    <w:rsid w:val="00456505"/>
    <w:rsid w:val="00456C69"/>
    <w:rsid w:val="00461002"/>
    <w:rsid w:val="004626CA"/>
    <w:rsid w:val="0046286C"/>
    <w:rsid w:val="00463F0D"/>
    <w:rsid w:val="00464422"/>
    <w:rsid w:val="004645B1"/>
    <w:rsid w:val="00465F10"/>
    <w:rsid w:val="004748A9"/>
    <w:rsid w:val="00474D83"/>
    <w:rsid w:val="00475635"/>
    <w:rsid w:val="004763C6"/>
    <w:rsid w:val="00476C15"/>
    <w:rsid w:val="004770E6"/>
    <w:rsid w:val="00480087"/>
    <w:rsid w:val="00480325"/>
    <w:rsid w:val="004804F2"/>
    <w:rsid w:val="0048525D"/>
    <w:rsid w:val="00486F2B"/>
    <w:rsid w:val="0049123A"/>
    <w:rsid w:val="00492297"/>
    <w:rsid w:val="00492876"/>
    <w:rsid w:val="00492FC6"/>
    <w:rsid w:val="00495A3A"/>
    <w:rsid w:val="00496EE2"/>
    <w:rsid w:val="004A0B55"/>
    <w:rsid w:val="004A2DC5"/>
    <w:rsid w:val="004A3197"/>
    <w:rsid w:val="004A4BA3"/>
    <w:rsid w:val="004A4FC3"/>
    <w:rsid w:val="004A666D"/>
    <w:rsid w:val="004A67A9"/>
    <w:rsid w:val="004B01DB"/>
    <w:rsid w:val="004B0873"/>
    <w:rsid w:val="004B0C0D"/>
    <w:rsid w:val="004B24A5"/>
    <w:rsid w:val="004B3B63"/>
    <w:rsid w:val="004B3C2A"/>
    <w:rsid w:val="004B3E15"/>
    <w:rsid w:val="004B68B8"/>
    <w:rsid w:val="004B74EE"/>
    <w:rsid w:val="004B7A78"/>
    <w:rsid w:val="004C2E88"/>
    <w:rsid w:val="004C33BF"/>
    <w:rsid w:val="004C4E2B"/>
    <w:rsid w:val="004C566A"/>
    <w:rsid w:val="004C5BEB"/>
    <w:rsid w:val="004C6DE7"/>
    <w:rsid w:val="004C6F0E"/>
    <w:rsid w:val="004D0709"/>
    <w:rsid w:val="004D1AF0"/>
    <w:rsid w:val="004D3894"/>
    <w:rsid w:val="004D4381"/>
    <w:rsid w:val="004D52D7"/>
    <w:rsid w:val="004D5820"/>
    <w:rsid w:val="004D5E14"/>
    <w:rsid w:val="004D640A"/>
    <w:rsid w:val="004D7E20"/>
    <w:rsid w:val="004E1422"/>
    <w:rsid w:val="004E1C8F"/>
    <w:rsid w:val="004E49C7"/>
    <w:rsid w:val="004E5947"/>
    <w:rsid w:val="004E6775"/>
    <w:rsid w:val="004E68C4"/>
    <w:rsid w:val="004F3E23"/>
    <w:rsid w:val="00502211"/>
    <w:rsid w:val="00502498"/>
    <w:rsid w:val="00502770"/>
    <w:rsid w:val="00503418"/>
    <w:rsid w:val="00504759"/>
    <w:rsid w:val="00504EFB"/>
    <w:rsid w:val="0050559A"/>
    <w:rsid w:val="00505758"/>
    <w:rsid w:val="0051011D"/>
    <w:rsid w:val="005114E0"/>
    <w:rsid w:val="00511ADA"/>
    <w:rsid w:val="00511B95"/>
    <w:rsid w:val="005141A9"/>
    <w:rsid w:val="005159BD"/>
    <w:rsid w:val="0051677E"/>
    <w:rsid w:val="005173B7"/>
    <w:rsid w:val="00520402"/>
    <w:rsid w:val="005241FE"/>
    <w:rsid w:val="005247EB"/>
    <w:rsid w:val="00524CE9"/>
    <w:rsid w:val="00526751"/>
    <w:rsid w:val="0052743B"/>
    <w:rsid w:val="005308E3"/>
    <w:rsid w:val="00532119"/>
    <w:rsid w:val="00532EA1"/>
    <w:rsid w:val="0053449F"/>
    <w:rsid w:val="00534BCC"/>
    <w:rsid w:val="00536DEF"/>
    <w:rsid w:val="00537066"/>
    <w:rsid w:val="005400B1"/>
    <w:rsid w:val="00541503"/>
    <w:rsid w:val="00541B6A"/>
    <w:rsid w:val="00542A9F"/>
    <w:rsid w:val="0054324E"/>
    <w:rsid w:val="005452A1"/>
    <w:rsid w:val="00546207"/>
    <w:rsid w:val="00546CFB"/>
    <w:rsid w:val="005471F2"/>
    <w:rsid w:val="00554355"/>
    <w:rsid w:val="0055566A"/>
    <w:rsid w:val="00555921"/>
    <w:rsid w:val="00557E2D"/>
    <w:rsid w:val="00560757"/>
    <w:rsid w:val="005609BD"/>
    <w:rsid w:val="005622BE"/>
    <w:rsid w:val="00563F08"/>
    <w:rsid w:val="00564E44"/>
    <w:rsid w:val="005665CE"/>
    <w:rsid w:val="00567B21"/>
    <w:rsid w:val="005704E8"/>
    <w:rsid w:val="00571CF6"/>
    <w:rsid w:val="00573941"/>
    <w:rsid w:val="00580729"/>
    <w:rsid w:val="00581BA2"/>
    <w:rsid w:val="00584F1B"/>
    <w:rsid w:val="00586F77"/>
    <w:rsid w:val="00587BBA"/>
    <w:rsid w:val="005910BD"/>
    <w:rsid w:val="00596669"/>
    <w:rsid w:val="005A01E2"/>
    <w:rsid w:val="005A0213"/>
    <w:rsid w:val="005A1507"/>
    <w:rsid w:val="005A2527"/>
    <w:rsid w:val="005A347B"/>
    <w:rsid w:val="005A68B1"/>
    <w:rsid w:val="005A7A04"/>
    <w:rsid w:val="005A7C92"/>
    <w:rsid w:val="005B1173"/>
    <w:rsid w:val="005B2047"/>
    <w:rsid w:val="005B340B"/>
    <w:rsid w:val="005B60BA"/>
    <w:rsid w:val="005B67D4"/>
    <w:rsid w:val="005B69DE"/>
    <w:rsid w:val="005B77AB"/>
    <w:rsid w:val="005C0345"/>
    <w:rsid w:val="005C03C2"/>
    <w:rsid w:val="005C0623"/>
    <w:rsid w:val="005C4B39"/>
    <w:rsid w:val="005C4B83"/>
    <w:rsid w:val="005C4CA3"/>
    <w:rsid w:val="005D0B82"/>
    <w:rsid w:val="005D197B"/>
    <w:rsid w:val="005D311B"/>
    <w:rsid w:val="005D55E4"/>
    <w:rsid w:val="005D7AC1"/>
    <w:rsid w:val="005E232A"/>
    <w:rsid w:val="005E3090"/>
    <w:rsid w:val="005E49C1"/>
    <w:rsid w:val="005E4CDD"/>
    <w:rsid w:val="005E6714"/>
    <w:rsid w:val="005E6A60"/>
    <w:rsid w:val="005F2EF1"/>
    <w:rsid w:val="005F36AD"/>
    <w:rsid w:val="005F4895"/>
    <w:rsid w:val="005F4A93"/>
    <w:rsid w:val="006017EF"/>
    <w:rsid w:val="00604964"/>
    <w:rsid w:val="0060552D"/>
    <w:rsid w:val="00606979"/>
    <w:rsid w:val="00606B22"/>
    <w:rsid w:val="0060781F"/>
    <w:rsid w:val="006078E7"/>
    <w:rsid w:val="006123BD"/>
    <w:rsid w:val="00612F30"/>
    <w:rsid w:val="00615190"/>
    <w:rsid w:val="00616082"/>
    <w:rsid w:val="006179EF"/>
    <w:rsid w:val="00620BF3"/>
    <w:rsid w:val="00621109"/>
    <w:rsid w:val="00621803"/>
    <w:rsid w:val="006239CE"/>
    <w:rsid w:val="00624D28"/>
    <w:rsid w:val="0063194C"/>
    <w:rsid w:val="006321BC"/>
    <w:rsid w:val="00632E79"/>
    <w:rsid w:val="006350B5"/>
    <w:rsid w:val="00635301"/>
    <w:rsid w:val="00635C89"/>
    <w:rsid w:val="006366CD"/>
    <w:rsid w:val="00642724"/>
    <w:rsid w:val="0064272B"/>
    <w:rsid w:val="00643067"/>
    <w:rsid w:val="006456C2"/>
    <w:rsid w:val="00646F0B"/>
    <w:rsid w:val="006505D9"/>
    <w:rsid w:val="00650D31"/>
    <w:rsid w:val="0065195D"/>
    <w:rsid w:val="0065364F"/>
    <w:rsid w:val="00654746"/>
    <w:rsid w:val="00655DE1"/>
    <w:rsid w:val="006567C2"/>
    <w:rsid w:val="00656F49"/>
    <w:rsid w:val="00657E40"/>
    <w:rsid w:val="006620B7"/>
    <w:rsid w:val="00662CF3"/>
    <w:rsid w:val="00663625"/>
    <w:rsid w:val="006668E5"/>
    <w:rsid w:val="00667BCF"/>
    <w:rsid w:val="006707D3"/>
    <w:rsid w:val="00670CAF"/>
    <w:rsid w:val="0067151E"/>
    <w:rsid w:val="006776E8"/>
    <w:rsid w:val="00681722"/>
    <w:rsid w:val="006854C3"/>
    <w:rsid w:val="0068556A"/>
    <w:rsid w:val="00685B5A"/>
    <w:rsid w:val="0068683B"/>
    <w:rsid w:val="00687DEA"/>
    <w:rsid w:val="0069137B"/>
    <w:rsid w:val="00691470"/>
    <w:rsid w:val="00692800"/>
    <w:rsid w:val="00692862"/>
    <w:rsid w:val="00693E7F"/>
    <w:rsid w:val="00694CC2"/>
    <w:rsid w:val="00695777"/>
    <w:rsid w:val="006A13D5"/>
    <w:rsid w:val="006A18FB"/>
    <w:rsid w:val="006A2885"/>
    <w:rsid w:val="006A2CFA"/>
    <w:rsid w:val="006A2D5D"/>
    <w:rsid w:val="006A565A"/>
    <w:rsid w:val="006A6C9D"/>
    <w:rsid w:val="006B1180"/>
    <w:rsid w:val="006B14B6"/>
    <w:rsid w:val="006B2968"/>
    <w:rsid w:val="006B2CBD"/>
    <w:rsid w:val="006B40E9"/>
    <w:rsid w:val="006B57BF"/>
    <w:rsid w:val="006B64BC"/>
    <w:rsid w:val="006B7948"/>
    <w:rsid w:val="006C1C79"/>
    <w:rsid w:val="006C1CB5"/>
    <w:rsid w:val="006C1D80"/>
    <w:rsid w:val="006C22A6"/>
    <w:rsid w:val="006C286C"/>
    <w:rsid w:val="006C4AF9"/>
    <w:rsid w:val="006C5538"/>
    <w:rsid w:val="006C58E5"/>
    <w:rsid w:val="006C5D34"/>
    <w:rsid w:val="006C6B5C"/>
    <w:rsid w:val="006C7F76"/>
    <w:rsid w:val="006C7FF2"/>
    <w:rsid w:val="006D4115"/>
    <w:rsid w:val="006D5625"/>
    <w:rsid w:val="006E163E"/>
    <w:rsid w:val="006E16E0"/>
    <w:rsid w:val="006E1885"/>
    <w:rsid w:val="006E2D04"/>
    <w:rsid w:val="006E5041"/>
    <w:rsid w:val="006E737B"/>
    <w:rsid w:val="006E7689"/>
    <w:rsid w:val="006E7855"/>
    <w:rsid w:val="006F1AA0"/>
    <w:rsid w:val="006F25A2"/>
    <w:rsid w:val="006F2690"/>
    <w:rsid w:val="006F46CD"/>
    <w:rsid w:val="006F4B58"/>
    <w:rsid w:val="006F77C7"/>
    <w:rsid w:val="00705FB8"/>
    <w:rsid w:val="00710191"/>
    <w:rsid w:val="00711F9E"/>
    <w:rsid w:val="00712876"/>
    <w:rsid w:val="007137F3"/>
    <w:rsid w:val="00714558"/>
    <w:rsid w:val="00715F9C"/>
    <w:rsid w:val="0071662D"/>
    <w:rsid w:val="007168CF"/>
    <w:rsid w:val="00721D77"/>
    <w:rsid w:val="0072373F"/>
    <w:rsid w:val="00724240"/>
    <w:rsid w:val="00724780"/>
    <w:rsid w:val="00724AC6"/>
    <w:rsid w:val="0072539B"/>
    <w:rsid w:val="007257B0"/>
    <w:rsid w:val="0072586B"/>
    <w:rsid w:val="00730160"/>
    <w:rsid w:val="007303BD"/>
    <w:rsid w:val="00731269"/>
    <w:rsid w:val="00731853"/>
    <w:rsid w:val="00731DB9"/>
    <w:rsid w:val="00732B7B"/>
    <w:rsid w:val="0073402D"/>
    <w:rsid w:val="0073411B"/>
    <w:rsid w:val="007365D1"/>
    <w:rsid w:val="0074147D"/>
    <w:rsid w:val="00741804"/>
    <w:rsid w:val="0074240B"/>
    <w:rsid w:val="007466E1"/>
    <w:rsid w:val="00746D30"/>
    <w:rsid w:val="007470B8"/>
    <w:rsid w:val="00750DA8"/>
    <w:rsid w:val="00751147"/>
    <w:rsid w:val="0075121B"/>
    <w:rsid w:val="00753661"/>
    <w:rsid w:val="00754442"/>
    <w:rsid w:val="007561ED"/>
    <w:rsid w:val="00756DB8"/>
    <w:rsid w:val="00761411"/>
    <w:rsid w:val="007627A3"/>
    <w:rsid w:val="00762830"/>
    <w:rsid w:val="00763202"/>
    <w:rsid w:val="0076656A"/>
    <w:rsid w:val="00767E20"/>
    <w:rsid w:val="0077107C"/>
    <w:rsid w:val="007724C9"/>
    <w:rsid w:val="0077371A"/>
    <w:rsid w:val="0077546E"/>
    <w:rsid w:val="007758C2"/>
    <w:rsid w:val="00776807"/>
    <w:rsid w:val="0078231C"/>
    <w:rsid w:val="00782541"/>
    <w:rsid w:val="007832A5"/>
    <w:rsid w:val="0078373A"/>
    <w:rsid w:val="007839B5"/>
    <w:rsid w:val="00784956"/>
    <w:rsid w:val="00784A68"/>
    <w:rsid w:val="0078502B"/>
    <w:rsid w:val="007871AF"/>
    <w:rsid w:val="00787ADB"/>
    <w:rsid w:val="0079454E"/>
    <w:rsid w:val="00797195"/>
    <w:rsid w:val="007974F5"/>
    <w:rsid w:val="00797FCD"/>
    <w:rsid w:val="007A1190"/>
    <w:rsid w:val="007A63C0"/>
    <w:rsid w:val="007A6BC4"/>
    <w:rsid w:val="007A6D78"/>
    <w:rsid w:val="007A7C9B"/>
    <w:rsid w:val="007B0A04"/>
    <w:rsid w:val="007B0C3C"/>
    <w:rsid w:val="007B3ED3"/>
    <w:rsid w:val="007B5A6A"/>
    <w:rsid w:val="007B5EAA"/>
    <w:rsid w:val="007B71F6"/>
    <w:rsid w:val="007C1C13"/>
    <w:rsid w:val="007C218C"/>
    <w:rsid w:val="007C36C2"/>
    <w:rsid w:val="007C4282"/>
    <w:rsid w:val="007C4552"/>
    <w:rsid w:val="007C4A74"/>
    <w:rsid w:val="007C657F"/>
    <w:rsid w:val="007C76C9"/>
    <w:rsid w:val="007C7D6C"/>
    <w:rsid w:val="007D03DB"/>
    <w:rsid w:val="007D10D8"/>
    <w:rsid w:val="007D3148"/>
    <w:rsid w:val="007D41BE"/>
    <w:rsid w:val="007D4A13"/>
    <w:rsid w:val="007D4E0C"/>
    <w:rsid w:val="007D5A6D"/>
    <w:rsid w:val="007D5ADD"/>
    <w:rsid w:val="007E0B6E"/>
    <w:rsid w:val="007E1ABE"/>
    <w:rsid w:val="007E2CFF"/>
    <w:rsid w:val="007E3244"/>
    <w:rsid w:val="007E36B0"/>
    <w:rsid w:val="007E4254"/>
    <w:rsid w:val="007E5A2B"/>
    <w:rsid w:val="007E5C33"/>
    <w:rsid w:val="007E6011"/>
    <w:rsid w:val="007E6438"/>
    <w:rsid w:val="007F10B3"/>
    <w:rsid w:val="007F1123"/>
    <w:rsid w:val="007F17AC"/>
    <w:rsid w:val="007F193C"/>
    <w:rsid w:val="007F1CA0"/>
    <w:rsid w:val="007F3420"/>
    <w:rsid w:val="007F3E98"/>
    <w:rsid w:val="007F58A4"/>
    <w:rsid w:val="007F58D7"/>
    <w:rsid w:val="007F6883"/>
    <w:rsid w:val="0080070A"/>
    <w:rsid w:val="0080100C"/>
    <w:rsid w:val="00804649"/>
    <w:rsid w:val="00805282"/>
    <w:rsid w:val="00806526"/>
    <w:rsid w:val="00807FBB"/>
    <w:rsid w:val="00813FE2"/>
    <w:rsid w:val="008141F9"/>
    <w:rsid w:val="0081466F"/>
    <w:rsid w:val="00820589"/>
    <w:rsid w:val="0082087E"/>
    <w:rsid w:val="00823CC6"/>
    <w:rsid w:val="00825D25"/>
    <w:rsid w:val="00826834"/>
    <w:rsid w:val="00827DEF"/>
    <w:rsid w:val="00831EE2"/>
    <w:rsid w:val="00834685"/>
    <w:rsid w:val="00835DDE"/>
    <w:rsid w:val="00835FF6"/>
    <w:rsid w:val="008374A4"/>
    <w:rsid w:val="00837977"/>
    <w:rsid w:val="00837C47"/>
    <w:rsid w:val="00842652"/>
    <w:rsid w:val="00843E04"/>
    <w:rsid w:val="00845495"/>
    <w:rsid w:val="008467B8"/>
    <w:rsid w:val="00850230"/>
    <w:rsid w:val="00850730"/>
    <w:rsid w:val="00850C5D"/>
    <w:rsid w:val="008515F3"/>
    <w:rsid w:val="00852D88"/>
    <w:rsid w:val="00853FC5"/>
    <w:rsid w:val="00854231"/>
    <w:rsid w:val="00855845"/>
    <w:rsid w:val="008569FE"/>
    <w:rsid w:val="008578F7"/>
    <w:rsid w:val="00857EA1"/>
    <w:rsid w:val="00862018"/>
    <w:rsid w:val="008621B8"/>
    <w:rsid w:val="00862E9B"/>
    <w:rsid w:val="0086410B"/>
    <w:rsid w:val="008641E3"/>
    <w:rsid w:val="008642B8"/>
    <w:rsid w:val="00864BDE"/>
    <w:rsid w:val="00865044"/>
    <w:rsid w:val="00865772"/>
    <w:rsid w:val="00865CF6"/>
    <w:rsid w:val="008728C0"/>
    <w:rsid w:val="00872BED"/>
    <w:rsid w:val="00872F0D"/>
    <w:rsid w:val="00873D4A"/>
    <w:rsid w:val="008745AA"/>
    <w:rsid w:val="00875ADD"/>
    <w:rsid w:val="00882ED0"/>
    <w:rsid w:val="00884127"/>
    <w:rsid w:val="0088655F"/>
    <w:rsid w:val="00886F82"/>
    <w:rsid w:val="00887EAA"/>
    <w:rsid w:val="00896D3E"/>
    <w:rsid w:val="008970A8"/>
    <w:rsid w:val="008A27F8"/>
    <w:rsid w:val="008A3780"/>
    <w:rsid w:val="008A51E4"/>
    <w:rsid w:val="008A638D"/>
    <w:rsid w:val="008A6473"/>
    <w:rsid w:val="008B05B1"/>
    <w:rsid w:val="008B2810"/>
    <w:rsid w:val="008B2C71"/>
    <w:rsid w:val="008B5557"/>
    <w:rsid w:val="008C0062"/>
    <w:rsid w:val="008C0400"/>
    <w:rsid w:val="008C11C4"/>
    <w:rsid w:val="008C24F3"/>
    <w:rsid w:val="008C35B9"/>
    <w:rsid w:val="008C4BF9"/>
    <w:rsid w:val="008D193A"/>
    <w:rsid w:val="008D1B08"/>
    <w:rsid w:val="008D3F95"/>
    <w:rsid w:val="008D4F83"/>
    <w:rsid w:val="008D74C3"/>
    <w:rsid w:val="008E1BF6"/>
    <w:rsid w:val="008E3BBE"/>
    <w:rsid w:val="008E520E"/>
    <w:rsid w:val="008E57DB"/>
    <w:rsid w:val="008E5949"/>
    <w:rsid w:val="008E6C86"/>
    <w:rsid w:val="008F18DE"/>
    <w:rsid w:val="008F4071"/>
    <w:rsid w:val="008F4AFE"/>
    <w:rsid w:val="008F567E"/>
    <w:rsid w:val="009005FF"/>
    <w:rsid w:val="00900DBE"/>
    <w:rsid w:val="00902940"/>
    <w:rsid w:val="00903FA6"/>
    <w:rsid w:val="009052AC"/>
    <w:rsid w:val="009054F8"/>
    <w:rsid w:val="0090616B"/>
    <w:rsid w:val="009068F2"/>
    <w:rsid w:val="00911628"/>
    <w:rsid w:val="00911898"/>
    <w:rsid w:val="00911C78"/>
    <w:rsid w:val="0091440A"/>
    <w:rsid w:val="009152ED"/>
    <w:rsid w:val="0091536B"/>
    <w:rsid w:val="00916280"/>
    <w:rsid w:val="0092104B"/>
    <w:rsid w:val="00922C7B"/>
    <w:rsid w:val="009233A7"/>
    <w:rsid w:val="0092396E"/>
    <w:rsid w:val="00925AD4"/>
    <w:rsid w:val="009304D6"/>
    <w:rsid w:val="00930BD0"/>
    <w:rsid w:val="00930C38"/>
    <w:rsid w:val="00931B4C"/>
    <w:rsid w:val="00931DC0"/>
    <w:rsid w:val="009323BB"/>
    <w:rsid w:val="00932AAB"/>
    <w:rsid w:val="00933D60"/>
    <w:rsid w:val="00937945"/>
    <w:rsid w:val="00937DD9"/>
    <w:rsid w:val="00940305"/>
    <w:rsid w:val="00940CE1"/>
    <w:rsid w:val="00942C7D"/>
    <w:rsid w:val="00945D86"/>
    <w:rsid w:val="00946BBB"/>
    <w:rsid w:val="00947746"/>
    <w:rsid w:val="00955ECA"/>
    <w:rsid w:val="00956BFE"/>
    <w:rsid w:val="0096117D"/>
    <w:rsid w:val="0096219C"/>
    <w:rsid w:val="009704CA"/>
    <w:rsid w:val="00970AFC"/>
    <w:rsid w:val="009745F6"/>
    <w:rsid w:val="00974B6C"/>
    <w:rsid w:val="00975302"/>
    <w:rsid w:val="009757C1"/>
    <w:rsid w:val="00975BAC"/>
    <w:rsid w:val="00977CA4"/>
    <w:rsid w:val="009819A9"/>
    <w:rsid w:val="00981DAF"/>
    <w:rsid w:val="0098368B"/>
    <w:rsid w:val="009836BC"/>
    <w:rsid w:val="0098495B"/>
    <w:rsid w:val="0098521A"/>
    <w:rsid w:val="00985BA4"/>
    <w:rsid w:val="009922B2"/>
    <w:rsid w:val="00992BE1"/>
    <w:rsid w:val="00992DCE"/>
    <w:rsid w:val="009935DB"/>
    <w:rsid w:val="00995A68"/>
    <w:rsid w:val="009973A6"/>
    <w:rsid w:val="00997694"/>
    <w:rsid w:val="009A0D5B"/>
    <w:rsid w:val="009A170F"/>
    <w:rsid w:val="009A2EA7"/>
    <w:rsid w:val="009A2F39"/>
    <w:rsid w:val="009A3DC3"/>
    <w:rsid w:val="009B015B"/>
    <w:rsid w:val="009B0AAB"/>
    <w:rsid w:val="009B2617"/>
    <w:rsid w:val="009B4E77"/>
    <w:rsid w:val="009B6D47"/>
    <w:rsid w:val="009C083B"/>
    <w:rsid w:val="009C3A5A"/>
    <w:rsid w:val="009C5682"/>
    <w:rsid w:val="009C5EE4"/>
    <w:rsid w:val="009C61BC"/>
    <w:rsid w:val="009C6517"/>
    <w:rsid w:val="009C688A"/>
    <w:rsid w:val="009C794A"/>
    <w:rsid w:val="009D0A0A"/>
    <w:rsid w:val="009D2C2E"/>
    <w:rsid w:val="009D5736"/>
    <w:rsid w:val="009D6073"/>
    <w:rsid w:val="009D6164"/>
    <w:rsid w:val="009D6651"/>
    <w:rsid w:val="009E0A28"/>
    <w:rsid w:val="009E23DE"/>
    <w:rsid w:val="009E2AE4"/>
    <w:rsid w:val="009E2C76"/>
    <w:rsid w:val="009E30B2"/>
    <w:rsid w:val="009E3E74"/>
    <w:rsid w:val="009E4100"/>
    <w:rsid w:val="009E4857"/>
    <w:rsid w:val="009F19F7"/>
    <w:rsid w:val="009F1BF7"/>
    <w:rsid w:val="009F6029"/>
    <w:rsid w:val="009F6BB8"/>
    <w:rsid w:val="009F6E2A"/>
    <w:rsid w:val="00A00CE4"/>
    <w:rsid w:val="00A01328"/>
    <w:rsid w:val="00A03343"/>
    <w:rsid w:val="00A05940"/>
    <w:rsid w:val="00A07F49"/>
    <w:rsid w:val="00A10C86"/>
    <w:rsid w:val="00A117DB"/>
    <w:rsid w:val="00A12CD0"/>
    <w:rsid w:val="00A12DD2"/>
    <w:rsid w:val="00A13495"/>
    <w:rsid w:val="00A16C10"/>
    <w:rsid w:val="00A2142B"/>
    <w:rsid w:val="00A22974"/>
    <w:rsid w:val="00A240A9"/>
    <w:rsid w:val="00A25720"/>
    <w:rsid w:val="00A25B75"/>
    <w:rsid w:val="00A270C7"/>
    <w:rsid w:val="00A30DD8"/>
    <w:rsid w:val="00A31937"/>
    <w:rsid w:val="00A31F1B"/>
    <w:rsid w:val="00A3228C"/>
    <w:rsid w:val="00A328F5"/>
    <w:rsid w:val="00A34433"/>
    <w:rsid w:val="00A40E7D"/>
    <w:rsid w:val="00A4132B"/>
    <w:rsid w:val="00A46A92"/>
    <w:rsid w:val="00A50F1C"/>
    <w:rsid w:val="00A51A59"/>
    <w:rsid w:val="00A52E0E"/>
    <w:rsid w:val="00A5389F"/>
    <w:rsid w:val="00A55AB5"/>
    <w:rsid w:val="00A55B7B"/>
    <w:rsid w:val="00A572EA"/>
    <w:rsid w:val="00A57685"/>
    <w:rsid w:val="00A6160C"/>
    <w:rsid w:val="00A62518"/>
    <w:rsid w:val="00A64C6A"/>
    <w:rsid w:val="00A66E15"/>
    <w:rsid w:val="00A70969"/>
    <w:rsid w:val="00A711B2"/>
    <w:rsid w:val="00A71AF0"/>
    <w:rsid w:val="00A75576"/>
    <w:rsid w:val="00A763F3"/>
    <w:rsid w:val="00A76B41"/>
    <w:rsid w:val="00A82B73"/>
    <w:rsid w:val="00A8326B"/>
    <w:rsid w:val="00A83858"/>
    <w:rsid w:val="00A85139"/>
    <w:rsid w:val="00A86BD1"/>
    <w:rsid w:val="00A878BE"/>
    <w:rsid w:val="00A9210B"/>
    <w:rsid w:val="00A952EE"/>
    <w:rsid w:val="00A9558B"/>
    <w:rsid w:val="00A97699"/>
    <w:rsid w:val="00AA0ED5"/>
    <w:rsid w:val="00AA0EFE"/>
    <w:rsid w:val="00AA1418"/>
    <w:rsid w:val="00AA3515"/>
    <w:rsid w:val="00AA48BF"/>
    <w:rsid w:val="00AA4B6F"/>
    <w:rsid w:val="00AB1D38"/>
    <w:rsid w:val="00AB2115"/>
    <w:rsid w:val="00AB365E"/>
    <w:rsid w:val="00AB4AE7"/>
    <w:rsid w:val="00AB6612"/>
    <w:rsid w:val="00AB7B69"/>
    <w:rsid w:val="00AC1764"/>
    <w:rsid w:val="00AC37AC"/>
    <w:rsid w:val="00AC48AB"/>
    <w:rsid w:val="00AD2833"/>
    <w:rsid w:val="00AD28A1"/>
    <w:rsid w:val="00AD3093"/>
    <w:rsid w:val="00AD4DE1"/>
    <w:rsid w:val="00AD622B"/>
    <w:rsid w:val="00AD715E"/>
    <w:rsid w:val="00AE0D8F"/>
    <w:rsid w:val="00AE15CA"/>
    <w:rsid w:val="00AE261C"/>
    <w:rsid w:val="00AE47DD"/>
    <w:rsid w:val="00AE4A63"/>
    <w:rsid w:val="00AE4E4A"/>
    <w:rsid w:val="00AE5786"/>
    <w:rsid w:val="00AE626B"/>
    <w:rsid w:val="00AE7AF8"/>
    <w:rsid w:val="00AF0637"/>
    <w:rsid w:val="00AF0991"/>
    <w:rsid w:val="00AF2263"/>
    <w:rsid w:val="00AF2FE1"/>
    <w:rsid w:val="00AF4084"/>
    <w:rsid w:val="00AF46AD"/>
    <w:rsid w:val="00AF4F38"/>
    <w:rsid w:val="00AF53CE"/>
    <w:rsid w:val="00AF6539"/>
    <w:rsid w:val="00AF7903"/>
    <w:rsid w:val="00B012CD"/>
    <w:rsid w:val="00B0179C"/>
    <w:rsid w:val="00B04163"/>
    <w:rsid w:val="00B05C66"/>
    <w:rsid w:val="00B0617E"/>
    <w:rsid w:val="00B06EFD"/>
    <w:rsid w:val="00B11E18"/>
    <w:rsid w:val="00B122A0"/>
    <w:rsid w:val="00B151E7"/>
    <w:rsid w:val="00B20812"/>
    <w:rsid w:val="00B21A85"/>
    <w:rsid w:val="00B238BA"/>
    <w:rsid w:val="00B245A8"/>
    <w:rsid w:val="00B24F49"/>
    <w:rsid w:val="00B30C8A"/>
    <w:rsid w:val="00B3234D"/>
    <w:rsid w:val="00B3311D"/>
    <w:rsid w:val="00B355B2"/>
    <w:rsid w:val="00B357E5"/>
    <w:rsid w:val="00B37437"/>
    <w:rsid w:val="00B374C9"/>
    <w:rsid w:val="00B37E30"/>
    <w:rsid w:val="00B40047"/>
    <w:rsid w:val="00B4033D"/>
    <w:rsid w:val="00B41368"/>
    <w:rsid w:val="00B413D2"/>
    <w:rsid w:val="00B41438"/>
    <w:rsid w:val="00B42393"/>
    <w:rsid w:val="00B43537"/>
    <w:rsid w:val="00B45BED"/>
    <w:rsid w:val="00B46283"/>
    <w:rsid w:val="00B47C12"/>
    <w:rsid w:val="00B505E9"/>
    <w:rsid w:val="00B50E40"/>
    <w:rsid w:val="00B50F30"/>
    <w:rsid w:val="00B51A20"/>
    <w:rsid w:val="00B537A4"/>
    <w:rsid w:val="00B53BFB"/>
    <w:rsid w:val="00B57824"/>
    <w:rsid w:val="00B5788C"/>
    <w:rsid w:val="00B60452"/>
    <w:rsid w:val="00B632C5"/>
    <w:rsid w:val="00B6343A"/>
    <w:rsid w:val="00B64635"/>
    <w:rsid w:val="00B650AC"/>
    <w:rsid w:val="00B661A1"/>
    <w:rsid w:val="00B6794E"/>
    <w:rsid w:val="00B67C5A"/>
    <w:rsid w:val="00B70F4D"/>
    <w:rsid w:val="00B7439F"/>
    <w:rsid w:val="00B77E23"/>
    <w:rsid w:val="00B77F7C"/>
    <w:rsid w:val="00B80C6E"/>
    <w:rsid w:val="00B81BA4"/>
    <w:rsid w:val="00B81C8D"/>
    <w:rsid w:val="00B8441B"/>
    <w:rsid w:val="00B870DD"/>
    <w:rsid w:val="00B875B6"/>
    <w:rsid w:val="00B913E5"/>
    <w:rsid w:val="00B91AB4"/>
    <w:rsid w:val="00B923E0"/>
    <w:rsid w:val="00B930BB"/>
    <w:rsid w:val="00B93A86"/>
    <w:rsid w:val="00B9502B"/>
    <w:rsid w:val="00B961F4"/>
    <w:rsid w:val="00B96204"/>
    <w:rsid w:val="00B962D5"/>
    <w:rsid w:val="00B96560"/>
    <w:rsid w:val="00B970BD"/>
    <w:rsid w:val="00BA099B"/>
    <w:rsid w:val="00BA1EBC"/>
    <w:rsid w:val="00BA27D7"/>
    <w:rsid w:val="00BA44F7"/>
    <w:rsid w:val="00BA4754"/>
    <w:rsid w:val="00BA5323"/>
    <w:rsid w:val="00BA580A"/>
    <w:rsid w:val="00BA7837"/>
    <w:rsid w:val="00BB03D7"/>
    <w:rsid w:val="00BB2DAE"/>
    <w:rsid w:val="00BB5ED2"/>
    <w:rsid w:val="00BB7697"/>
    <w:rsid w:val="00BC173E"/>
    <w:rsid w:val="00BC328D"/>
    <w:rsid w:val="00BC33F1"/>
    <w:rsid w:val="00BC34A5"/>
    <w:rsid w:val="00BC3BE4"/>
    <w:rsid w:val="00BC558E"/>
    <w:rsid w:val="00BC76EC"/>
    <w:rsid w:val="00BC7B28"/>
    <w:rsid w:val="00BC7DDC"/>
    <w:rsid w:val="00BD020C"/>
    <w:rsid w:val="00BD1A4C"/>
    <w:rsid w:val="00BD2255"/>
    <w:rsid w:val="00BD313A"/>
    <w:rsid w:val="00BD48B2"/>
    <w:rsid w:val="00BD7E66"/>
    <w:rsid w:val="00BE0F4E"/>
    <w:rsid w:val="00BE31B1"/>
    <w:rsid w:val="00BE3F2A"/>
    <w:rsid w:val="00BE5F6E"/>
    <w:rsid w:val="00BE6674"/>
    <w:rsid w:val="00BF241F"/>
    <w:rsid w:val="00BF2EB5"/>
    <w:rsid w:val="00BF3EAB"/>
    <w:rsid w:val="00BF5561"/>
    <w:rsid w:val="00BF713B"/>
    <w:rsid w:val="00BF7903"/>
    <w:rsid w:val="00C00C09"/>
    <w:rsid w:val="00C01E7C"/>
    <w:rsid w:val="00C0239F"/>
    <w:rsid w:val="00C02451"/>
    <w:rsid w:val="00C04659"/>
    <w:rsid w:val="00C0595C"/>
    <w:rsid w:val="00C0697A"/>
    <w:rsid w:val="00C06B21"/>
    <w:rsid w:val="00C06CE2"/>
    <w:rsid w:val="00C06CE3"/>
    <w:rsid w:val="00C06F33"/>
    <w:rsid w:val="00C106D4"/>
    <w:rsid w:val="00C1256F"/>
    <w:rsid w:val="00C13342"/>
    <w:rsid w:val="00C138D3"/>
    <w:rsid w:val="00C140AA"/>
    <w:rsid w:val="00C143B0"/>
    <w:rsid w:val="00C15A97"/>
    <w:rsid w:val="00C15CC6"/>
    <w:rsid w:val="00C16048"/>
    <w:rsid w:val="00C1677F"/>
    <w:rsid w:val="00C16C1E"/>
    <w:rsid w:val="00C16EFA"/>
    <w:rsid w:val="00C20BEB"/>
    <w:rsid w:val="00C257FB"/>
    <w:rsid w:val="00C31795"/>
    <w:rsid w:val="00C3215C"/>
    <w:rsid w:val="00C328AB"/>
    <w:rsid w:val="00C367E8"/>
    <w:rsid w:val="00C37BCB"/>
    <w:rsid w:val="00C44226"/>
    <w:rsid w:val="00C45377"/>
    <w:rsid w:val="00C50FF2"/>
    <w:rsid w:val="00C552DE"/>
    <w:rsid w:val="00C558B4"/>
    <w:rsid w:val="00C56404"/>
    <w:rsid w:val="00C61DD6"/>
    <w:rsid w:val="00C63B64"/>
    <w:rsid w:val="00C63DFE"/>
    <w:rsid w:val="00C64D7D"/>
    <w:rsid w:val="00C666D9"/>
    <w:rsid w:val="00C6769D"/>
    <w:rsid w:val="00C67958"/>
    <w:rsid w:val="00C715A2"/>
    <w:rsid w:val="00C72D01"/>
    <w:rsid w:val="00C73003"/>
    <w:rsid w:val="00C743EB"/>
    <w:rsid w:val="00C75161"/>
    <w:rsid w:val="00C776D8"/>
    <w:rsid w:val="00C7778F"/>
    <w:rsid w:val="00C85E80"/>
    <w:rsid w:val="00C86E29"/>
    <w:rsid w:val="00C9130E"/>
    <w:rsid w:val="00C91A73"/>
    <w:rsid w:val="00C91E5F"/>
    <w:rsid w:val="00C94669"/>
    <w:rsid w:val="00C95CE1"/>
    <w:rsid w:val="00C971F1"/>
    <w:rsid w:val="00CA1BA6"/>
    <w:rsid w:val="00CA1D3C"/>
    <w:rsid w:val="00CA533F"/>
    <w:rsid w:val="00CA639E"/>
    <w:rsid w:val="00CA6E2D"/>
    <w:rsid w:val="00CA7D0F"/>
    <w:rsid w:val="00CB080D"/>
    <w:rsid w:val="00CB1C72"/>
    <w:rsid w:val="00CB2B9F"/>
    <w:rsid w:val="00CB36D1"/>
    <w:rsid w:val="00CB5B85"/>
    <w:rsid w:val="00CC2AB2"/>
    <w:rsid w:val="00CC2B4D"/>
    <w:rsid w:val="00CC2BAC"/>
    <w:rsid w:val="00CC3F75"/>
    <w:rsid w:val="00CC4405"/>
    <w:rsid w:val="00CC5BFE"/>
    <w:rsid w:val="00CD1156"/>
    <w:rsid w:val="00CD2685"/>
    <w:rsid w:val="00CD4146"/>
    <w:rsid w:val="00CD5C37"/>
    <w:rsid w:val="00CD64A5"/>
    <w:rsid w:val="00CE2F0B"/>
    <w:rsid w:val="00CE4448"/>
    <w:rsid w:val="00CE527B"/>
    <w:rsid w:val="00CE77B2"/>
    <w:rsid w:val="00CE77DA"/>
    <w:rsid w:val="00CF0048"/>
    <w:rsid w:val="00CF1EB4"/>
    <w:rsid w:val="00CF339B"/>
    <w:rsid w:val="00CF3783"/>
    <w:rsid w:val="00CF388C"/>
    <w:rsid w:val="00CF3975"/>
    <w:rsid w:val="00CF73CE"/>
    <w:rsid w:val="00D01985"/>
    <w:rsid w:val="00D031D9"/>
    <w:rsid w:val="00D04283"/>
    <w:rsid w:val="00D0711A"/>
    <w:rsid w:val="00D073D2"/>
    <w:rsid w:val="00D10E4C"/>
    <w:rsid w:val="00D13B43"/>
    <w:rsid w:val="00D16CBF"/>
    <w:rsid w:val="00D1754A"/>
    <w:rsid w:val="00D20406"/>
    <w:rsid w:val="00D233E8"/>
    <w:rsid w:val="00D23CAC"/>
    <w:rsid w:val="00D25261"/>
    <w:rsid w:val="00D273DC"/>
    <w:rsid w:val="00D27909"/>
    <w:rsid w:val="00D34A25"/>
    <w:rsid w:val="00D40AC3"/>
    <w:rsid w:val="00D41914"/>
    <w:rsid w:val="00D41E0A"/>
    <w:rsid w:val="00D41F0B"/>
    <w:rsid w:val="00D44F6D"/>
    <w:rsid w:val="00D4535F"/>
    <w:rsid w:val="00D455C9"/>
    <w:rsid w:val="00D456DB"/>
    <w:rsid w:val="00D540CC"/>
    <w:rsid w:val="00D548D7"/>
    <w:rsid w:val="00D6007B"/>
    <w:rsid w:val="00D61456"/>
    <w:rsid w:val="00D62155"/>
    <w:rsid w:val="00D62CF2"/>
    <w:rsid w:val="00D62EF2"/>
    <w:rsid w:val="00D630FE"/>
    <w:rsid w:val="00D63103"/>
    <w:rsid w:val="00D64777"/>
    <w:rsid w:val="00D65183"/>
    <w:rsid w:val="00D6634C"/>
    <w:rsid w:val="00D717F0"/>
    <w:rsid w:val="00D73A6F"/>
    <w:rsid w:val="00D8001A"/>
    <w:rsid w:val="00D8029A"/>
    <w:rsid w:val="00D807FE"/>
    <w:rsid w:val="00D80B45"/>
    <w:rsid w:val="00D810E9"/>
    <w:rsid w:val="00D81710"/>
    <w:rsid w:val="00D82A80"/>
    <w:rsid w:val="00D834AF"/>
    <w:rsid w:val="00D83F53"/>
    <w:rsid w:val="00D841C3"/>
    <w:rsid w:val="00D8545F"/>
    <w:rsid w:val="00D87419"/>
    <w:rsid w:val="00D879AE"/>
    <w:rsid w:val="00D87A64"/>
    <w:rsid w:val="00D87C34"/>
    <w:rsid w:val="00D90A48"/>
    <w:rsid w:val="00D92C12"/>
    <w:rsid w:val="00D94664"/>
    <w:rsid w:val="00D96F54"/>
    <w:rsid w:val="00D974CC"/>
    <w:rsid w:val="00D976FB"/>
    <w:rsid w:val="00DA0E37"/>
    <w:rsid w:val="00DA1B82"/>
    <w:rsid w:val="00DA26F9"/>
    <w:rsid w:val="00DA2B08"/>
    <w:rsid w:val="00DA5D44"/>
    <w:rsid w:val="00DA6652"/>
    <w:rsid w:val="00DA6B5E"/>
    <w:rsid w:val="00DA7D9F"/>
    <w:rsid w:val="00DB2C53"/>
    <w:rsid w:val="00DB3BBD"/>
    <w:rsid w:val="00DB5208"/>
    <w:rsid w:val="00DB58CB"/>
    <w:rsid w:val="00DB7965"/>
    <w:rsid w:val="00DB7FB0"/>
    <w:rsid w:val="00DC1C6D"/>
    <w:rsid w:val="00DC234F"/>
    <w:rsid w:val="00DC5D2C"/>
    <w:rsid w:val="00DC6A5B"/>
    <w:rsid w:val="00DC736C"/>
    <w:rsid w:val="00DD0C89"/>
    <w:rsid w:val="00DD3DD1"/>
    <w:rsid w:val="00DD3E51"/>
    <w:rsid w:val="00DD4083"/>
    <w:rsid w:val="00DD691A"/>
    <w:rsid w:val="00DD6CDC"/>
    <w:rsid w:val="00DD7097"/>
    <w:rsid w:val="00DE4F62"/>
    <w:rsid w:val="00DE6572"/>
    <w:rsid w:val="00DE69F9"/>
    <w:rsid w:val="00DE7770"/>
    <w:rsid w:val="00DF1060"/>
    <w:rsid w:val="00DF59C9"/>
    <w:rsid w:val="00DF6DC4"/>
    <w:rsid w:val="00DF70CF"/>
    <w:rsid w:val="00DF7875"/>
    <w:rsid w:val="00DF7A4A"/>
    <w:rsid w:val="00DF7F8A"/>
    <w:rsid w:val="00E00CE7"/>
    <w:rsid w:val="00E03636"/>
    <w:rsid w:val="00E0464B"/>
    <w:rsid w:val="00E0644F"/>
    <w:rsid w:val="00E06918"/>
    <w:rsid w:val="00E0745C"/>
    <w:rsid w:val="00E074F2"/>
    <w:rsid w:val="00E10B0B"/>
    <w:rsid w:val="00E11735"/>
    <w:rsid w:val="00E13573"/>
    <w:rsid w:val="00E13A1B"/>
    <w:rsid w:val="00E143E7"/>
    <w:rsid w:val="00E159FA"/>
    <w:rsid w:val="00E17025"/>
    <w:rsid w:val="00E20DAF"/>
    <w:rsid w:val="00E217D2"/>
    <w:rsid w:val="00E22D15"/>
    <w:rsid w:val="00E23B30"/>
    <w:rsid w:val="00E23DF3"/>
    <w:rsid w:val="00E26D3F"/>
    <w:rsid w:val="00E273BC"/>
    <w:rsid w:val="00E274EC"/>
    <w:rsid w:val="00E31F08"/>
    <w:rsid w:val="00E32BF5"/>
    <w:rsid w:val="00E3363F"/>
    <w:rsid w:val="00E35937"/>
    <w:rsid w:val="00E40F50"/>
    <w:rsid w:val="00E4209F"/>
    <w:rsid w:val="00E431E3"/>
    <w:rsid w:val="00E475E1"/>
    <w:rsid w:val="00E503CE"/>
    <w:rsid w:val="00E53881"/>
    <w:rsid w:val="00E555C1"/>
    <w:rsid w:val="00E6192A"/>
    <w:rsid w:val="00E61BBC"/>
    <w:rsid w:val="00E622C0"/>
    <w:rsid w:val="00E65B9C"/>
    <w:rsid w:val="00E66C1E"/>
    <w:rsid w:val="00E711A0"/>
    <w:rsid w:val="00E736CB"/>
    <w:rsid w:val="00E762BA"/>
    <w:rsid w:val="00E8042D"/>
    <w:rsid w:val="00E8207B"/>
    <w:rsid w:val="00E836D7"/>
    <w:rsid w:val="00E850E5"/>
    <w:rsid w:val="00E857DC"/>
    <w:rsid w:val="00E86074"/>
    <w:rsid w:val="00E92DDB"/>
    <w:rsid w:val="00E9370E"/>
    <w:rsid w:val="00E940A9"/>
    <w:rsid w:val="00E94BC8"/>
    <w:rsid w:val="00E975A5"/>
    <w:rsid w:val="00E977A1"/>
    <w:rsid w:val="00EA00BA"/>
    <w:rsid w:val="00EA0218"/>
    <w:rsid w:val="00EA093E"/>
    <w:rsid w:val="00EA181F"/>
    <w:rsid w:val="00EA1B6F"/>
    <w:rsid w:val="00EA309E"/>
    <w:rsid w:val="00EA476B"/>
    <w:rsid w:val="00EA49B9"/>
    <w:rsid w:val="00EA5078"/>
    <w:rsid w:val="00EA7139"/>
    <w:rsid w:val="00EA771B"/>
    <w:rsid w:val="00EA785C"/>
    <w:rsid w:val="00EB0DA7"/>
    <w:rsid w:val="00EB1296"/>
    <w:rsid w:val="00EB26C5"/>
    <w:rsid w:val="00EB3391"/>
    <w:rsid w:val="00EB3FD3"/>
    <w:rsid w:val="00EB4324"/>
    <w:rsid w:val="00EB49BB"/>
    <w:rsid w:val="00EB6C90"/>
    <w:rsid w:val="00EC2718"/>
    <w:rsid w:val="00EC2A1F"/>
    <w:rsid w:val="00EC2C8B"/>
    <w:rsid w:val="00EC2E90"/>
    <w:rsid w:val="00EC34E8"/>
    <w:rsid w:val="00EC3DEB"/>
    <w:rsid w:val="00EC6729"/>
    <w:rsid w:val="00EC6840"/>
    <w:rsid w:val="00EC7FA2"/>
    <w:rsid w:val="00ED10C1"/>
    <w:rsid w:val="00ED10D1"/>
    <w:rsid w:val="00ED1649"/>
    <w:rsid w:val="00ED1E6D"/>
    <w:rsid w:val="00ED1ECF"/>
    <w:rsid w:val="00ED4819"/>
    <w:rsid w:val="00ED51AE"/>
    <w:rsid w:val="00EE04B5"/>
    <w:rsid w:val="00EE2BAC"/>
    <w:rsid w:val="00EE4AD4"/>
    <w:rsid w:val="00EE6F34"/>
    <w:rsid w:val="00EE7CA6"/>
    <w:rsid w:val="00EF05A8"/>
    <w:rsid w:val="00EF05CD"/>
    <w:rsid w:val="00EF0FE6"/>
    <w:rsid w:val="00EF2BDD"/>
    <w:rsid w:val="00EF435A"/>
    <w:rsid w:val="00EF4A63"/>
    <w:rsid w:val="00F002E4"/>
    <w:rsid w:val="00F04CA6"/>
    <w:rsid w:val="00F04F9A"/>
    <w:rsid w:val="00F057AB"/>
    <w:rsid w:val="00F05CE0"/>
    <w:rsid w:val="00F06397"/>
    <w:rsid w:val="00F0691A"/>
    <w:rsid w:val="00F06D8E"/>
    <w:rsid w:val="00F077B7"/>
    <w:rsid w:val="00F110EA"/>
    <w:rsid w:val="00F12BFA"/>
    <w:rsid w:val="00F15161"/>
    <w:rsid w:val="00F241D0"/>
    <w:rsid w:val="00F24C15"/>
    <w:rsid w:val="00F25F6D"/>
    <w:rsid w:val="00F279D4"/>
    <w:rsid w:val="00F27AD7"/>
    <w:rsid w:val="00F3168B"/>
    <w:rsid w:val="00F31DB2"/>
    <w:rsid w:val="00F32CC7"/>
    <w:rsid w:val="00F33578"/>
    <w:rsid w:val="00F353E0"/>
    <w:rsid w:val="00F3576E"/>
    <w:rsid w:val="00F3763F"/>
    <w:rsid w:val="00F37B3F"/>
    <w:rsid w:val="00F405EE"/>
    <w:rsid w:val="00F41D73"/>
    <w:rsid w:val="00F41EF5"/>
    <w:rsid w:val="00F436A9"/>
    <w:rsid w:val="00F44439"/>
    <w:rsid w:val="00F45995"/>
    <w:rsid w:val="00F466D2"/>
    <w:rsid w:val="00F501AA"/>
    <w:rsid w:val="00F52285"/>
    <w:rsid w:val="00F53FB6"/>
    <w:rsid w:val="00F55AD2"/>
    <w:rsid w:val="00F56293"/>
    <w:rsid w:val="00F56B46"/>
    <w:rsid w:val="00F573AF"/>
    <w:rsid w:val="00F61A93"/>
    <w:rsid w:val="00F64FEF"/>
    <w:rsid w:val="00F65596"/>
    <w:rsid w:val="00F670CB"/>
    <w:rsid w:val="00F67683"/>
    <w:rsid w:val="00F700DB"/>
    <w:rsid w:val="00F716D2"/>
    <w:rsid w:val="00F72C87"/>
    <w:rsid w:val="00F72DD5"/>
    <w:rsid w:val="00F74300"/>
    <w:rsid w:val="00F76036"/>
    <w:rsid w:val="00F76977"/>
    <w:rsid w:val="00F77437"/>
    <w:rsid w:val="00F804E4"/>
    <w:rsid w:val="00F80E63"/>
    <w:rsid w:val="00F82EA5"/>
    <w:rsid w:val="00F84269"/>
    <w:rsid w:val="00F90F42"/>
    <w:rsid w:val="00F917F1"/>
    <w:rsid w:val="00F91CF9"/>
    <w:rsid w:val="00F93D05"/>
    <w:rsid w:val="00F9414F"/>
    <w:rsid w:val="00F96D32"/>
    <w:rsid w:val="00FA0EAB"/>
    <w:rsid w:val="00FA1E49"/>
    <w:rsid w:val="00FA27B5"/>
    <w:rsid w:val="00FA3C2F"/>
    <w:rsid w:val="00FA5404"/>
    <w:rsid w:val="00FA751C"/>
    <w:rsid w:val="00FA76B7"/>
    <w:rsid w:val="00FB0F5F"/>
    <w:rsid w:val="00FB0FCA"/>
    <w:rsid w:val="00FB2447"/>
    <w:rsid w:val="00FB492A"/>
    <w:rsid w:val="00FB580D"/>
    <w:rsid w:val="00FB5C9A"/>
    <w:rsid w:val="00FB7AE0"/>
    <w:rsid w:val="00FB7DEF"/>
    <w:rsid w:val="00FC15DF"/>
    <w:rsid w:val="00FC1A1B"/>
    <w:rsid w:val="00FC2C15"/>
    <w:rsid w:val="00FC3434"/>
    <w:rsid w:val="00FC351C"/>
    <w:rsid w:val="00FC41A4"/>
    <w:rsid w:val="00FC50F9"/>
    <w:rsid w:val="00FC5844"/>
    <w:rsid w:val="00FC58D5"/>
    <w:rsid w:val="00FD0E11"/>
    <w:rsid w:val="00FD162C"/>
    <w:rsid w:val="00FD3C35"/>
    <w:rsid w:val="00FD4B5E"/>
    <w:rsid w:val="00FD7536"/>
    <w:rsid w:val="00FD7678"/>
    <w:rsid w:val="00FD7B04"/>
    <w:rsid w:val="00FE0187"/>
    <w:rsid w:val="00FE2479"/>
    <w:rsid w:val="00FE555D"/>
    <w:rsid w:val="00FE591A"/>
    <w:rsid w:val="00FE67C9"/>
    <w:rsid w:val="00FE74AD"/>
    <w:rsid w:val="00FE7D5C"/>
    <w:rsid w:val="00FF11C4"/>
    <w:rsid w:val="00FF25D8"/>
    <w:rsid w:val="00FF3101"/>
    <w:rsid w:val="00FF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3F6538"/>
  <w15:docId w15:val="{65A9DCB9-8283-4AFE-8815-8B81C860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034E"/>
    <w:pPr>
      <w:spacing w:after="120" w:line="360" w:lineRule="auto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355EB5"/>
    <w:pPr>
      <w:keepNext/>
      <w:numPr>
        <w:numId w:val="1"/>
      </w:numPr>
      <w:pBdr>
        <w:bottom w:val="single" w:sz="2" w:space="1" w:color="BFBFBF"/>
      </w:pBdr>
      <w:tabs>
        <w:tab w:val="clear" w:pos="397"/>
        <w:tab w:val="left" w:pos="454"/>
      </w:tabs>
      <w:spacing w:before="360"/>
      <w:ind w:left="454" w:hanging="454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B7965"/>
    <w:pPr>
      <w:keepNext/>
      <w:numPr>
        <w:ilvl w:val="1"/>
        <w:numId w:val="1"/>
      </w:numPr>
      <w:pBdr>
        <w:bottom w:val="single" w:sz="2" w:space="1" w:color="BFBFBF"/>
      </w:pBdr>
      <w:tabs>
        <w:tab w:val="left" w:pos="680"/>
      </w:tabs>
      <w:spacing w:before="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B7965"/>
    <w:pPr>
      <w:keepNext/>
      <w:numPr>
        <w:ilvl w:val="2"/>
        <w:numId w:val="1"/>
      </w:numPr>
      <w:pBdr>
        <w:bottom w:val="single" w:sz="2" w:space="1" w:color="BFBFBF"/>
      </w:pBdr>
      <w:tabs>
        <w:tab w:val="left" w:pos="794"/>
      </w:tabs>
      <w:spacing w:before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65CF6"/>
    <w:pPr>
      <w:keepNext/>
      <w:numPr>
        <w:ilvl w:val="3"/>
        <w:numId w:val="1"/>
      </w:numPr>
      <w:pBdr>
        <w:bottom w:val="single" w:sz="2" w:space="1" w:color="BFBFBF"/>
      </w:pBdr>
      <w:spacing w:before="120"/>
      <w:ind w:left="862" w:hanging="862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865CF6"/>
    <w:pPr>
      <w:numPr>
        <w:ilvl w:val="4"/>
        <w:numId w:val="1"/>
      </w:numPr>
      <w:pBdr>
        <w:bottom w:val="single" w:sz="2" w:space="1" w:color="BFBFBF"/>
      </w:pBdr>
      <w:spacing w:before="120"/>
      <w:ind w:left="1009" w:hanging="1009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865CF6"/>
    <w:pPr>
      <w:numPr>
        <w:ilvl w:val="5"/>
        <w:numId w:val="1"/>
      </w:numPr>
      <w:pBdr>
        <w:bottom w:val="single" w:sz="2" w:space="1" w:color="BFBFBF"/>
      </w:pBdr>
      <w:spacing w:before="120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qFormat/>
    <w:rsid w:val="00D44F6D"/>
    <w:pPr>
      <w:numPr>
        <w:ilvl w:val="6"/>
        <w:numId w:val="1"/>
      </w:numPr>
      <w:spacing w:before="240"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D44F6D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44F6D"/>
    <w:pPr>
      <w:numPr>
        <w:ilvl w:val="8"/>
        <w:numId w:val="1"/>
      </w:numPr>
      <w:spacing w:before="240" w:after="60"/>
      <w:outlineLvl w:val="8"/>
    </w:pPr>
    <w:rPr>
      <w:rFonts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C3DEB"/>
    <w:pPr>
      <w:tabs>
        <w:tab w:val="center" w:pos="4536"/>
        <w:tab w:val="right" w:pos="9072"/>
      </w:tabs>
      <w:spacing w:after="0"/>
    </w:pPr>
    <w:rPr>
      <w:sz w:val="18"/>
    </w:rPr>
  </w:style>
  <w:style w:type="paragraph" w:styleId="BodyText">
    <w:name w:val="Body Text"/>
    <w:basedOn w:val="Normal"/>
    <w:link w:val="BodyTextChar"/>
    <w:qFormat/>
    <w:rsid w:val="00D44F6D"/>
  </w:style>
  <w:style w:type="paragraph" w:styleId="Footer">
    <w:name w:val="footer"/>
    <w:basedOn w:val="Normal"/>
    <w:rsid w:val="0003697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TableNormal"/>
    <w:rsid w:val="00A4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D44F6D"/>
    <w:pPr>
      <w:spacing w:before="240" w:after="60"/>
      <w:jc w:val="center"/>
      <w:outlineLvl w:val="0"/>
    </w:pPr>
    <w:rPr>
      <w:rFonts w:cs="Arial"/>
      <w:b/>
      <w:bCs/>
      <w:kern w:val="28"/>
      <w:sz w:val="44"/>
      <w:szCs w:val="32"/>
    </w:rPr>
  </w:style>
  <w:style w:type="paragraph" w:styleId="Subtitle">
    <w:name w:val="Subtitle"/>
    <w:basedOn w:val="Normal"/>
    <w:qFormat/>
    <w:rsid w:val="00245390"/>
    <w:pPr>
      <w:spacing w:after="60"/>
      <w:jc w:val="center"/>
    </w:pPr>
    <w:rPr>
      <w:rFonts w:cs="Arial"/>
    </w:rPr>
  </w:style>
  <w:style w:type="table" w:customStyle="1" w:styleId="Tabellen-Thema">
    <w:name w:val="Tabellen-Thema"/>
    <w:basedOn w:val="TableNormal"/>
    <w:rsid w:val="00B355B2"/>
    <w:pPr>
      <w:spacing w:before="12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tblPr/>
      <w:trPr>
        <w:tblHeader/>
      </w:trPr>
      <w:tcPr>
        <w:shd w:val="clear" w:color="auto" w:fill="E6E6F1"/>
      </w:tcPr>
    </w:tblStylePr>
  </w:style>
  <w:style w:type="paragraph" w:styleId="Caption">
    <w:name w:val="caption"/>
    <w:basedOn w:val="Normal"/>
    <w:next w:val="BodyText"/>
    <w:qFormat/>
    <w:rsid w:val="00D44F6D"/>
    <w:pPr>
      <w:spacing w:after="360"/>
    </w:pPr>
    <w:rPr>
      <w:bCs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DF6DC4"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D807FE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B7439F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rsid w:val="00B7439F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835FF6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835FF6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835FF6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835FF6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835FF6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835FF6"/>
    <w:pPr>
      <w:spacing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DocumentMap">
    <w:name w:val="Document Map"/>
    <w:basedOn w:val="Normal"/>
    <w:semiHidden/>
    <w:rsid w:val="000956A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0615B"/>
    <w:pPr>
      <w:spacing w:before="100" w:beforeAutospacing="1" w:after="100" w:afterAutospacing="1"/>
    </w:pPr>
    <w:rPr>
      <w:rFonts w:ascii="Times New Roman" w:hAnsi="Times New Roman"/>
      <w:lang w:val="de-DE"/>
    </w:rPr>
  </w:style>
  <w:style w:type="character" w:customStyle="1" w:styleId="BodyTextChar">
    <w:name w:val="Body Text Char"/>
    <w:basedOn w:val="DefaultParagraphFont"/>
    <w:link w:val="BodyText"/>
    <w:rsid w:val="00D44F6D"/>
    <w:rPr>
      <w:rFonts w:ascii="Arial" w:hAnsi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1F5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57AA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CE77DA"/>
    <w:rPr>
      <w:color w:val="808080"/>
    </w:rPr>
  </w:style>
  <w:style w:type="paragraph" w:styleId="ListParagraph">
    <w:name w:val="List Paragraph"/>
    <w:basedOn w:val="Normal"/>
    <w:uiPriority w:val="34"/>
    <w:qFormat/>
    <w:rsid w:val="000D2C0E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9B2617"/>
    <w:pPr>
      <w:keepLines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table" w:styleId="TableGrid">
    <w:name w:val="Table Grid"/>
    <w:basedOn w:val="TableNormal"/>
    <w:rsid w:val="005B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5B340B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1">
    <w:name w:val="Medium List 2 Accent 1"/>
    <w:basedOn w:val="TableNormal"/>
    <w:uiPriority w:val="66"/>
    <w:rsid w:val="005B340B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0F3E19"/>
    <w:rPr>
      <w:rFonts w:ascii="Arial" w:hAnsi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4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Mildner\N7\Home03%20-%20Documents\Roman\02%20External%20Users\Car%202.0\ROMAN\Approaches\CORE%20SPICE_zer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ABD5C9BC06496F9A11749810521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D7BD2-122E-40AD-A997-8A9B63C6DBD6}"/>
      </w:docPartPr>
      <w:docPartBody>
        <w:p w:rsidR="00F35CB6" w:rsidRDefault="00F35CB6">
          <w:pPr>
            <w:pStyle w:val="A8ABD5C9BC06496F9A117498105217DD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E4"/>
    <w:rsid w:val="002C5EE4"/>
    <w:rsid w:val="00EF3440"/>
    <w:rsid w:val="00F3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8ABD5C9BC06496F9A117498105217DD">
    <w:name w:val="A8ABD5C9BC06496F9A117498105217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RESPICE_Asset xmlns="http://schema.unitedmentors.com/CORESPICE">
  <document_title>VVT Approach</document_title>
  <document_subtitle>A CORE SPICE asset</document_subtitle>
  <document_type>Document Type</document_type>
  <document_id>Document ID</document_id>
  <document_template>Document template</document_template>
  <document_type>Approach name</document_type>
  <project_name/>
  <project_id/>
  <project_lead>Project Lead</project_lead>
  <version_number>1.0</version_number>
  <document_status>DRAFT</document_status>
  <status_date>2023-08-27T00:00:00</status_date>
  <document_owner/>
  <repository_location>Repository location</repository_location>
  <TCC>TCC name</TCC>
  <QA_manager>QA Manager</QA_manager>
  <custom_attribute_1>Custom attribute 1</custom_attribute_1>
  <custom_attribute_2>Custom attribute 2</custom_attribute_2>
  <custom_attribute_3>Custom attribute_3</custom_attribute_3>
</CORESPICE_Asse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659F6F40E5745B1B4A08EC05C8C08" ma:contentTypeVersion="17" ma:contentTypeDescription="Create a new document." ma:contentTypeScope="" ma:versionID="1b07370496c61598e9803b06f7b45cf0">
  <xsd:schema xmlns:xsd="http://www.w3.org/2001/XMLSchema" xmlns:xs="http://www.w3.org/2001/XMLSchema" xmlns:p="http://schemas.microsoft.com/office/2006/metadata/properties" xmlns:ns2="6d7bdf8f-f672-4c3b-a38b-a075c28e5413" xmlns:ns3="8cc483e8-0501-47e6-af6e-9918f6216539" targetNamespace="http://schemas.microsoft.com/office/2006/metadata/properties" ma:root="true" ma:fieldsID="4e06e51ed8742edab556e8565a3556b8" ns2:_="" ns3:_="">
    <xsd:import namespace="6d7bdf8f-f672-4c3b-a38b-a075c28e5413"/>
    <xsd:import namespace="8cc483e8-0501-47e6-af6e-9918f6216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bdf8f-f672-4c3b-a38b-a075c28e5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317405a-2904-4186-aa55-834849e15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83e8-0501-47e6-af6e-9918f6216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d96574-e43a-404a-ab8e-db3ce713cd9f}" ma:internalName="TaxCatchAll" ma:showField="CatchAllData" ma:web="8cc483e8-0501-47e6-af6e-9918f6216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bdf8f-f672-4c3b-a38b-a075c28e5413">
      <Terms xmlns="http://schemas.microsoft.com/office/infopath/2007/PartnerControls"/>
    </lcf76f155ced4ddcb4097134ff3c332f>
    <TaxCatchAll xmlns="8cc483e8-0501-47e6-af6e-9918f6216539" xsi:nil="true"/>
  </documentManagement>
</p:properties>
</file>

<file path=customXml/itemProps1.xml><?xml version="1.0" encoding="utf-8"?>
<ds:datastoreItem xmlns:ds="http://schemas.openxmlformats.org/officeDocument/2006/customXml" ds:itemID="{EBC391F9-EA87-4102-8428-9A6B12CE205C}">
  <ds:schemaRefs>
    <ds:schemaRef ds:uri="http://schema.unitedmentors.com/CORESPICE"/>
  </ds:schemaRefs>
</ds:datastoreItem>
</file>

<file path=customXml/itemProps2.xml><?xml version="1.0" encoding="utf-8"?>
<ds:datastoreItem xmlns:ds="http://schemas.openxmlformats.org/officeDocument/2006/customXml" ds:itemID="{B227755A-F97B-4217-84E6-FE4DC0DC47CD}"/>
</file>

<file path=customXml/itemProps3.xml><?xml version="1.0" encoding="utf-8"?>
<ds:datastoreItem xmlns:ds="http://schemas.openxmlformats.org/officeDocument/2006/customXml" ds:itemID="{A4D7B570-7509-4B24-AE27-8863A49006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D776E6-97DE-4547-8A05-9EBE5BFF11D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E439CD3-25A4-4911-A017-D5B40193BEE7}"/>
</file>

<file path=docProps/app.xml><?xml version="1.0" encoding="utf-8"?>
<Properties xmlns="http://schemas.openxmlformats.org/officeDocument/2006/extended-properties" xmlns:vt="http://schemas.openxmlformats.org/officeDocument/2006/docPropsVTypes">
  <Template>CORE SPICE_zero.dotx</Template>
  <TotalTime>22</TotalTime>
  <Pages>6</Pages>
  <Words>642</Words>
  <Characters>3664</Characters>
  <Application>Microsoft Office Word</Application>
  <DocSecurity>0</DocSecurity>
  <Lines>30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  <vt:variant>
        <vt:lpstr>Titel</vt:lpstr>
      </vt:variant>
      <vt:variant>
        <vt:i4>1</vt:i4>
      </vt:variant>
    </vt:vector>
  </HeadingPairs>
  <TitlesOfParts>
    <vt:vector size="23" baseType="lpstr">
      <vt:lpstr/>
      <vt:lpstr>Purpose</vt:lpstr>
      <vt:lpstr>Scope</vt:lpstr>
      <vt:lpstr>Introduction</vt:lpstr>
      <vt:lpstr>Test Policy</vt:lpstr>
      <vt:lpstr>Test Approach Summary</vt:lpstr>
      <vt:lpstr>Test Levels</vt:lpstr>
      <vt:lpstr>    Unit Testing</vt:lpstr>
      <vt:lpstr>    Integration Testing</vt:lpstr>
      <vt:lpstr>    System Testing</vt:lpstr>
      <vt:lpstr>    Acceptance Testing</vt:lpstr>
      <vt:lpstr>Test Coverage</vt:lpstr>
      <vt:lpstr>Test Cases and Procedures</vt:lpstr>
      <vt:lpstr>Test Data</vt:lpstr>
      <vt:lpstr>Test Environment</vt:lpstr>
      <vt:lpstr>Risk Management</vt:lpstr>
      <vt:lpstr>Test Execution</vt:lpstr>
      <vt:lpstr>Test Reporting</vt:lpstr>
      <vt:lpstr>Resource Allocation</vt:lpstr>
      <vt:lpstr>Review and Approval</vt:lpstr>
      <vt:lpstr>Conclusion and Recommendations</vt:lpstr>
      <vt:lpstr>Annexes</vt:lpstr>
      <vt:lpstr/>
    </vt:vector>
  </TitlesOfParts>
  <Company>United Mentors GmbH</Company>
  <LinksUpToDate>false</LinksUpToDate>
  <CharactersWithSpaces>4298</CharactersWithSpaces>
  <SharedDoc>false</SharedDoc>
  <HLinks>
    <vt:vector size="30" baseType="variant"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_Toc246694137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_Toc246694136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_Toc246694135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_Toc246694134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_Toc246694133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CORE SPICE</dc:subject>
  <dc:creator>Roman Mildner</dc:creator>
  <cp:keywords/>
  <dc:description/>
  <cp:lastModifiedBy>Roman Mildner</cp:lastModifiedBy>
  <cp:revision>32</cp:revision>
  <cp:lastPrinted>2009-06-11T10:20:00Z</cp:lastPrinted>
  <dcterms:created xsi:type="dcterms:W3CDTF">2023-08-25T21:00:00Z</dcterms:created>
  <dcterms:modified xsi:type="dcterms:W3CDTF">2023-10-21T18:22:00Z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781717e85d601d44b3891b50500f1c472909332db148df5e7b63412b9ae4391d</vt:lpwstr>
  </property>
  <property fmtid="{D5CDD505-2E9C-101B-9397-08002B2CF9AE}" pid="3" name="ContentTypeId">
    <vt:lpwstr>0x010100255659F6F40E5745B1B4A08EC05C8C08</vt:lpwstr>
  </property>
</Properties>
</file>