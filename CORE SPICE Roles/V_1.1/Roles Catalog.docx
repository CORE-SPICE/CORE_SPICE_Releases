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531A" w14:textId="77777777" w:rsidR="001F6158" w:rsidRDefault="00E0745C" w:rsidP="00FA51EF">
      <w:pPr>
        <w:pStyle w:val="NormalSingle"/>
      </w:pPr>
      <w:r>
        <w:tab/>
      </w:r>
      <w:r w:rsidR="00FB0FCA">
        <w:tab/>
      </w:r>
    </w:p>
    <w:p w14:paraId="315FF798" w14:textId="77777777" w:rsidR="000F37C5" w:rsidRDefault="000F37C5" w:rsidP="00853FC5"/>
    <w:p w14:paraId="49AA5277" w14:textId="77777777" w:rsidR="000F37C5" w:rsidRDefault="00185928" w:rsidP="000C2309">
      <w:pPr>
        <w:tabs>
          <w:tab w:val="left" w:pos="1600"/>
        </w:tabs>
      </w:pPr>
      <w:r>
        <w:tab/>
      </w:r>
    </w:p>
    <w:p w14:paraId="262A8DAD" w14:textId="77777777" w:rsidR="004B6718" w:rsidRDefault="004B6718" w:rsidP="000C2309">
      <w:pPr>
        <w:tabs>
          <w:tab w:val="left" w:pos="1600"/>
        </w:tabs>
      </w:pPr>
    </w:p>
    <w:p w14:paraId="4989F5A5" w14:textId="77777777" w:rsidR="004B6718" w:rsidRDefault="004B6718" w:rsidP="000C2309">
      <w:pPr>
        <w:tabs>
          <w:tab w:val="left" w:pos="1600"/>
        </w:tabs>
      </w:pPr>
    </w:p>
    <w:p w14:paraId="4CA1A5F0" w14:textId="77777777" w:rsidR="004B6718" w:rsidRDefault="004B6718" w:rsidP="000C2309">
      <w:pPr>
        <w:tabs>
          <w:tab w:val="left" w:pos="1600"/>
        </w:tabs>
      </w:pPr>
    </w:p>
    <w:p w14:paraId="7067D0B6" w14:textId="01181533" w:rsidR="00CF3783" w:rsidRPr="00C45377" w:rsidRDefault="00895173" w:rsidP="00692800">
      <w:pPr>
        <w:pStyle w:val="Title"/>
        <w:outlineLvl w:val="9"/>
      </w:pPr>
      <w:sdt>
        <w:sdtPr>
          <w:id w:val="-456029805"/>
          <w:lock w:val="sdtLocked"/>
          <w:placeholder>
            <w:docPart w:val="AD3488B6F4C043428646CC2E85927703"/>
          </w:placeholder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r w:rsidR="00941872">
            <w:t>Roles Catalog</w:t>
          </w:r>
        </w:sdtContent>
      </w:sdt>
    </w:p>
    <w:bookmarkStart w:id="0" w:name="_Toc143860471"/>
    <w:p w14:paraId="59BEBEDE" w14:textId="77777777" w:rsidR="000F37C5" w:rsidRPr="00C45377" w:rsidRDefault="00895173" w:rsidP="00245390">
      <w:pPr>
        <w:pStyle w:val="Subtitle"/>
      </w:pPr>
      <w:sdt>
        <w:sdtPr>
          <w:id w:val="1940169520"/>
          <w:placeholder>
            <w:docPart w:val="AD3488B6F4C043428646CC2E85927703"/>
          </w:placeholder>
          <w:dataBinding w:prefixMappings="xmlns:ns0='http://schema.unitedmentors.com/CORESPICE' " w:xpath="/ns0:CORESPICE_Asset[1]/ns0:document_subtitle[1]" w:storeItemID="{EBC391F9-EA87-4102-8428-9A6B12CE205C}"/>
          <w:text/>
        </w:sdtPr>
        <w:sdtEndPr/>
        <w:sdtContent>
          <w:r w:rsidR="006C4AF9">
            <w:t xml:space="preserve">A CORE SPICE </w:t>
          </w:r>
          <w:r w:rsidR="00FF51C5">
            <w:t>A</w:t>
          </w:r>
          <w:r w:rsidR="006C4AF9">
            <w:t>sset</w:t>
          </w:r>
        </w:sdtContent>
      </w:sdt>
      <w:bookmarkEnd w:id="0"/>
    </w:p>
    <w:p w14:paraId="05AD2218" w14:textId="77777777" w:rsidR="001A3DFC" w:rsidRDefault="00B7439F" w:rsidP="004B6718">
      <w:pPr>
        <w:rPr>
          <w:b/>
          <w:bCs/>
          <w:sz w:val="22"/>
          <w:szCs w:val="22"/>
          <w:u w:val="single"/>
        </w:rPr>
      </w:pPr>
      <w:r w:rsidRPr="00C45377">
        <w:br w:type="page"/>
      </w:r>
      <w:r w:rsidR="001A3DFC">
        <w:rPr>
          <w:sz w:val="22"/>
          <w:szCs w:val="22"/>
          <w:u w:val="single"/>
        </w:rPr>
        <w:lastRenderedPageBreak/>
        <w:t>Table o</w:t>
      </w:r>
      <w:r w:rsidR="00DA2080">
        <w:rPr>
          <w:sz w:val="22"/>
          <w:szCs w:val="22"/>
          <w:u w:val="single"/>
        </w:rPr>
        <w:t>f Contents</w:t>
      </w:r>
    </w:p>
    <w:p w14:paraId="2F4BABA9" w14:textId="43AABAAA" w:rsidR="00895173" w:rsidRDefault="00597E5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213593854" w:history="1">
        <w:r w:rsidR="00895173" w:rsidRPr="00B721E8">
          <w:rPr>
            <w:rStyle w:val="Hyperlink"/>
            <w:noProof/>
          </w:rPr>
          <w:t>1</w:t>
        </w:r>
        <w:r w:rsidR="00895173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="00895173" w:rsidRPr="00B721E8">
          <w:rPr>
            <w:rStyle w:val="Hyperlink"/>
            <w:noProof/>
          </w:rPr>
          <w:t>Purpose</w:t>
        </w:r>
        <w:r w:rsidR="00895173">
          <w:rPr>
            <w:noProof/>
            <w:webHidden/>
          </w:rPr>
          <w:tab/>
        </w:r>
        <w:r w:rsidR="00895173">
          <w:rPr>
            <w:noProof/>
            <w:webHidden/>
          </w:rPr>
          <w:fldChar w:fldCharType="begin"/>
        </w:r>
        <w:r w:rsidR="00895173">
          <w:rPr>
            <w:noProof/>
            <w:webHidden/>
          </w:rPr>
          <w:instrText xml:space="preserve"> PAGEREF _Toc213593854 \h </w:instrText>
        </w:r>
        <w:r w:rsidR="00895173">
          <w:rPr>
            <w:noProof/>
            <w:webHidden/>
          </w:rPr>
        </w:r>
        <w:r w:rsidR="00895173">
          <w:rPr>
            <w:noProof/>
            <w:webHidden/>
          </w:rPr>
          <w:fldChar w:fldCharType="separate"/>
        </w:r>
        <w:r w:rsidR="00895173">
          <w:rPr>
            <w:noProof/>
            <w:webHidden/>
          </w:rPr>
          <w:t>4</w:t>
        </w:r>
        <w:r w:rsidR="00895173">
          <w:rPr>
            <w:noProof/>
            <w:webHidden/>
          </w:rPr>
          <w:fldChar w:fldCharType="end"/>
        </w:r>
      </w:hyperlink>
    </w:p>
    <w:p w14:paraId="05053755" w14:textId="18C8E6E3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5" w:history="1">
        <w:r w:rsidRPr="00B721E8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86F8D" w14:textId="50646C1B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6" w:history="1">
        <w:r w:rsidRPr="00B721E8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CORE SPICE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4C4C7E" w14:textId="472102E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7" w:history="1">
        <w:r w:rsidRPr="00B721E8">
          <w:rPr>
            <w:rStyle w:val="Hyperlink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1F3034" w14:textId="2E45549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8" w:history="1">
        <w:r w:rsidRPr="00B721E8">
          <w:rPr>
            <w:rStyle w:val="Hyperlink"/>
            <w:noProof/>
          </w:rPr>
          <w:t>3.1.1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88F7BB" w14:textId="1184C418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59" w:history="1">
        <w:r w:rsidRPr="00B721E8">
          <w:rPr>
            <w:rStyle w:val="Hyperlink"/>
            <w:noProof/>
          </w:rPr>
          <w:t>3.1.2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94ADA8" w14:textId="610B23D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0" w:history="1">
        <w:r w:rsidRPr="00B721E8">
          <w:rPr>
            <w:rStyle w:val="Hyperlink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D6CF03" w14:textId="57D6518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1" w:history="1">
        <w:r w:rsidRPr="00B721E8">
          <w:rPr>
            <w:rStyle w:val="Hyperlink"/>
            <w:noProof/>
          </w:rPr>
          <w:t>3.2.1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TCC's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D07CC8" w14:textId="706B377B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2" w:history="1">
        <w:r w:rsidRPr="00B721E8">
          <w:rPr>
            <w:rStyle w:val="Hyperlink"/>
            <w:noProof/>
          </w:rPr>
          <w:t>3.2.2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TCC's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4FE490" w14:textId="137AC971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3" w:history="1">
        <w:r w:rsidRPr="00B721E8">
          <w:rPr>
            <w:rStyle w:val="Hyperlink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005556" w14:textId="43A9989F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4" w:history="1">
        <w:r w:rsidRPr="00B721E8">
          <w:rPr>
            <w:rStyle w:val="Hyperlink"/>
            <w:noProof/>
          </w:rPr>
          <w:t>3.3.1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1D682BB" w14:textId="2506C7D2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5" w:history="1">
        <w:r w:rsidRPr="00B721E8">
          <w:rPr>
            <w:rStyle w:val="Hyperlink"/>
            <w:noProof/>
          </w:rPr>
          <w:t>3.3.2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Configuration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622C81" w14:textId="166A5CA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6" w:history="1">
        <w:r w:rsidRPr="00B721E8">
          <w:rPr>
            <w:rStyle w:val="Hyperlink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524946" w14:textId="4868DA05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7" w:history="1">
        <w:r w:rsidRPr="00B721E8">
          <w:rPr>
            <w:rStyle w:val="Hyperlink"/>
            <w:noProof/>
          </w:rPr>
          <w:t>3.4.1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D1D860" w14:textId="5B48B24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8" w:history="1">
        <w:r w:rsidRPr="00B721E8">
          <w:rPr>
            <w:rStyle w:val="Hyperlink"/>
            <w:noProof/>
          </w:rPr>
          <w:t>3.4.2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Supplier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669B76" w14:textId="03E18584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69" w:history="1">
        <w:r w:rsidRPr="00B721E8">
          <w:rPr>
            <w:rStyle w:val="Hyperlink"/>
            <w:noProof/>
          </w:rPr>
          <w:t>3.5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66EDBC" w14:textId="0F20A19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0" w:history="1">
        <w:r w:rsidRPr="00B721E8">
          <w:rPr>
            <w:rStyle w:val="Hyperlink"/>
            <w:noProof/>
          </w:rPr>
          <w:t>3.5.1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BB3D67" w14:textId="76039651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1" w:history="1">
        <w:r w:rsidRPr="00B721E8">
          <w:rPr>
            <w:rStyle w:val="Hyperlink"/>
            <w:noProof/>
          </w:rPr>
          <w:t>3.6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F9F36" w14:textId="66B6F2D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2" w:history="1">
        <w:r w:rsidRPr="00B721E8">
          <w:rPr>
            <w:rStyle w:val="Hyperlink"/>
            <w:noProof/>
          </w:rPr>
          <w:t>3.7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FBD220" w14:textId="0768E6F7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3" w:history="1">
        <w:r w:rsidRPr="00B721E8">
          <w:rPr>
            <w:rStyle w:val="Hyperlink"/>
            <w:noProof/>
          </w:rPr>
          <w:t>3.7.1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B90AF7" w14:textId="3A56557A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4" w:history="1">
        <w:r w:rsidRPr="00B721E8">
          <w:rPr>
            <w:rStyle w:val="Hyperlink"/>
            <w:noProof/>
          </w:rPr>
          <w:t>3.7.2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Cybersecurity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E66A98" w14:textId="0B903B3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5" w:history="1">
        <w:r w:rsidRPr="00B721E8">
          <w:rPr>
            <w:rStyle w:val="Hyperlink"/>
            <w:noProof/>
          </w:rPr>
          <w:t>3.8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93F9EB" w14:textId="1546D032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6" w:history="1">
        <w:r w:rsidRPr="00B721E8">
          <w:rPr>
            <w:rStyle w:val="Hyperlink"/>
            <w:noProof/>
          </w:rPr>
          <w:t>3.8.1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E7AF1F" w14:textId="205A1AAE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7" w:history="1">
        <w:r w:rsidRPr="00B721E8">
          <w:rPr>
            <w:rStyle w:val="Hyperlink"/>
            <w:noProof/>
          </w:rPr>
          <w:t>3.8.2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Integration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3610C1" w14:textId="0C3E01DA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8" w:history="1">
        <w:r w:rsidRPr="00B721E8">
          <w:rPr>
            <w:rStyle w:val="Hyperlink"/>
            <w:noProof/>
          </w:rPr>
          <w:t>3.9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2D8373" w14:textId="5C20A334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79" w:history="1">
        <w:r w:rsidRPr="00B721E8">
          <w:rPr>
            <w:rStyle w:val="Hyperlink"/>
            <w:noProof/>
          </w:rPr>
          <w:t>3.9.1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188341" w14:textId="0DAF5E55" w:rsidR="00895173" w:rsidRDefault="00895173">
      <w:pPr>
        <w:pStyle w:val="TOC3"/>
        <w:tabs>
          <w:tab w:val="left" w:pos="120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0" w:history="1">
        <w:r w:rsidRPr="00B721E8">
          <w:rPr>
            <w:rStyle w:val="Hyperlink"/>
            <w:noProof/>
          </w:rPr>
          <w:t>3.9.2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CI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704275" w14:textId="13BB6AF9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1" w:history="1">
        <w:r w:rsidRPr="00B721E8">
          <w:rPr>
            <w:rStyle w:val="Hyperlink"/>
            <w:noProof/>
          </w:rPr>
          <w:t>3.10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B26749" w14:textId="5D550F8B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2" w:history="1">
        <w:r w:rsidRPr="00B721E8">
          <w:rPr>
            <w:rStyle w:val="Hyperlink"/>
            <w:noProof/>
          </w:rPr>
          <w:t>3.10.1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311AC3" w14:textId="3BBDA9A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3" w:history="1">
        <w:r w:rsidRPr="00B721E8">
          <w:rPr>
            <w:rStyle w:val="Hyperlink"/>
            <w:noProof/>
          </w:rPr>
          <w:t>3.10.2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Tools Engineer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DC6A02" w14:textId="05791F43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4" w:history="1">
        <w:r w:rsidRPr="00B721E8">
          <w:rPr>
            <w:rStyle w:val="Hyperlink"/>
            <w:noProof/>
          </w:rPr>
          <w:t>3.11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CDB86EB" w14:textId="2A14B3A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5" w:history="1">
        <w:r w:rsidRPr="00B721E8">
          <w:rPr>
            <w:rStyle w:val="Hyperlink"/>
            <w:noProof/>
          </w:rPr>
          <w:t>3.11.1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D3EE6B" w14:textId="5B91AE8A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6" w:history="1">
        <w:r w:rsidRPr="00B721E8">
          <w:rPr>
            <w:rStyle w:val="Hyperlink"/>
            <w:noProof/>
          </w:rPr>
          <w:t>3.11.2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Technical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96E3AE4" w14:textId="3558CA1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7" w:history="1">
        <w:r w:rsidRPr="00B721E8">
          <w:rPr>
            <w:rStyle w:val="Hyperlink"/>
            <w:noProof/>
          </w:rPr>
          <w:t>3.12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D60343" w14:textId="07A3BAD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8" w:history="1">
        <w:r w:rsidRPr="00B721E8">
          <w:rPr>
            <w:rStyle w:val="Hyperlink"/>
            <w:noProof/>
          </w:rPr>
          <w:t>3.12.1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47F14A" w14:textId="3DE4682F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89" w:history="1">
        <w:r w:rsidRPr="00B721E8">
          <w:rPr>
            <w:rStyle w:val="Hyperlink"/>
            <w:noProof/>
          </w:rPr>
          <w:t>3.12.2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Design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007675" w14:textId="32DE870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0" w:history="1">
        <w:r w:rsidRPr="00B721E8">
          <w:rPr>
            <w:rStyle w:val="Hyperlink"/>
            <w:noProof/>
          </w:rPr>
          <w:t>3.13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CCD206D" w14:textId="759A6CA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1" w:history="1">
        <w:r w:rsidRPr="00B721E8">
          <w:rPr>
            <w:rStyle w:val="Hyperlink"/>
            <w:noProof/>
          </w:rPr>
          <w:t>3.13.1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61B8BD" w14:textId="7DB3F74E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2" w:history="1">
        <w:r w:rsidRPr="00B721E8">
          <w:rPr>
            <w:rStyle w:val="Hyperlink"/>
            <w:noProof/>
          </w:rPr>
          <w:t>3.13.2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3F8D48C" w14:textId="7593C24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3" w:history="1">
        <w:r w:rsidRPr="00B721E8">
          <w:rPr>
            <w:rStyle w:val="Hyperlink"/>
            <w:noProof/>
          </w:rPr>
          <w:t>3.14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FEC6F0" w14:textId="30968FC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4" w:history="1">
        <w:r w:rsidRPr="00B721E8">
          <w:rPr>
            <w:rStyle w:val="Hyperlink"/>
            <w:noProof/>
          </w:rPr>
          <w:t>3.14.1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22DB5A" w14:textId="3DB5876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5" w:history="1">
        <w:r w:rsidRPr="00B721E8">
          <w:rPr>
            <w:rStyle w:val="Hyperlink"/>
            <w:noProof/>
          </w:rPr>
          <w:t>3.14.2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45D067" w14:textId="3A677314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6" w:history="1">
        <w:r w:rsidRPr="00B721E8">
          <w:rPr>
            <w:rStyle w:val="Hyperlink"/>
            <w:noProof/>
          </w:rPr>
          <w:t>3.15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58EEE8" w14:textId="51AA832C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7" w:history="1">
        <w:r w:rsidRPr="00B721E8">
          <w:rPr>
            <w:rStyle w:val="Hyperlink"/>
            <w:noProof/>
          </w:rPr>
          <w:t>3.15.1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D24546" w14:textId="10F6AB3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8" w:history="1">
        <w:r w:rsidRPr="00B721E8">
          <w:rPr>
            <w:rStyle w:val="Hyperlink"/>
            <w:noProof/>
          </w:rPr>
          <w:t>3.15.2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System Integration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B8662C" w14:textId="08C8821F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899" w:history="1">
        <w:r w:rsidRPr="00B721E8">
          <w:rPr>
            <w:rStyle w:val="Hyperlink"/>
            <w:noProof/>
          </w:rPr>
          <w:t>3.16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34745D" w14:textId="6F21EC00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0" w:history="1">
        <w:r w:rsidRPr="00B721E8">
          <w:rPr>
            <w:rStyle w:val="Hyperlink"/>
            <w:noProof/>
          </w:rPr>
          <w:t>3.16.1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60C71D" w14:textId="3DFC6504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1" w:history="1">
        <w:r w:rsidRPr="00B721E8">
          <w:rPr>
            <w:rStyle w:val="Hyperlink"/>
            <w:noProof/>
          </w:rPr>
          <w:t>3.16.2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C36745" w14:textId="4BB7B82F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2" w:history="1">
        <w:r w:rsidRPr="00B721E8">
          <w:rPr>
            <w:rStyle w:val="Hyperlink"/>
            <w:noProof/>
          </w:rPr>
          <w:t>3.17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5DA3B4" w14:textId="43C389E5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3" w:history="1">
        <w:r w:rsidRPr="00B721E8">
          <w:rPr>
            <w:rStyle w:val="Hyperlink"/>
            <w:noProof/>
          </w:rPr>
          <w:t>3.17.1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5DD781" w14:textId="435253AC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4" w:history="1">
        <w:r w:rsidRPr="00B721E8">
          <w:rPr>
            <w:rStyle w:val="Hyperlink"/>
            <w:noProof/>
          </w:rPr>
          <w:t>3.17.2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Software VVT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C2142A9" w14:textId="45275D2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5" w:history="1">
        <w:r w:rsidRPr="00B721E8">
          <w:rPr>
            <w:rStyle w:val="Hyperlink"/>
            <w:noProof/>
          </w:rPr>
          <w:t>3.18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071C38" w14:textId="1844E0C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6" w:history="1">
        <w:r w:rsidRPr="00B721E8">
          <w:rPr>
            <w:rStyle w:val="Hyperlink"/>
            <w:noProof/>
          </w:rPr>
          <w:t>3.18.1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2D26D7B" w14:textId="37151086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7" w:history="1">
        <w:r w:rsidRPr="00B721E8">
          <w:rPr>
            <w:rStyle w:val="Hyperlink"/>
            <w:noProof/>
          </w:rPr>
          <w:t>3.18.2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Mechanical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BED90D" w14:textId="164BDFEA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8" w:history="1">
        <w:r w:rsidRPr="00B721E8">
          <w:rPr>
            <w:rStyle w:val="Hyperlink"/>
            <w:noProof/>
          </w:rPr>
          <w:t>3.19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D99D1F8" w14:textId="786D95BA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09" w:history="1">
        <w:r w:rsidRPr="00B721E8">
          <w:rPr>
            <w:rStyle w:val="Hyperlink"/>
            <w:noProof/>
          </w:rPr>
          <w:t>3.19.1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18CF84" w14:textId="26402AAF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0" w:history="1">
        <w:r w:rsidRPr="00B721E8">
          <w:rPr>
            <w:rStyle w:val="Hyperlink"/>
            <w:noProof/>
          </w:rPr>
          <w:t>3.19.2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Hardware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DDCC2D" w14:textId="7FF152CB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1" w:history="1">
        <w:r w:rsidRPr="00B721E8">
          <w:rPr>
            <w:rStyle w:val="Hyperlink"/>
            <w:noProof/>
          </w:rPr>
          <w:t>3.20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EEB04B" w14:textId="357DF83D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2" w:history="1">
        <w:r w:rsidRPr="00B721E8">
          <w:rPr>
            <w:rStyle w:val="Hyperlink"/>
            <w:noProof/>
          </w:rPr>
          <w:t>3.20.1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1EDEDD5" w14:textId="3BC10690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3" w:history="1">
        <w:r w:rsidRPr="00B721E8">
          <w:rPr>
            <w:rStyle w:val="Hyperlink"/>
            <w:noProof/>
          </w:rPr>
          <w:t>3.20.2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Component Lead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C9F440" w14:textId="78E735B5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4" w:history="1">
        <w:r w:rsidRPr="00B721E8">
          <w:rPr>
            <w:rStyle w:val="Hyperlink"/>
            <w:noProof/>
          </w:rPr>
          <w:t>3.21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Sponsor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1ABF5FE" w14:textId="175BF083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5" w:history="1">
        <w:r w:rsidRPr="00B721E8">
          <w:rPr>
            <w:rStyle w:val="Hyperlink"/>
            <w:noProof/>
          </w:rPr>
          <w:t>3.21.1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Project Sponsor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D08FAB2" w14:textId="0D55261D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6" w:history="1">
        <w:r w:rsidRPr="00B721E8">
          <w:rPr>
            <w:rStyle w:val="Hyperlink"/>
            <w:noProof/>
          </w:rPr>
          <w:t>3.22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QA Manager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C866E63" w14:textId="27CCCCCE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7" w:history="1">
        <w:r w:rsidRPr="00B721E8">
          <w:rPr>
            <w:rStyle w:val="Hyperlink"/>
            <w:noProof/>
          </w:rPr>
          <w:t>3.22.1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QA Manager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4578D9" w14:textId="1C1FF546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8" w:history="1">
        <w:r w:rsidRPr="00B721E8">
          <w:rPr>
            <w:rStyle w:val="Hyperlink"/>
            <w:noProof/>
          </w:rPr>
          <w:t>3.23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Manager (Line Management Function)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039EF1B" w14:textId="5EF5FD72" w:rsidR="00895173" w:rsidRDefault="00895173">
      <w:pPr>
        <w:pStyle w:val="TOC3"/>
        <w:tabs>
          <w:tab w:val="left" w:pos="1440"/>
          <w:tab w:val="right" w:leader="dot" w:pos="9062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19" w:history="1">
        <w:r w:rsidRPr="00B721E8">
          <w:rPr>
            <w:rStyle w:val="Hyperlink"/>
            <w:noProof/>
          </w:rPr>
          <w:t>3.23.1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FuSa Manager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996A338" w14:textId="592B4FEF" w:rsidR="00895173" w:rsidRDefault="00895173">
      <w:pPr>
        <w:pStyle w:val="TOC1"/>
        <w:tabs>
          <w:tab w:val="left" w:pos="480"/>
          <w:tab w:val="right" w:leader="dot" w:pos="9062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0" w:history="1">
        <w:r w:rsidRPr="00B721E8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3006EF6" w14:textId="227553A8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1" w:history="1">
        <w:r w:rsidRPr="00B721E8">
          <w:rPr>
            <w:rStyle w:val="Hyperlink"/>
            <w:noProof/>
          </w:rPr>
          <w:t>4.1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Acronyms and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2ADC87B" w14:textId="3281C123" w:rsidR="00895173" w:rsidRDefault="00895173">
      <w:pPr>
        <w:pStyle w:val="TOC2"/>
        <w:tabs>
          <w:tab w:val="left" w:pos="960"/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US"/>
          <w14:ligatures w14:val="standardContextual"/>
        </w:rPr>
      </w:pPr>
      <w:hyperlink w:anchor="_Toc213593922" w:history="1">
        <w:r w:rsidRPr="00B721E8">
          <w:rPr>
            <w:rStyle w:val="Hyperlink"/>
            <w:noProof/>
          </w:rPr>
          <w:t>4.2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B721E8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_Toc213593922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5C08C20" w14:textId="7FF0ECD9" w:rsidR="009B7DC0" w:rsidRDefault="00597E53" w:rsidP="009B7DC0">
      <w:pPr>
        <w:rPr>
          <w:rFonts w:asciiTheme="minorHAnsi" w:hAnsiTheme="minorHAnsi" w:cstheme="minorHAnsi"/>
          <w:b/>
          <w:bCs/>
          <w:caps/>
          <w:sz w:val="20"/>
          <w:szCs w:val="20"/>
        </w:rPr>
      </w:pPr>
      <w:r>
        <w:rPr>
          <w:rFonts w:asciiTheme="minorHAnsi" w:hAnsiTheme="minorHAnsi" w:cstheme="minorHAnsi"/>
          <w:b/>
          <w:bCs/>
          <w:caps/>
          <w:sz w:val="20"/>
          <w:szCs w:val="20"/>
        </w:rPr>
        <w:fldChar w:fldCharType="end"/>
      </w:r>
    </w:p>
    <w:p w14:paraId="56CC9C70" w14:textId="77777777" w:rsidR="006B6D5A" w:rsidRPr="006B6D5A" w:rsidRDefault="006B6D5A" w:rsidP="006B6D5A"/>
    <w:p w14:paraId="029A5559" w14:textId="77777777" w:rsidR="006B6D5A" w:rsidRPr="006B6D5A" w:rsidRDefault="006B6D5A" w:rsidP="006B6D5A"/>
    <w:p w14:paraId="75C8F6F1" w14:textId="77777777" w:rsidR="006B6D5A" w:rsidRPr="006B6D5A" w:rsidRDefault="006B6D5A" w:rsidP="006B6D5A"/>
    <w:p w14:paraId="39B683EC" w14:textId="77777777" w:rsidR="006B6D5A" w:rsidRPr="006B6D5A" w:rsidRDefault="006B6D5A" w:rsidP="006B6D5A"/>
    <w:p w14:paraId="29EFD5C5" w14:textId="77777777" w:rsidR="006B6D5A" w:rsidRPr="006B6D5A" w:rsidRDefault="006B6D5A" w:rsidP="006B6D5A"/>
    <w:p w14:paraId="70E8A2A8" w14:textId="77777777" w:rsidR="006B6D5A" w:rsidRPr="006B6D5A" w:rsidRDefault="006B6D5A" w:rsidP="006B6D5A"/>
    <w:p w14:paraId="27B4FACC" w14:textId="77777777" w:rsidR="006B6D5A" w:rsidRDefault="006B6D5A" w:rsidP="006B6D5A">
      <w:pPr>
        <w:rPr>
          <w:rFonts w:asciiTheme="minorHAnsi" w:hAnsiTheme="minorHAnsi" w:cstheme="minorHAnsi"/>
          <w:b/>
          <w:bCs/>
          <w:caps/>
          <w:sz w:val="20"/>
          <w:szCs w:val="20"/>
        </w:rPr>
      </w:pPr>
    </w:p>
    <w:p w14:paraId="65063003" w14:textId="77777777" w:rsidR="006B6D5A" w:rsidRPr="006B6D5A" w:rsidRDefault="006B6D5A" w:rsidP="006B6D5A">
      <w:pPr>
        <w:tabs>
          <w:tab w:val="left" w:pos="6043"/>
        </w:tabs>
      </w:pPr>
      <w:r>
        <w:tab/>
      </w:r>
    </w:p>
    <w:p w14:paraId="396CBD01" w14:textId="77777777" w:rsidR="00C45DEB" w:rsidRDefault="00C45DEB" w:rsidP="00C45DEB">
      <w:pPr>
        <w:pStyle w:val="Heading1"/>
        <w:pageBreakBefore/>
      </w:pPr>
      <w:bookmarkStart w:id="1" w:name="_Toc143801178"/>
      <w:bookmarkStart w:id="2" w:name="_Toc170843815"/>
      <w:bookmarkStart w:id="3" w:name="_Toc186460941"/>
      <w:bookmarkStart w:id="4" w:name="_Toc186463201"/>
      <w:bookmarkStart w:id="5" w:name="_Toc213593854"/>
      <w:r>
        <w:lastRenderedPageBreak/>
        <w:t>Purpose</w:t>
      </w:r>
      <w:bookmarkEnd w:id="1"/>
      <w:bookmarkEnd w:id="2"/>
      <w:bookmarkEnd w:id="3"/>
      <w:bookmarkEnd w:id="4"/>
      <w:bookmarkEnd w:id="5"/>
    </w:p>
    <w:p w14:paraId="3C275DED" w14:textId="5AA26443" w:rsidR="00941872" w:rsidRPr="00941872" w:rsidRDefault="00941872" w:rsidP="00941872">
      <w:r>
        <w:t>This is a standard CORE SPICE roles catalog.</w:t>
      </w:r>
    </w:p>
    <w:p w14:paraId="038D1536" w14:textId="47BE7B1C" w:rsidR="00C45DEB" w:rsidRDefault="00941872" w:rsidP="007D2819">
      <w:pPr>
        <w:pStyle w:val="Heading1"/>
      </w:pPr>
      <w:bookmarkStart w:id="6" w:name="_Toc213593855"/>
      <w:r>
        <w:t>Overview</w:t>
      </w:r>
      <w:bookmarkEnd w:id="6"/>
    </w:p>
    <w:p w14:paraId="7D93E3F6" w14:textId="7495D3F0" w:rsidR="00941872" w:rsidRDefault="00E52D16" w:rsidP="00941872">
      <w:pPr>
        <w:keepNext/>
      </w:pPr>
      <w:r>
        <w:rPr>
          <w:noProof/>
        </w:rPr>
        <w:drawing>
          <wp:inline distT="0" distB="0" distL="0" distR="0" wp14:anchorId="41985FE0" wp14:editId="6B3BEA3B">
            <wp:extent cx="5758815" cy="5385435"/>
            <wp:effectExtent l="0" t="0" r="0" b="5715"/>
            <wp:docPr id="2120798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538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7001" w14:textId="00DB5FE5" w:rsidR="00941872" w:rsidRDefault="00941872" w:rsidP="00941872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95173">
        <w:rPr>
          <w:noProof/>
        </w:rPr>
        <w:t>1</w:t>
      </w:r>
      <w:r>
        <w:fldChar w:fldCharType="end"/>
      </w:r>
      <w:r>
        <w:t xml:space="preserve"> Standard CORE SPICE Team Chart</w:t>
      </w:r>
    </w:p>
    <w:p w14:paraId="49784AFD" w14:textId="160EE853" w:rsidR="00276FCB" w:rsidRDefault="005F550A" w:rsidP="005F550A">
      <w:pPr>
        <w:pStyle w:val="BodyText"/>
      </w:pPr>
      <w:r w:rsidRPr="005F550A">
        <w:t xml:space="preserve">In the </w:t>
      </w:r>
      <w:r>
        <w:t>automotive systems development business, clearly defined roles are</w:t>
      </w:r>
      <w:r w:rsidRPr="005F550A">
        <w:t xml:space="preserve"> </w:t>
      </w:r>
      <w:r w:rsidR="00546C9F">
        <w:t xml:space="preserve">crucial to the </w:t>
      </w:r>
      <w:r w:rsidRPr="005F550A">
        <w:t xml:space="preserve">successful project execution. They ensure </w:t>
      </w:r>
      <w:r w:rsidR="009F5378">
        <w:t>effective responsibility</w:t>
      </w:r>
      <w:r w:rsidR="00B65C79">
        <w:t xml:space="preserve"> and </w:t>
      </w:r>
      <w:r w:rsidR="00B65C79">
        <w:lastRenderedPageBreak/>
        <w:t xml:space="preserve">accountability, </w:t>
      </w:r>
      <w:r w:rsidR="00573A92">
        <w:t>enabling</w:t>
      </w:r>
      <w:r w:rsidR="00B65C79">
        <w:t xml:space="preserve"> </w:t>
      </w:r>
      <w:r w:rsidRPr="005F550A">
        <w:t>collaboration across multidisciplinary teams</w:t>
      </w:r>
      <w:r w:rsidR="00263E58">
        <w:t xml:space="preserve">. They </w:t>
      </w:r>
      <w:r w:rsidR="00573A92">
        <w:t xml:space="preserve">enable </w:t>
      </w:r>
      <w:r w:rsidRPr="005F550A">
        <w:t xml:space="preserve">stringent standards such as ISO 26262 and ISO/SAE 21434. </w:t>
      </w:r>
    </w:p>
    <w:p w14:paraId="5495497E" w14:textId="77777777" w:rsidR="00F41305" w:rsidRDefault="005F550A" w:rsidP="005F550A">
      <w:pPr>
        <w:pStyle w:val="BodyText"/>
      </w:pPr>
      <w:r w:rsidRPr="005F550A">
        <w:t>Within CORE SPICE</w:t>
      </w:r>
      <w:r w:rsidR="004A03E2">
        <w:t xml:space="preserve">, </w:t>
      </w:r>
      <w:r w:rsidR="001976BC">
        <w:t xml:space="preserve">well-aligned </w:t>
      </w:r>
      <w:r w:rsidRPr="005F550A">
        <w:t xml:space="preserve">roles are particularly </w:t>
      </w:r>
      <w:r w:rsidR="001976BC">
        <w:t>essential</w:t>
      </w:r>
      <w:r w:rsidRPr="005F550A">
        <w:t>. They embody the 12 CORE SPICE Principles by assigning personal responsibility to individuals (with no collective leads permitted)</w:t>
      </w:r>
      <w:r w:rsidR="007E1720">
        <w:t xml:space="preserve">. That enables </w:t>
      </w:r>
      <w:r w:rsidRPr="005F550A">
        <w:t>efficient decision-making</w:t>
      </w:r>
      <w:r w:rsidR="007E1720">
        <w:t xml:space="preserve"> and </w:t>
      </w:r>
      <w:r w:rsidRPr="005F550A">
        <w:t xml:space="preserve">risk </w:t>
      </w:r>
      <w:r w:rsidR="007E1720">
        <w:t>reduction</w:t>
      </w:r>
      <w:r w:rsidRPr="005F550A">
        <w:t xml:space="preserve">. </w:t>
      </w:r>
    </w:p>
    <w:p w14:paraId="16D12A73" w14:textId="7F0811DC" w:rsidR="005F550A" w:rsidRPr="005F550A" w:rsidRDefault="005F550A" w:rsidP="005F550A">
      <w:pPr>
        <w:pStyle w:val="BodyText"/>
      </w:pPr>
      <w:r w:rsidRPr="005F550A">
        <w:t>This roles catalog provides a standard team structure, including a visual Team Chart, to promote transparency</w:t>
      </w:r>
      <w:r w:rsidR="005C1021">
        <w:t xml:space="preserve"> and </w:t>
      </w:r>
      <w:r w:rsidRPr="005F550A">
        <w:t>drive project success.</w:t>
      </w:r>
    </w:p>
    <w:p w14:paraId="30AF82BD" w14:textId="6639B249" w:rsidR="00941872" w:rsidRDefault="00941872" w:rsidP="00941872">
      <w:pPr>
        <w:pStyle w:val="Heading1"/>
      </w:pPr>
      <w:bookmarkStart w:id="7" w:name="_Toc213593856"/>
      <w:r>
        <w:t>CORE SPICE Roles</w:t>
      </w:r>
      <w:bookmarkEnd w:id="7"/>
    </w:p>
    <w:p w14:paraId="2585B2AE" w14:textId="6240B7B6" w:rsidR="00941872" w:rsidRDefault="00941872" w:rsidP="00941872">
      <w:pPr>
        <w:pStyle w:val="Heading2"/>
      </w:pPr>
      <w:bookmarkStart w:id="8" w:name="_Toc213593857"/>
      <w:r>
        <w:t>Project Lead</w:t>
      </w:r>
      <w:bookmarkEnd w:id="8"/>
    </w:p>
    <w:p w14:paraId="6531F92E" w14:textId="376863D0" w:rsidR="00941872" w:rsidRDefault="00941872" w:rsidP="00941872">
      <w:r w:rsidRPr="00941872">
        <w:t xml:space="preserve">The Project Lead is always </w:t>
      </w:r>
      <w:r w:rsidR="00551EB1">
        <w:t>a member of</w:t>
      </w:r>
      <w:r w:rsidRPr="00941872">
        <w:t xml:space="preserve"> the project team. Collective lead roles are not permitted in CORE SPICE. A single individual must always be personally responsible for a role task. Of course, one or more </w:t>
      </w:r>
      <w:r w:rsidR="00551EB1">
        <w:t>"</w:t>
      </w:r>
      <w:r w:rsidRPr="00941872">
        <w:t>deputies</w:t>
      </w:r>
      <w:r w:rsidR="00551EB1">
        <w:t>"</w:t>
      </w:r>
      <w:r w:rsidRPr="00941872">
        <w:t xml:space="preserve"> can be defined for each role, but nominal role holders always bear full responsibility for their direct </w:t>
      </w:r>
      <w:r w:rsidR="00551EB1">
        <w:t>"</w:t>
      </w:r>
      <w:r w:rsidRPr="00941872">
        <w:t>deputies.</w:t>
      </w:r>
      <w:r w:rsidR="00551EB1">
        <w:t>"</w:t>
      </w:r>
      <w:r w:rsidRPr="00941872">
        <w:t xml:space="preserve"> </w:t>
      </w:r>
    </w:p>
    <w:p w14:paraId="3C3E7512" w14:textId="28B0B72E" w:rsidR="00941872" w:rsidRDefault="00941872" w:rsidP="00941872">
      <w:pPr>
        <w:pStyle w:val="Heading3"/>
      </w:pPr>
      <w:bookmarkStart w:id="9" w:name="_Toc213593858"/>
      <w:r>
        <w:t>Project Lead Responsibilities</w:t>
      </w:r>
      <w:bookmarkEnd w:id="9"/>
    </w:p>
    <w:p w14:paraId="252AA513" w14:textId="700B8432" w:rsidR="00941872" w:rsidRDefault="00941872" w:rsidP="00941872">
      <w:r>
        <w:t>A Project Lead is responsible for the following tasks:</w:t>
      </w:r>
    </w:p>
    <w:p w14:paraId="3CB73E73" w14:textId="77777777" w:rsidR="00941872" w:rsidRDefault="00941872" w:rsidP="00276467">
      <w:pPr>
        <w:pStyle w:val="ListParagraph"/>
        <w:numPr>
          <w:ilvl w:val="0"/>
          <w:numId w:val="2"/>
        </w:numPr>
      </w:pPr>
      <w:r>
        <w:t>Defining, implementing, and maintaining the Project Approach</w:t>
      </w:r>
    </w:p>
    <w:p w14:paraId="76A106DB" w14:textId="77777777" w:rsidR="00941872" w:rsidRDefault="00941872" w:rsidP="00276467">
      <w:pPr>
        <w:pStyle w:val="ListParagraph"/>
        <w:numPr>
          <w:ilvl w:val="0"/>
          <w:numId w:val="2"/>
        </w:numPr>
      </w:pPr>
      <w:r>
        <w:t>Managing the project scope</w:t>
      </w:r>
    </w:p>
    <w:p w14:paraId="1BC00AEE" w14:textId="3D72C29E" w:rsidR="00941872" w:rsidRDefault="00941872" w:rsidP="00276467">
      <w:pPr>
        <w:pStyle w:val="ListParagraph"/>
        <w:numPr>
          <w:ilvl w:val="0"/>
          <w:numId w:val="2"/>
        </w:numPr>
      </w:pPr>
      <w:r>
        <w:t>Assigning and monitoring team roles</w:t>
      </w:r>
    </w:p>
    <w:p w14:paraId="31700542" w14:textId="31E71A07" w:rsidR="00941872" w:rsidRDefault="00941872" w:rsidP="00276467">
      <w:pPr>
        <w:pStyle w:val="ListParagraph"/>
        <w:numPr>
          <w:ilvl w:val="0"/>
          <w:numId w:val="2"/>
        </w:numPr>
      </w:pPr>
      <w:r>
        <w:t>Motivating and supporting team members to enhance efficiency</w:t>
      </w:r>
    </w:p>
    <w:p w14:paraId="318682AE" w14:textId="1AB96483" w:rsidR="00941872" w:rsidRDefault="00941872" w:rsidP="00276467">
      <w:pPr>
        <w:pStyle w:val="ListParagraph"/>
        <w:numPr>
          <w:ilvl w:val="0"/>
          <w:numId w:val="2"/>
        </w:numPr>
      </w:pPr>
      <w:r>
        <w:t>Organizing, leading, and documenting team meetings</w:t>
      </w:r>
    </w:p>
    <w:p w14:paraId="10500E8D" w14:textId="52303CA6" w:rsidR="00941872" w:rsidRDefault="00941872" w:rsidP="00276467">
      <w:pPr>
        <w:pStyle w:val="ListParagraph"/>
        <w:numPr>
          <w:ilvl w:val="0"/>
          <w:numId w:val="2"/>
        </w:numPr>
      </w:pPr>
      <w:r>
        <w:t>Identifying and resolving team conflicts</w:t>
      </w:r>
    </w:p>
    <w:p w14:paraId="6A4AF9AF" w14:textId="4ADF4F96" w:rsidR="00941872" w:rsidRDefault="00941872" w:rsidP="00276467">
      <w:pPr>
        <w:pStyle w:val="ListParagraph"/>
        <w:numPr>
          <w:ilvl w:val="0"/>
          <w:numId w:val="2"/>
        </w:numPr>
      </w:pPr>
      <w:r>
        <w:t>Escalating critical issues to the line organization when necessary</w:t>
      </w:r>
    </w:p>
    <w:p w14:paraId="59598CD5" w14:textId="4CE44E05" w:rsidR="00941872" w:rsidRDefault="00941872" w:rsidP="00276467">
      <w:pPr>
        <w:pStyle w:val="ListParagraph"/>
        <w:numPr>
          <w:ilvl w:val="0"/>
          <w:numId w:val="2"/>
        </w:numPr>
      </w:pPr>
      <w:r>
        <w:t>Scheduling, organizing, and following up on planning workshops</w:t>
      </w:r>
    </w:p>
    <w:p w14:paraId="5B7CB48C" w14:textId="1AB29F12" w:rsidR="00941872" w:rsidRDefault="00941872" w:rsidP="00276467">
      <w:pPr>
        <w:pStyle w:val="ListParagraph"/>
        <w:numPr>
          <w:ilvl w:val="0"/>
          <w:numId w:val="2"/>
        </w:numPr>
      </w:pPr>
      <w:r>
        <w:t>Communicating effectively and promptly with all stakeholders, including line functions and customers</w:t>
      </w:r>
    </w:p>
    <w:p w14:paraId="5A2751A6" w14:textId="115C975D" w:rsidR="00941872" w:rsidRDefault="00941872" w:rsidP="00276467">
      <w:pPr>
        <w:pStyle w:val="ListParagraph"/>
        <w:numPr>
          <w:ilvl w:val="0"/>
          <w:numId w:val="2"/>
        </w:numPr>
      </w:pPr>
      <w:r>
        <w:t>Creating, reviewing, and approving project documents such as work breakdown structures and cost estimates</w:t>
      </w:r>
    </w:p>
    <w:p w14:paraId="317431A3" w14:textId="0BD2F116" w:rsidR="00941872" w:rsidRDefault="00941872" w:rsidP="00276467">
      <w:pPr>
        <w:pStyle w:val="ListParagraph"/>
        <w:numPr>
          <w:ilvl w:val="0"/>
          <w:numId w:val="2"/>
        </w:numPr>
      </w:pPr>
      <w:r>
        <w:t>Continuously monitoring and adjusting the project schedule as needed</w:t>
      </w:r>
    </w:p>
    <w:p w14:paraId="51A0F602" w14:textId="67250C10" w:rsidR="00941872" w:rsidRDefault="00941872" w:rsidP="00276467">
      <w:pPr>
        <w:pStyle w:val="ListParagraph"/>
        <w:numPr>
          <w:ilvl w:val="0"/>
          <w:numId w:val="2"/>
        </w:numPr>
      </w:pPr>
      <w:r>
        <w:t>Planning, recruiting, and developing project personnel</w:t>
      </w:r>
    </w:p>
    <w:p w14:paraId="270A829F" w14:textId="2C4DC005" w:rsidR="00941872" w:rsidRDefault="00941872" w:rsidP="00276467">
      <w:pPr>
        <w:pStyle w:val="ListParagraph"/>
        <w:numPr>
          <w:ilvl w:val="0"/>
          <w:numId w:val="2"/>
        </w:numPr>
      </w:pPr>
      <w:r>
        <w:lastRenderedPageBreak/>
        <w:t>Ensuring adherence to deadlines, milestones, and project goals</w:t>
      </w:r>
    </w:p>
    <w:p w14:paraId="5941C3B5" w14:textId="5E4386F2" w:rsidR="00941872" w:rsidRDefault="00941872" w:rsidP="00276467">
      <w:pPr>
        <w:pStyle w:val="ListParagraph"/>
        <w:numPr>
          <w:ilvl w:val="0"/>
          <w:numId w:val="2"/>
        </w:numPr>
      </w:pPr>
      <w:r>
        <w:t>Managing and controlling the project budget</w:t>
      </w:r>
    </w:p>
    <w:p w14:paraId="4AFDEE90" w14:textId="5EDF778D" w:rsidR="00941872" w:rsidRDefault="00941872" w:rsidP="00276467">
      <w:pPr>
        <w:pStyle w:val="ListParagraph"/>
        <w:numPr>
          <w:ilvl w:val="0"/>
          <w:numId w:val="2"/>
        </w:numPr>
      </w:pPr>
      <w:r>
        <w:t>Monitoring project progress and deliveries</w:t>
      </w:r>
    </w:p>
    <w:p w14:paraId="0AB5F52A" w14:textId="6D0FC5EC" w:rsidR="00941872" w:rsidRDefault="00941872" w:rsidP="00276467">
      <w:pPr>
        <w:pStyle w:val="ListParagraph"/>
        <w:numPr>
          <w:ilvl w:val="0"/>
          <w:numId w:val="2"/>
        </w:numPr>
      </w:pPr>
      <w:r>
        <w:t>Ensuring compliance with CORE SPICE requirements and relevant industry standards</w:t>
      </w:r>
    </w:p>
    <w:p w14:paraId="018B007D" w14:textId="30FD3D67" w:rsidR="00941872" w:rsidRDefault="00941872" w:rsidP="00276467">
      <w:pPr>
        <w:pStyle w:val="ListParagraph"/>
        <w:numPr>
          <w:ilvl w:val="0"/>
          <w:numId w:val="2"/>
        </w:numPr>
      </w:pPr>
      <w:r>
        <w:t>Maintaining and updating documentation, including meeting minutes and open issues</w:t>
      </w:r>
    </w:p>
    <w:p w14:paraId="4C9E5FAD" w14:textId="5BCFF491" w:rsidR="00941872" w:rsidRDefault="00941872" w:rsidP="00276467">
      <w:pPr>
        <w:pStyle w:val="ListParagraph"/>
        <w:numPr>
          <w:ilvl w:val="0"/>
          <w:numId w:val="2"/>
        </w:numPr>
      </w:pPr>
      <w:r>
        <w:t>Proactively resolving project-related conflicts and disputes</w:t>
      </w:r>
    </w:p>
    <w:p w14:paraId="72C94663" w14:textId="6B978301" w:rsidR="00941872" w:rsidRDefault="00941872" w:rsidP="00276467">
      <w:pPr>
        <w:pStyle w:val="ListParagraph"/>
        <w:numPr>
          <w:ilvl w:val="0"/>
          <w:numId w:val="2"/>
        </w:numPr>
      </w:pPr>
      <w:r>
        <w:t>Reporting regularly to the project sponsor and other stakeholders</w:t>
      </w:r>
    </w:p>
    <w:p w14:paraId="2E9E47C4" w14:textId="68865272" w:rsidR="00941872" w:rsidRDefault="00941872" w:rsidP="00276467">
      <w:pPr>
        <w:pStyle w:val="ListParagraph"/>
        <w:numPr>
          <w:ilvl w:val="0"/>
          <w:numId w:val="2"/>
        </w:numPr>
      </w:pPr>
      <w:r>
        <w:t>Planning, organizing, and implementing targeted training for the project team</w:t>
      </w:r>
    </w:p>
    <w:p w14:paraId="0933F12A" w14:textId="18C6F935" w:rsidR="00941872" w:rsidRDefault="00941872" w:rsidP="00276467">
      <w:pPr>
        <w:pStyle w:val="ListParagraph"/>
        <w:numPr>
          <w:ilvl w:val="0"/>
          <w:numId w:val="2"/>
        </w:numPr>
      </w:pPr>
      <w:r>
        <w:t>Assessing and mitigating project risks and problems</w:t>
      </w:r>
    </w:p>
    <w:p w14:paraId="28B78C43" w14:textId="6449BCC5" w:rsidR="00941872" w:rsidRDefault="00941872" w:rsidP="00276467">
      <w:pPr>
        <w:pStyle w:val="ListParagraph"/>
        <w:numPr>
          <w:ilvl w:val="0"/>
          <w:numId w:val="2"/>
        </w:numPr>
      </w:pPr>
      <w:r>
        <w:t>Maintaining and updating project knowledge management</w:t>
      </w:r>
    </w:p>
    <w:p w14:paraId="248C9C11" w14:textId="0F35B637" w:rsidR="00941872" w:rsidRDefault="00941872" w:rsidP="00276467">
      <w:pPr>
        <w:pStyle w:val="ListParagraph"/>
        <w:numPr>
          <w:ilvl w:val="0"/>
          <w:numId w:val="2"/>
        </w:numPr>
      </w:pPr>
      <w:r>
        <w:t>Building and maintaining relationships with external stakeholders, including suppliers and partners</w:t>
      </w:r>
    </w:p>
    <w:p w14:paraId="4E946529" w14:textId="009038B6" w:rsidR="00941872" w:rsidRDefault="00941872" w:rsidP="00276467">
      <w:pPr>
        <w:pStyle w:val="ListParagraph"/>
        <w:numPr>
          <w:ilvl w:val="0"/>
          <w:numId w:val="2"/>
        </w:numPr>
      </w:pPr>
      <w:r>
        <w:t>Leading by example to inspire and motivate the team</w:t>
      </w:r>
    </w:p>
    <w:p w14:paraId="370D4306" w14:textId="46DA6711" w:rsidR="00941872" w:rsidRDefault="00941872" w:rsidP="00941872">
      <w:pPr>
        <w:pStyle w:val="Heading3"/>
      </w:pPr>
      <w:bookmarkStart w:id="10" w:name="_Toc213593859"/>
      <w:r>
        <w:t>Project Lead Skills</w:t>
      </w:r>
      <w:bookmarkEnd w:id="10"/>
    </w:p>
    <w:p w14:paraId="71FEB03C" w14:textId="13A7CDFA" w:rsidR="00941872" w:rsidRDefault="00941872" w:rsidP="00941872">
      <w:r w:rsidRPr="00941872">
        <w:t xml:space="preserve">The </w:t>
      </w:r>
      <w:r w:rsidR="00C915F8">
        <w:t xml:space="preserve">required </w:t>
      </w:r>
      <w:r w:rsidRPr="00941872">
        <w:t>skills of a Project Lead include the following:</w:t>
      </w:r>
    </w:p>
    <w:p w14:paraId="6F5EE648" w14:textId="1F61526A" w:rsidR="00941872" w:rsidRDefault="00941872" w:rsidP="00276467">
      <w:pPr>
        <w:pStyle w:val="ListParagraph"/>
        <w:numPr>
          <w:ilvl w:val="0"/>
          <w:numId w:val="3"/>
        </w:numPr>
      </w:pPr>
      <w:r>
        <w:t>Certified in-depth knowledge of project management (e.g., PMP)</w:t>
      </w:r>
    </w:p>
    <w:p w14:paraId="26B538E4" w14:textId="73A35F88" w:rsidR="00941872" w:rsidRDefault="00941872" w:rsidP="00276467">
      <w:pPr>
        <w:pStyle w:val="ListParagraph"/>
        <w:numPr>
          <w:ilvl w:val="0"/>
          <w:numId w:val="3"/>
        </w:numPr>
      </w:pPr>
      <w:r>
        <w:t>Strong understanding of the automotive industry</w:t>
      </w:r>
    </w:p>
    <w:p w14:paraId="1154497D" w14:textId="5D94D8FE" w:rsidR="00941872" w:rsidRDefault="00941872" w:rsidP="00276467">
      <w:pPr>
        <w:pStyle w:val="ListParagraph"/>
        <w:numPr>
          <w:ilvl w:val="0"/>
          <w:numId w:val="3"/>
        </w:numPr>
      </w:pPr>
      <w:r>
        <w:t>Ability to develop detailed strategies and plans with timelines, milestones, and resource allocation</w:t>
      </w:r>
    </w:p>
    <w:p w14:paraId="6993FEE6" w14:textId="32557A64" w:rsidR="00941872" w:rsidRDefault="00941872" w:rsidP="00276467">
      <w:pPr>
        <w:pStyle w:val="ListParagraph"/>
        <w:numPr>
          <w:ilvl w:val="0"/>
          <w:numId w:val="3"/>
        </w:numPr>
      </w:pPr>
      <w:r>
        <w:t>Competence in identifying potential risks and creating mitigation strategies</w:t>
      </w:r>
    </w:p>
    <w:p w14:paraId="6DA6AA20" w14:textId="14451A4F" w:rsidR="00941872" w:rsidRDefault="00941872" w:rsidP="00276467">
      <w:pPr>
        <w:pStyle w:val="ListParagraph"/>
        <w:numPr>
          <w:ilvl w:val="0"/>
          <w:numId w:val="3"/>
        </w:numPr>
      </w:pPr>
      <w:r>
        <w:t>Familiarity with test and validation methods</w:t>
      </w:r>
    </w:p>
    <w:p w14:paraId="2DD96F09" w14:textId="3A0F0338" w:rsidR="00941872" w:rsidRDefault="00941872" w:rsidP="00276467">
      <w:pPr>
        <w:pStyle w:val="ListParagraph"/>
        <w:numPr>
          <w:ilvl w:val="0"/>
          <w:numId w:val="3"/>
        </w:numPr>
      </w:pPr>
      <w:r>
        <w:t>Expertise in managing expectations and communication across all project participants</w:t>
      </w:r>
    </w:p>
    <w:p w14:paraId="098564D8" w14:textId="6CFB4FDC" w:rsidR="00941872" w:rsidRDefault="00941872" w:rsidP="00276467">
      <w:pPr>
        <w:pStyle w:val="ListParagraph"/>
        <w:numPr>
          <w:ilvl w:val="0"/>
          <w:numId w:val="3"/>
        </w:numPr>
      </w:pPr>
      <w:r>
        <w:t>Proficiency in budget management and cost control</w:t>
      </w:r>
    </w:p>
    <w:p w14:paraId="5D7A6B43" w14:textId="0033A6EF" w:rsidR="00941872" w:rsidRDefault="00941872" w:rsidP="00276467">
      <w:pPr>
        <w:pStyle w:val="ListParagraph"/>
        <w:numPr>
          <w:ilvl w:val="0"/>
          <w:numId w:val="3"/>
        </w:numPr>
      </w:pPr>
      <w:r>
        <w:t>Ensuring project quality meets industry standards and specifications</w:t>
      </w:r>
    </w:p>
    <w:p w14:paraId="3C71DD68" w14:textId="5897C39D" w:rsidR="00941872" w:rsidRDefault="00941872" w:rsidP="00276467">
      <w:pPr>
        <w:pStyle w:val="ListParagraph"/>
        <w:numPr>
          <w:ilvl w:val="0"/>
          <w:numId w:val="3"/>
        </w:numPr>
      </w:pPr>
      <w:r>
        <w:t>Leadership and motivational skills for managing technical teams</w:t>
      </w:r>
    </w:p>
    <w:p w14:paraId="7747A01E" w14:textId="51383EFE" w:rsidR="00941872" w:rsidRDefault="00941872" w:rsidP="00276467">
      <w:pPr>
        <w:pStyle w:val="ListParagraph"/>
        <w:numPr>
          <w:ilvl w:val="0"/>
          <w:numId w:val="3"/>
        </w:numPr>
      </w:pPr>
      <w:r>
        <w:t>Understanding of vehicle systems, components, and their functions</w:t>
      </w:r>
    </w:p>
    <w:p w14:paraId="11D687BA" w14:textId="2AEE90D1" w:rsidR="00941872" w:rsidRDefault="00941872" w:rsidP="00276467">
      <w:pPr>
        <w:pStyle w:val="ListParagraph"/>
        <w:numPr>
          <w:ilvl w:val="0"/>
          <w:numId w:val="3"/>
        </w:numPr>
      </w:pPr>
      <w:r>
        <w:t xml:space="preserve">Knowledge of both </w:t>
      </w:r>
      <w:r w:rsidR="00126562">
        <w:t xml:space="preserve">the </w:t>
      </w:r>
      <w:r>
        <w:t>V-model and agile processes</w:t>
      </w:r>
    </w:p>
    <w:p w14:paraId="6E21A28A" w14:textId="1AA1FE89" w:rsidR="00941872" w:rsidRDefault="00941872" w:rsidP="00276467">
      <w:pPr>
        <w:pStyle w:val="ListParagraph"/>
        <w:numPr>
          <w:ilvl w:val="0"/>
          <w:numId w:val="3"/>
        </w:numPr>
      </w:pPr>
      <w:r>
        <w:t>Familiarity with automotive standards like ISO 26262, Automotive SPICE, and CORE SPICE</w:t>
      </w:r>
    </w:p>
    <w:p w14:paraId="1B657C46" w14:textId="53AE813F" w:rsidR="00941872" w:rsidRDefault="00941872" w:rsidP="00276467">
      <w:pPr>
        <w:pStyle w:val="ListParagraph"/>
        <w:numPr>
          <w:ilvl w:val="0"/>
          <w:numId w:val="3"/>
        </w:numPr>
      </w:pPr>
      <w:r>
        <w:t>Awareness of required automotive certifications (e.g., ISO 16949) and AIAG standards (e.g., PPAP)</w:t>
      </w:r>
    </w:p>
    <w:p w14:paraId="1F5D51E3" w14:textId="68A11F8E" w:rsidR="00941872" w:rsidRDefault="00941872" w:rsidP="00276467">
      <w:pPr>
        <w:pStyle w:val="ListParagraph"/>
        <w:numPr>
          <w:ilvl w:val="0"/>
          <w:numId w:val="3"/>
        </w:numPr>
      </w:pPr>
      <w:r>
        <w:lastRenderedPageBreak/>
        <w:t>Understanding of vehicle electronics, mechanics, and software</w:t>
      </w:r>
    </w:p>
    <w:p w14:paraId="5A1B3DBE" w14:textId="08448A58" w:rsidR="00941872" w:rsidRDefault="00941872" w:rsidP="00276467">
      <w:pPr>
        <w:pStyle w:val="ListParagraph"/>
        <w:numPr>
          <w:ilvl w:val="0"/>
          <w:numId w:val="3"/>
        </w:numPr>
      </w:pPr>
      <w:r>
        <w:t>Relationship management with suppliers and knowledge of the automotive supply chain</w:t>
      </w:r>
    </w:p>
    <w:p w14:paraId="621C786A" w14:textId="487BF9D5" w:rsidR="00941872" w:rsidRDefault="00941872" w:rsidP="00276467">
      <w:pPr>
        <w:pStyle w:val="ListParagraph"/>
        <w:numPr>
          <w:ilvl w:val="0"/>
          <w:numId w:val="3"/>
        </w:numPr>
      </w:pPr>
      <w:r>
        <w:t>Familiarity with automotive design tools</w:t>
      </w:r>
    </w:p>
    <w:p w14:paraId="794464E7" w14:textId="572C2C21" w:rsidR="00941872" w:rsidRDefault="00941872" w:rsidP="00276467">
      <w:pPr>
        <w:pStyle w:val="ListParagraph"/>
        <w:numPr>
          <w:ilvl w:val="0"/>
          <w:numId w:val="3"/>
        </w:numPr>
      </w:pPr>
      <w:r>
        <w:t>Ability to communicate complex information to diverse stakeholders</w:t>
      </w:r>
    </w:p>
    <w:p w14:paraId="4FDFEF6C" w14:textId="54A5E054" w:rsidR="00941872" w:rsidRDefault="00941872" w:rsidP="00276467">
      <w:pPr>
        <w:pStyle w:val="ListParagraph"/>
        <w:numPr>
          <w:ilvl w:val="0"/>
          <w:numId w:val="3"/>
        </w:numPr>
      </w:pPr>
      <w:r>
        <w:t>Problem-solving skills for unforeseen challenges</w:t>
      </w:r>
    </w:p>
    <w:p w14:paraId="5CF0E5AA" w14:textId="7A9BD765" w:rsidR="00941872" w:rsidRDefault="00941872" w:rsidP="00276467">
      <w:pPr>
        <w:pStyle w:val="ListParagraph"/>
        <w:numPr>
          <w:ilvl w:val="0"/>
          <w:numId w:val="3"/>
        </w:numPr>
      </w:pPr>
      <w:r>
        <w:t>Knowledge of emissions and environmental regulations</w:t>
      </w:r>
    </w:p>
    <w:p w14:paraId="20A78606" w14:textId="47A33893" w:rsidR="00941872" w:rsidRDefault="00941872" w:rsidP="00276467">
      <w:pPr>
        <w:pStyle w:val="ListParagraph"/>
        <w:numPr>
          <w:ilvl w:val="0"/>
          <w:numId w:val="3"/>
        </w:numPr>
      </w:pPr>
      <w:r>
        <w:t>Commitment to continuous learning and staying updated on industry trends</w:t>
      </w:r>
    </w:p>
    <w:p w14:paraId="71D53FD7" w14:textId="5BBE350B" w:rsidR="00941872" w:rsidRDefault="00941872" w:rsidP="00276467">
      <w:pPr>
        <w:pStyle w:val="ListParagraph"/>
        <w:numPr>
          <w:ilvl w:val="0"/>
          <w:numId w:val="3"/>
        </w:numPr>
      </w:pPr>
      <w:r>
        <w:t>Ability to inspire and lead with charisma</w:t>
      </w:r>
    </w:p>
    <w:p w14:paraId="1A190E55" w14:textId="68913ACA" w:rsidR="00941872" w:rsidRDefault="00941872" w:rsidP="00941872">
      <w:pPr>
        <w:pStyle w:val="Heading2"/>
      </w:pPr>
      <w:bookmarkStart w:id="11" w:name="_Toc213593860"/>
      <w:r>
        <w:t>TCC</w:t>
      </w:r>
      <w:bookmarkEnd w:id="11"/>
    </w:p>
    <w:p w14:paraId="7BD85F58" w14:textId="6127372E" w:rsidR="00941872" w:rsidRDefault="00941872" w:rsidP="00941872">
      <w:r>
        <w:t xml:space="preserve">(intro </w:t>
      </w:r>
      <w:proofErr w:type="spellStart"/>
      <w:r>
        <w:t>tbd</w:t>
      </w:r>
      <w:proofErr w:type="spellEnd"/>
      <w:r>
        <w:t>)</w:t>
      </w:r>
    </w:p>
    <w:p w14:paraId="28E64E59" w14:textId="707A9D62" w:rsidR="00941872" w:rsidRDefault="00C915F8" w:rsidP="00C915F8">
      <w:pPr>
        <w:pStyle w:val="Heading3"/>
      </w:pPr>
      <w:bookmarkStart w:id="12" w:name="_Toc213593861"/>
      <w:r>
        <w:t>TCC</w:t>
      </w:r>
      <w:r w:rsidR="00551EB1">
        <w:t>'</w:t>
      </w:r>
      <w:r>
        <w:t>s Responsibilities</w:t>
      </w:r>
      <w:bookmarkEnd w:id="12"/>
    </w:p>
    <w:p w14:paraId="55F1E90A" w14:textId="00EA5900" w:rsidR="00C915F8" w:rsidRDefault="00C915F8" w:rsidP="00276467">
      <w:pPr>
        <w:pStyle w:val="ListParagraph"/>
        <w:numPr>
          <w:ilvl w:val="0"/>
          <w:numId w:val="4"/>
        </w:numPr>
      </w:pPr>
      <w:r>
        <w:t xml:space="preserve">The tasks of </w:t>
      </w:r>
      <w:proofErr w:type="gramStart"/>
      <w:r>
        <w:t>a TCC</w:t>
      </w:r>
      <w:proofErr w:type="gramEnd"/>
      <w:r>
        <w:t xml:space="preserve"> are defined as follows:</w:t>
      </w:r>
    </w:p>
    <w:p w14:paraId="3C8611BB" w14:textId="1525D720" w:rsidR="00C915F8" w:rsidRDefault="00C915F8" w:rsidP="00276467">
      <w:pPr>
        <w:pStyle w:val="ListParagraph"/>
        <w:numPr>
          <w:ilvl w:val="0"/>
          <w:numId w:val="4"/>
        </w:numPr>
      </w:pPr>
      <w:r>
        <w:t>Supporting the Project Lead with decision-making, escalations, and relevant QA reporting</w:t>
      </w:r>
    </w:p>
    <w:p w14:paraId="7E62F863" w14:textId="67BA9E72" w:rsidR="00C915F8" w:rsidRDefault="00C915F8" w:rsidP="00276467">
      <w:pPr>
        <w:pStyle w:val="ListParagraph"/>
        <w:numPr>
          <w:ilvl w:val="0"/>
          <w:numId w:val="4"/>
        </w:numPr>
      </w:pPr>
      <w:r>
        <w:t>Acting as the interface between customers and suppliers regarding process quality</w:t>
      </w:r>
    </w:p>
    <w:p w14:paraId="35DFFCC7" w14:textId="7D5D619D" w:rsidR="00C915F8" w:rsidRDefault="00C915F8" w:rsidP="00276467">
      <w:pPr>
        <w:pStyle w:val="ListParagraph"/>
        <w:numPr>
          <w:ilvl w:val="0"/>
          <w:numId w:val="4"/>
        </w:numPr>
      </w:pPr>
      <w:r>
        <w:t>Establishing a CORE SPICE-compliant Project Methodology</w:t>
      </w:r>
    </w:p>
    <w:p w14:paraId="6CF14039" w14:textId="0276BAF3" w:rsidR="00C915F8" w:rsidRDefault="00C915F8" w:rsidP="00276467">
      <w:pPr>
        <w:pStyle w:val="ListParagraph"/>
        <w:numPr>
          <w:ilvl w:val="0"/>
          <w:numId w:val="4"/>
        </w:numPr>
      </w:pPr>
      <w:r>
        <w:t>Implementing CORE SPICE training courses and providing practical coaching</w:t>
      </w:r>
    </w:p>
    <w:p w14:paraId="7E39B40E" w14:textId="1FEEB9F2" w:rsidR="00C915F8" w:rsidRDefault="00C915F8" w:rsidP="00276467">
      <w:pPr>
        <w:pStyle w:val="ListParagraph"/>
        <w:numPr>
          <w:ilvl w:val="0"/>
          <w:numId w:val="4"/>
        </w:numPr>
      </w:pPr>
      <w:r>
        <w:t>Conducting QA audits and assessments, including CORE SPICE peer reviews</w:t>
      </w:r>
    </w:p>
    <w:p w14:paraId="06BD65EA" w14:textId="24603F33" w:rsidR="00C915F8" w:rsidRDefault="00C915F8" w:rsidP="00276467">
      <w:pPr>
        <w:pStyle w:val="ListParagraph"/>
        <w:numPr>
          <w:ilvl w:val="0"/>
          <w:numId w:val="4"/>
        </w:numPr>
      </w:pPr>
      <w:r>
        <w:t>Developing and maintaining the QA Approach</w:t>
      </w:r>
    </w:p>
    <w:p w14:paraId="2AFB79FB" w14:textId="1B65608B" w:rsidR="00C915F8" w:rsidRDefault="00C915F8" w:rsidP="00276467">
      <w:pPr>
        <w:pStyle w:val="ListParagraph"/>
        <w:numPr>
          <w:ilvl w:val="0"/>
          <w:numId w:val="4"/>
        </w:numPr>
      </w:pPr>
      <w:r>
        <w:t>Participating in technical peer reviews and project status meetings</w:t>
      </w:r>
    </w:p>
    <w:p w14:paraId="0C835FF6" w14:textId="20A9C00B" w:rsidR="00C915F8" w:rsidRDefault="00C915F8" w:rsidP="00276467">
      <w:pPr>
        <w:pStyle w:val="ListParagraph"/>
        <w:numPr>
          <w:ilvl w:val="0"/>
          <w:numId w:val="4"/>
        </w:numPr>
      </w:pPr>
      <w:r>
        <w:t xml:space="preserve">Identifying improvement opportunities and leading </w:t>
      </w:r>
      <w:r w:rsidR="00551EB1">
        <w:t>"</w:t>
      </w:r>
      <w:r>
        <w:t>lessons learned</w:t>
      </w:r>
      <w:r w:rsidR="00551EB1">
        <w:t>"</w:t>
      </w:r>
      <w:r>
        <w:t xml:space="preserve"> sessions</w:t>
      </w:r>
    </w:p>
    <w:p w14:paraId="270528AD" w14:textId="6F6BD8E1" w:rsidR="00C915F8" w:rsidRDefault="00C915F8" w:rsidP="00276467">
      <w:pPr>
        <w:pStyle w:val="ListParagraph"/>
        <w:numPr>
          <w:ilvl w:val="0"/>
          <w:numId w:val="4"/>
        </w:numPr>
      </w:pPr>
      <w:r>
        <w:t>Monitoring the Issue Management System (IMS)</w:t>
      </w:r>
    </w:p>
    <w:p w14:paraId="0BF63331" w14:textId="176C2035" w:rsidR="00C915F8" w:rsidRDefault="00C915F8" w:rsidP="00276467">
      <w:pPr>
        <w:pStyle w:val="ListParagraph"/>
        <w:numPr>
          <w:ilvl w:val="0"/>
          <w:numId w:val="4"/>
        </w:numPr>
      </w:pPr>
      <w:r>
        <w:t>Moderating escalations and assisting with internal and external assessments</w:t>
      </w:r>
    </w:p>
    <w:p w14:paraId="7F169712" w14:textId="2A1C5D75" w:rsidR="00C915F8" w:rsidRDefault="00C915F8" w:rsidP="00276467">
      <w:pPr>
        <w:pStyle w:val="ListParagraph"/>
        <w:numPr>
          <w:ilvl w:val="0"/>
          <w:numId w:val="4"/>
        </w:numPr>
      </w:pPr>
      <w:r>
        <w:t>Ensuring effective communication between the project team and stakeholders</w:t>
      </w:r>
    </w:p>
    <w:p w14:paraId="20AE7731" w14:textId="1D3A20EE" w:rsidR="00C915F8" w:rsidRDefault="00C915F8" w:rsidP="00276467">
      <w:pPr>
        <w:pStyle w:val="ListParagraph"/>
        <w:numPr>
          <w:ilvl w:val="0"/>
          <w:numId w:val="4"/>
        </w:numPr>
      </w:pPr>
      <w:r>
        <w:t>Promoting a positive and efficient working environment</w:t>
      </w:r>
    </w:p>
    <w:p w14:paraId="601F4AC5" w14:textId="5A0E129E" w:rsidR="00C915F8" w:rsidRDefault="00C915F8" w:rsidP="00276467">
      <w:pPr>
        <w:pStyle w:val="ListParagraph"/>
        <w:numPr>
          <w:ilvl w:val="0"/>
          <w:numId w:val="4"/>
        </w:numPr>
      </w:pPr>
      <w:r>
        <w:t>Collaborating in risk identification and management</w:t>
      </w:r>
    </w:p>
    <w:p w14:paraId="2B845BB5" w14:textId="68ED0E2A" w:rsidR="00C915F8" w:rsidRDefault="00C915F8" w:rsidP="00276467">
      <w:pPr>
        <w:pStyle w:val="ListParagraph"/>
        <w:numPr>
          <w:ilvl w:val="0"/>
          <w:numId w:val="4"/>
        </w:numPr>
      </w:pPr>
      <w:r>
        <w:t>Introducing continuous improvement initiatives</w:t>
      </w:r>
    </w:p>
    <w:p w14:paraId="0FBEF710" w14:textId="69454822" w:rsidR="00C915F8" w:rsidRDefault="00C915F8" w:rsidP="00276467">
      <w:pPr>
        <w:pStyle w:val="ListParagraph"/>
        <w:numPr>
          <w:ilvl w:val="0"/>
          <w:numId w:val="4"/>
        </w:numPr>
      </w:pPr>
      <w:r>
        <w:t>Providing consultation in areas of functional safety (FuSa) and cybersecurity</w:t>
      </w:r>
    </w:p>
    <w:p w14:paraId="2C18DF28" w14:textId="21ED2941" w:rsidR="00C915F8" w:rsidRDefault="00C915F8" w:rsidP="00276467">
      <w:pPr>
        <w:pStyle w:val="ListParagraph"/>
        <w:numPr>
          <w:ilvl w:val="0"/>
          <w:numId w:val="4"/>
        </w:numPr>
      </w:pPr>
      <w:r>
        <w:t>Taking active measures to minimize risk</w:t>
      </w:r>
    </w:p>
    <w:p w14:paraId="5B6202E9" w14:textId="48CF65EA" w:rsidR="00C915F8" w:rsidRDefault="00C915F8" w:rsidP="00C915F8">
      <w:pPr>
        <w:pStyle w:val="Heading3"/>
      </w:pPr>
      <w:bookmarkStart w:id="13" w:name="_Toc213593862"/>
      <w:r>
        <w:lastRenderedPageBreak/>
        <w:t>TCC</w:t>
      </w:r>
      <w:r w:rsidR="00551EB1">
        <w:t>'</w:t>
      </w:r>
      <w:r>
        <w:t>s Skills</w:t>
      </w:r>
      <w:bookmarkEnd w:id="13"/>
    </w:p>
    <w:p w14:paraId="6DFE1090" w14:textId="03331347" w:rsidR="00C915F8" w:rsidRDefault="00C915F8" w:rsidP="00C915F8">
      <w:r w:rsidRPr="00941872">
        <w:t xml:space="preserve">The </w:t>
      </w:r>
      <w:r>
        <w:t xml:space="preserve">required </w:t>
      </w:r>
      <w:r w:rsidRPr="00941872">
        <w:t xml:space="preserve">skills of </w:t>
      </w:r>
      <w:proofErr w:type="gramStart"/>
      <w:r w:rsidRPr="00941872">
        <w:t xml:space="preserve">a </w:t>
      </w:r>
      <w:r>
        <w:t>TCC</w:t>
      </w:r>
      <w:proofErr w:type="gramEnd"/>
      <w:r>
        <w:t xml:space="preserve"> </w:t>
      </w:r>
      <w:r w:rsidRPr="00941872">
        <w:t>include the following:</w:t>
      </w:r>
    </w:p>
    <w:p w14:paraId="4EAAB7A8" w14:textId="3F48BAB8" w:rsidR="00C915F8" w:rsidRDefault="00C915F8" w:rsidP="00276467">
      <w:pPr>
        <w:pStyle w:val="ListParagraph"/>
        <w:numPr>
          <w:ilvl w:val="0"/>
          <w:numId w:val="5"/>
        </w:numPr>
      </w:pPr>
      <w:r>
        <w:t>Broad engineering knowledge, particularly in software development</w:t>
      </w:r>
    </w:p>
    <w:p w14:paraId="06549415" w14:textId="14B956D9" w:rsidR="00C915F8" w:rsidRDefault="00C915F8" w:rsidP="00276467">
      <w:pPr>
        <w:pStyle w:val="ListParagraph"/>
        <w:numPr>
          <w:ilvl w:val="0"/>
          <w:numId w:val="5"/>
        </w:numPr>
      </w:pPr>
      <w:r>
        <w:t>Expertise in process quality, functional safety (FuSa), cybersecurity, and testing methodologies</w:t>
      </w:r>
    </w:p>
    <w:p w14:paraId="75C19A41" w14:textId="1DBCBE92" w:rsidR="00C915F8" w:rsidRDefault="00C915F8" w:rsidP="00276467">
      <w:pPr>
        <w:pStyle w:val="ListParagraph"/>
        <w:numPr>
          <w:ilvl w:val="0"/>
          <w:numId w:val="5"/>
        </w:numPr>
      </w:pPr>
      <w:r>
        <w:t>Strong knowledge of quality standards</w:t>
      </w:r>
      <w:r w:rsidR="00010318">
        <w:t>, including</w:t>
      </w:r>
      <w:r>
        <w:t xml:space="preserve"> ISO/TS 16949</w:t>
      </w:r>
      <w:r w:rsidR="001276BE">
        <w:t xml:space="preserve"> and ISO 26262.</w:t>
      </w:r>
    </w:p>
    <w:p w14:paraId="1F47AB66" w14:textId="74208EA5" w:rsidR="00C915F8" w:rsidRDefault="00C915F8" w:rsidP="00276467">
      <w:pPr>
        <w:pStyle w:val="ListParagraph"/>
        <w:numPr>
          <w:ilvl w:val="0"/>
          <w:numId w:val="5"/>
        </w:numPr>
      </w:pPr>
      <w:r>
        <w:t>Specialized knowledge in the automotive domain</w:t>
      </w:r>
    </w:p>
    <w:p w14:paraId="1B871E3B" w14:textId="200D4AE7" w:rsidR="00C915F8" w:rsidRDefault="00C915F8" w:rsidP="00276467">
      <w:pPr>
        <w:pStyle w:val="ListParagraph"/>
        <w:numPr>
          <w:ilvl w:val="0"/>
          <w:numId w:val="5"/>
        </w:numPr>
      </w:pPr>
      <w:r>
        <w:t>Deep understanding of relevant project methodologies</w:t>
      </w:r>
    </w:p>
    <w:p w14:paraId="299F7D6D" w14:textId="38FF363E" w:rsidR="00C915F8" w:rsidRDefault="00C915F8" w:rsidP="00276467">
      <w:pPr>
        <w:pStyle w:val="ListParagraph"/>
        <w:numPr>
          <w:ilvl w:val="0"/>
          <w:numId w:val="5"/>
        </w:numPr>
      </w:pPr>
      <w:r>
        <w:t>Negotiation and persuasive communication skills</w:t>
      </w:r>
    </w:p>
    <w:p w14:paraId="669B76B8" w14:textId="31D0B673" w:rsidR="00C915F8" w:rsidRDefault="00C915F8" w:rsidP="00276467">
      <w:pPr>
        <w:pStyle w:val="ListParagraph"/>
        <w:numPr>
          <w:ilvl w:val="0"/>
          <w:numId w:val="5"/>
        </w:numPr>
      </w:pPr>
      <w:r>
        <w:t>Experience in working with external assessors</w:t>
      </w:r>
    </w:p>
    <w:p w14:paraId="75264C8E" w14:textId="2EF43005" w:rsidR="00C915F8" w:rsidRDefault="00C915F8" w:rsidP="00276467">
      <w:pPr>
        <w:pStyle w:val="ListParagraph"/>
        <w:numPr>
          <w:ilvl w:val="0"/>
          <w:numId w:val="5"/>
        </w:numPr>
      </w:pPr>
      <w:r>
        <w:t>High emotional intelligence (EQ)</w:t>
      </w:r>
    </w:p>
    <w:p w14:paraId="5953CA03" w14:textId="68E30C47" w:rsidR="00C915F8" w:rsidRDefault="00C915F8" w:rsidP="00276467">
      <w:pPr>
        <w:pStyle w:val="ListParagraph"/>
        <w:numPr>
          <w:ilvl w:val="0"/>
          <w:numId w:val="5"/>
        </w:numPr>
      </w:pPr>
      <w:r>
        <w:t>Ability to continuously learn and adapt in relevant domains</w:t>
      </w:r>
    </w:p>
    <w:p w14:paraId="50A7D734" w14:textId="695ADF2D" w:rsidR="00C915F8" w:rsidRDefault="00C915F8" w:rsidP="00276467">
      <w:pPr>
        <w:pStyle w:val="ListParagraph"/>
        <w:numPr>
          <w:ilvl w:val="0"/>
          <w:numId w:val="5"/>
        </w:numPr>
      </w:pPr>
      <w:r>
        <w:t>Effective communication skills across all project levels, from testers to senior management</w:t>
      </w:r>
    </w:p>
    <w:p w14:paraId="151055C4" w14:textId="31415499" w:rsidR="001276BE" w:rsidRDefault="001276BE" w:rsidP="00276467">
      <w:pPr>
        <w:pStyle w:val="ListParagraph"/>
        <w:numPr>
          <w:ilvl w:val="0"/>
          <w:numId w:val="5"/>
        </w:numPr>
      </w:pPr>
      <w:r>
        <w:t>Deep understanding of CORE SPICE principles.</w:t>
      </w:r>
    </w:p>
    <w:p w14:paraId="63B845EE" w14:textId="6F080B74" w:rsidR="00C915F8" w:rsidRDefault="00C915F8" w:rsidP="00C915F8">
      <w:pPr>
        <w:pStyle w:val="Heading2"/>
      </w:pPr>
      <w:bookmarkStart w:id="14" w:name="_Toc213593863"/>
      <w:r>
        <w:t>Configuration Lead</w:t>
      </w:r>
      <w:bookmarkEnd w:id="14"/>
    </w:p>
    <w:p w14:paraId="303182C0" w14:textId="12F09410" w:rsidR="00C915F8" w:rsidRDefault="00FB00F7" w:rsidP="00C915F8">
      <w:r w:rsidRPr="00FB00F7">
        <w:t xml:space="preserve">The Configuration Lead </w:t>
      </w:r>
      <w:r w:rsidR="00671646">
        <w:t xml:space="preserve">maintains </w:t>
      </w:r>
      <w:r w:rsidRPr="00FB00F7">
        <w:t>the integrity, traceability, and control of all project artifacts throughout the development lifecycle.</w:t>
      </w:r>
    </w:p>
    <w:p w14:paraId="14CE58EE" w14:textId="05B8816E" w:rsidR="00184E2F" w:rsidRDefault="004F04A8" w:rsidP="004F04A8">
      <w:pPr>
        <w:pStyle w:val="Heading3"/>
      </w:pPr>
      <w:bookmarkStart w:id="15" w:name="_Toc213593864"/>
      <w:r w:rsidRPr="004F04A8">
        <w:t>Configuration Lead Responsibilities</w:t>
      </w:r>
      <w:bookmarkEnd w:id="15"/>
    </w:p>
    <w:p w14:paraId="1EBADDFB" w14:textId="2CC0A6BE" w:rsidR="004F04A8" w:rsidRDefault="004F04A8" w:rsidP="00276467">
      <w:pPr>
        <w:pStyle w:val="ListParagraph"/>
        <w:numPr>
          <w:ilvl w:val="0"/>
          <w:numId w:val="5"/>
        </w:numPr>
      </w:pPr>
      <w:r>
        <w:t>Establishing and maintaining the Configuration Management Approach, including identification of configuration items (CIs)</w:t>
      </w:r>
    </w:p>
    <w:p w14:paraId="01E2AD98" w14:textId="473C7DA9" w:rsidR="004F04A8" w:rsidRDefault="004F04A8" w:rsidP="00276467">
      <w:pPr>
        <w:pStyle w:val="ListParagraph"/>
        <w:numPr>
          <w:ilvl w:val="0"/>
          <w:numId w:val="5"/>
        </w:numPr>
      </w:pPr>
      <w:r>
        <w:t>Defining</w:t>
      </w:r>
      <w:r w:rsidR="00543DD5">
        <w:t>, peer-reviewing,</w:t>
      </w:r>
      <w:r>
        <w:t xml:space="preserve"> and managing baselines for requirements, designs, code, and other artifacts </w:t>
      </w:r>
      <w:r w:rsidR="003A2D10">
        <w:t xml:space="preserve">following the </w:t>
      </w:r>
      <w:r>
        <w:t xml:space="preserve">key </w:t>
      </w:r>
      <w:r w:rsidR="003A2D10">
        <w:t xml:space="preserve">project </w:t>
      </w:r>
      <w:r>
        <w:t>milestones</w:t>
      </w:r>
    </w:p>
    <w:p w14:paraId="702A57AA" w14:textId="50F7AE8F" w:rsidR="004F04A8" w:rsidRDefault="004F04A8" w:rsidP="00276467">
      <w:pPr>
        <w:pStyle w:val="ListParagraph"/>
        <w:numPr>
          <w:ilvl w:val="0"/>
          <w:numId w:val="5"/>
        </w:numPr>
      </w:pPr>
      <w:r>
        <w:t>Controlling modifications to CIs through change control processes and version management</w:t>
      </w:r>
      <w:r w:rsidR="003C189A">
        <w:t xml:space="preserve">, including CI and peer reviews </w:t>
      </w:r>
    </w:p>
    <w:p w14:paraId="2371FE7C" w14:textId="37626A7D" w:rsidR="004F04A8" w:rsidRDefault="00720B9C" w:rsidP="00276467">
      <w:pPr>
        <w:pStyle w:val="ListParagraph"/>
        <w:numPr>
          <w:ilvl w:val="0"/>
          <w:numId w:val="5"/>
        </w:numPr>
      </w:pPr>
      <w:r>
        <w:t xml:space="preserve">Controlling </w:t>
      </w:r>
      <w:r w:rsidR="004F04A8">
        <w:t>configuration status</w:t>
      </w:r>
      <w:r w:rsidR="00C53722">
        <w:t>,</w:t>
      </w:r>
      <w:r w:rsidR="004F04A8">
        <w:t xml:space="preserve"> </w:t>
      </w:r>
      <w:r w:rsidR="00C53722">
        <w:t xml:space="preserve">accounting for </w:t>
      </w:r>
      <w:r w:rsidR="004F04A8">
        <w:t xml:space="preserve">CI status, </w:t>
      </w:r>
      <w:r w:rsidR="000423BD">
        <w:t>significant</w:t>
      </w:r>
      <w:r w:rsidR="0013128B">
        <w:t xml:space="preserve"> CI </w:t>
      </w:r>
      <w:r w:rsidR="004F04A8">
        <w:t>changes, and releases</w:t>
      </w:r>
    </w:p>
    <w:p w14:paraId="1E59011F" w14:textId="79B4424D" w:rsidR="004F04A8" w:rsidRDefault="004F04A8" w:rsidP="00276467">
      <w:pPr>
        <w:pStyle w:val="ListParagraph"/>
        <w:numPr>
          <w:ilvl w:val="0"/>
          <w:numId w:val="5"/>
        </w:numPr>
      </w:pPr>
      <w:r>
        <w:t>Managing variant</w:t>
      </w:r>
      <w:r w:rsidR="00E35BBF">
        <w:t>s</w:t>
      </w:r>
      <w:r>
        <w:t xml:space="preserve"> </w:t>
      </w:r>
    </w:p>
    <w:p w14:paraId="578CD402" w14:textId="1F23DEA5" w:rsidR="004F04A8" w:rsidRDefault="004F04A8" w:rsidP="00276467">
      <w:pPr>
        <w:pStyle w:val="ListParagraph"/>
        <w:numPr>
          <w:ilvl w:val="0"/>
          <w:numId w:val="5"/>
        </w:numPr>
      </w:pPr>
      <w:r>
        <w:t>Ensuring backup, recovery, and archival mechanisms for all Cis</w:t>
      </w:r>
    </w:p>
    <w:p w14:paraId="50AE3115" w14:textId="0A444F35" w:rsidR="004F04A8" w:rsidRDefault="004F04A8" w:rsidP="00276467">
      <w:pPr>
        <w:pStyle w:val="ListParagraph"/>
        <w:numPr>
          <w:ilvl w:val="0"/>
          <w:numId w:val="5"/>
        </w:numPr>
      </w:pPr>
      <w:r>
        <w:t>Coordinating with suppliers for CI integration and traceability</w:t>
      </w:r>
    </w:p>
    <w:p w14:paraId="49C68AFF" w14:textId="12C1B965" w:rsidR="00880446" w:rsidRDefault="00880446" w:rsidP="00276467">
      <w:pPr>
        <w:pStyle w:val="ListParagraph"/>
        <w:numPr>
          <w:ilvl w:val="0"/>
          <w:numId w:val="5"/>
        </w:numPr>
      </w:pPr>
      <w:r>
        <w:lastRenderedPageBreak/>
        <w:t xml:space="preserve">Auditing configurations to verify completeness, consistency, and compliance (audits </w:t>
      </w:r>
      <w:r w:rsidR="006B3CED">
        <w:t>should be</w:t>
      </w:r>
      <w:r>
        <w:t xml:space="preserve"> mostly </w:t>
      </w:r>
      <w:r w:rsidR="006B3CED">
        <w:t>automated</w:t>
      </w:r>
      <w:r>
        <w:t>; thus</w:t>
      </w:r>
      <w:r w:rsidR="006B3CED">
        <w:t>,</w:t>
      </w:r>
      <w:r>
        <w:t xml:space="preserve"> the maintenance of this automation is part of the responsibility</w:t>
      </w:r>
      <w:r w:rsidR="006B3CED">
        <w:t>)</w:t>
      </w:r>
    </w:p>
    <w:p w14:paraId="459DE319" w14:textId="07DB2277" w:rsidR="004F04A8" w:rsidRDefault="004F04A8" w:rsidP="00276467">
      <w:pPr>
        <w:pStyle w:val="ListParagraph"/>
        <w:numPr>
          <w:ilvl w:val="0"/>
          <w:numId w:val="5"/>
        </w:numPr>
      </w:pPr>
      <w:r>
        <w:t>Generating automated reports on configuration status and traceability metrics</w:t>
      </w:r>
      <w:r w:rsidR="006B3CED">
        <w:t xml:space="preserve"> (as defined in the Traceability Approach)</w:t>
      </w:r>
    </w:p>
    <w:p w14:paraId="551E0235" w14:textId="7CF02BA4" w:rsidR="004F04A8" w:rsidRDefault="004F04A8" w:rsidP="00276467">
      <w:pPr>
        <w:pStyle w:val="ListParagraph"/>
        <w:numPr>
          <w:ilvl w:val="0"/>
          <w:numId w:val="5"/>
        </w:numPr>
      </w:pPr>
      <w:r>
        <w:t>Resolving configuration-related issues and escalating when necessary</w:t>
      </w:r>
    </w:p>
    <w:p w14:paraId="40ABD541" w14:textId="67D3056A" w:rsidR="004F04A8" w:rsidRDefault="004F04A8" w:rsidP="00276467">
      <w:pPr>
        <w:pStyle w:val="ListParagraph"/>
        <w:numPr>
          <w:ilvl w:val="0"/>
          <w:numId w:val="5"/>
        </w:numPr>
      </w:pPr>
      <w:r>
        <w:t>Supporting release management by assembling and verifying release packages</w:t>
      </w:r>
    </w:p>
    <w:p w14:paraId="10779AFC" w14:textId="77777777" w:rsidR="00960DE3" w:rsidRDefault="00960DE3" w:rsidP="00960DE3">
      <w:pPr>
        <w:pStyle w:val="Heading3"/>
      </w:pPr>
      <w:bookmarkStart w:id="16" w:name="_Toc213593865"/>
      <w:r>
        <w:t>Configuration Lead Skills</w:t>
      </w:r>
      <w:bookmarkEnd w:id="16"/>
    </w:p>
    <w:p w14:paraId="1A116394" w14:textId="4E227644" w:rsidR="00960DE3" w:rsidRDefault="00960DE3" w:rsidP="00276467">
      <w:pPr>
        <w:pStyle w:val="ListParagraph"/>
        <w:numPr>
          <w:ilvl w:val="0"/>
          <w:numId w:val="5"/>
        </w:numPr>
      </w:pPr>
      <w:r>
        <w:t>Deep knowledge of configuration management tools (e.g., Git, SVN, Jira) and automation scripts</w:t>
      </w:r>
    </w:p>
    <w:p w14:paraId="5232AE2C" w14:textId="64D27E5F" w:rsidR="00960DE3" w:rsidRDefault="00960DE3" w:rsidP="00276467">
      <w:pPr>
        <w:pStyle w:val="ListParagraph"/>
        <w:numPr>
          <w:ilvl w:val="0"/>
          <w:numId w:val="5"/>
        </w:numPr>
      </w:pPr>
      <w:r>
        <w:t>Strong understanding of version control, branching strategies, and baseline management</w:t>
      </w:r>
    </w:p>
    <w:p w14:paraId="7D50B768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Proficiency in traceability tools and matrices for linking artifacts</w:t>
      </w:r>
    </w:p>
    <w:p w14:paraId="1C99006D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Ability to perform audits and analyze configuration data for inconsistencies</w:t>
      </w:r>
    </w:p>
    <w:p w14:paraId="34B221F3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Experience in variant management and product line engineering</w:t>
      </w:r>
    </w:p>
    <w:p w14:paraId="30CD44A4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Knowledge of backup, recovery, and data archival best practices</w:t>
      </w:r>
    </w:p>
    <w:p w14:paraId="4DCF077E" w14:textId="30B126D0" w:rsidR="00960DE3" w:rsidRDefault="00960DE3" w:rsidP="00276467">
      <w:pPr>
        <w:pStyle w:val="ListParagraph"/>
        <w:numPr>
          <w:ilvl w:val="0"/>
          <w:numId w:val="5"/>
        </w:numPr>
      </w:pPr>
      <w:r>
        <w:t xml:space="preserve">Familiarity with </w:t>
      </w:r>
      <w:r w:rsidR="00B84AB9">
        <w:t xml:space="preserve">systems </w:t>
      </w:r>
      <w:r>
        <w:t>development lifecycles and integration processes</w:t>
      </w:r>
    </w:p>
    <w:p w14:paraId="1A5F444B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Effective communication skills for collaborating with cross-functional teams</w:t>
      </w:r>
    </w:p>
    <w:p w14:paraId="53CBAAB7" w14:textId="77777777" w:rsidR="00960DE3" w:rsidRDefault="00960DE3" w:rsidP="00276467">
      <w:pPr>
        <w:pStyle w:val="ListParagraph"/>
        <w:numPr>
          <w:ilvl w:val="0"/>
          <w:numId w:val="5"/>
        </w:numPr>
      </w:pPr>
      <w:r>
        <w:t>Problem-solving abilities for resolving configuration conflicts</w:t>
      </w:r>
    </w:p>
    <w:p w14:paraId="531D04F3" w14:textId="47611488" w:rsidR="00960DE3" w:rsidRDefault="00960DE3" w:rsidP="00276467">
      <w:pPr>
        <w:pStyle w:val="ListParagraph"/>
        <w:numPr>
          <w:ilvl w:val="0"/>
          <w:numId w:val="5"/>
        </w:numPr>
      </w:pPr>
      <w:r>
        <w:t>Commitment to continuous learning in configuration management trends</w:t>
      </w:r>
    </w:p>
    <w:p w14:paraId="107E4D96" w14:textId="593F456E" w:rsidR="00FC2F39" w:rsidRDefault="00FC2F39" w:rsidP="00276467">
      <w:pPr>
        <w:pStyle w:val="ListParagraph"/>
        <w:numPr>
          <w:ilvl w:val="0"/>
          <w:numId w:val="5"/>
        </w:numPr>
      </w:pPr>
      <w:r>
        <w:t>Expertise in standards like ISO 26262 (for safety-related CIs) and ISO 21434 (for security configurations)</w:t>
      </w:r>
    </w:p>
    <w:p w14:paraId="3611C04A" w14:textId="59E91D61" w:rsidR="00043446" w:rsidRPr="004F04A8" w:rsidRDefault="00043446" w:rsidP="00276467">
      <w:pPr>
        <w:pStyle w:val="ListParagraph"/>
        <w:numPr>
          <w:ilvl w:val="0"/>
          <w:numId w:val="5"/>
        </w:numPr>
      </w:pPr>
      <w:r>
        <w:t>Deep understanding of CORE SPICE principles.</w:t>
      </w:r>
    </w:p>
    <w:p w14:paraId="029609A3" w14:textId="560BE87D" w:rsidR="00C915F8" w:rsidRDefault="00C915F8" w:rsidP="00C915F8">
      <w:pPr>
        <w:pStyle w:val="Heading2"/>
      </w:pPr>
      <w:bookmarkStart w:id="17" w:name="_Toc213593866"/>
      <w:r>
        <w:t>Supplier Lead</w:t>
      </w:r>
      <w:bookmarkEnd w:id="17"/>
    </w:p>
    <w:p w14:paraId="27160987" w14:textId="69A87DF4" w:rsidR="00E745BD" w:rsidRDefault="00E745BD" w:rsidP="00E745BD">
      <w:r>
        <w:t>The Supplier Lead is responsible for managing relationships with external suppliers to ensure timely, high-quality deliveries that meet project requirements</w:t>
      </w:r>
      <w:r w:rsidR="00B35D87">
        <w:t xml:space="preserve">. </w:t>
      </w:r>
    </w:p>
    <w:p w14:paraId="13784EDF" w14:textId="704CCC26" w:rsidR="00E745BD" w:rsidRDefault="00E745BD" w:rsidP="00E0766A">
      <w:pPr>
        <w:pStyle w:val="Heading3"/>
      </w:pPr>
      <w:bookmarkStart w:id="18" w:name="_Toc213593867"/>
      <w:r>
        <w:t>Supplier Lead Responsibilities</w:t>
      </w:r>
      <w:bookmarkEnd w:id="18"/>
    </w:p>
    <w:p w14:paraId="20DE2B65" w14:textId="69F8F545" w:rsidR="00E745BD" w:rsidRDefault="00E745BD" w:rsidP="00276467">
      <w:pPr>
        <w:pStyle w:val="ListParagraph"/>
        <w:numPr>
          <w:ilvl w:val="0"/>
          <w:numId w:val="6"/>
        </w:numPr>
      </w:pPr>
      <w:r>
        <w:t>Establishing and maintaining the Supplier Management Approach, including supplier selection criteria and evaluation processes</w:t>
      </w:r>
    </w:p>
    <w:p w14:paraId="06337F36" w14:textId="3F34BC32" w:rsidR="00E745BD" w:rsidRDefault="00E745BD" w:rsidP="00276467">
      <w:pPr>
        <w:pStyle w:val="ListParagraph"/>
        <w:numPr>
          <w:ilvl w:val="0"/>
          <w:numId w:val="6"/>
        </w:numPr>
      </w:pPr>
      <w:r>
        <w:lastRenderedPageBreak/>
        <w:t>Negotiating and managing supplier agreements, defining deliverables, timelines, and compliance requirements</w:t>
      </w:r>
      <w:r w:rsidR="0007686F">
        <w:t>, in tight cooperation with key roles</w:t>
      </w:r>
      <w:r w:rsidR="00150213">
        <w:t xml:space="preserve">, </w:t>
      </w:r>
      <w:r w:rsidR="0007686F">
        <w:t>particularly the Project Lead</w:t>
      </w:r>
    </w:p>
    <w:p w14:paraId="3C280257" w14:textId="77777777" w:rsidR="00D348C3" w:rsidRDefault="00E745BD" w:rsidP="00276467">
      <w:pPr>
        <w:pStyle w:val="ListParagraph"/>
        <w:numPr>
          <w:ilvl w:val="0"/>
          <w:numId w:val="6"/>
        </w:numPr>
      </w:pPr>
      <w:r>
        <w:t xml:space="preserve">Monitoring supplier performance against </w:t>
      </w:r>
      <w:r w:rsidR="007C46AF">
        <w:t xml:space="preserve">agreed </w:t>
      </w:r>
      <w:r>
        <w:t>KPIs</w:t>
      </w:r>
    </w:p>
    <w:p w14:paraId="00A3F2F8" w14:textId="2BC7D0EB" w:rsidR="00E745BD" w:rsidRDefault="00D348C3" w:rsidP="00276467">
      <w:pPr>
        <w:pStyle w:val="ListParagraph"/>
        <w:numPr>
          <w:ilvl w:val="0"/>
          <w:numId w:val="6"/>
        </w:numPr>
      </w:pPr>
      <w:r>
        <w:t>C</w:t>
      </w:r>
      <w:r w:rsidR="00E745BD">
        <w:t xml:space="preserve">onducting regular reviews and addressing </w:t>
      </w:r>
      <w:r w:rsidR="00056A6C">
        <w:t xml:space="preserve">supplier-related </w:t>
      </w:r>
      <w:r w:rsidR="00E745BD">
        <w:t>deviations</w:t>
      </w:r>
    </w:p>
    <w:p w14:paraId="2CACB7FC" w14:textId="554DC7E6" w:rsidR="00E745BD" w:rsidRDefault="00E745BD" w:rsidP="00276467">
      <w:pPr>
        <w:pStyle w:val="ListParagraph"/>
        <w:numPr>
          <w:ilvl w:val="0"/>
          <w:numId w:val="6"/>
        </w:numPr>
      </w:pPr>
      <w:r>
        <w:t>Coordinating supplier integration into the project, including knowledge transfer and interface management</w:t>
      </w:r>
      <w:r w:rsidR="00110097">
        <w:t xml:space="preserve">. </w:t>
      </w:r>
    </w:p>
    <w:p w14:paraId="791B189C" w14:textId="49349F11" w:rsidR="00E745BD" w:rsidRDefault="00E745BD" w:rsidP="00276467">
      <w:pPr>
        <w:pStyle w:val="ListParagraph"/>
        <w:numPr>
          <w:ilvl w:val="0"/>
          <w:numId w:val="6"/>
        </w:numPr>
      </w:pPr>
      <w:r>
        <w:t>Identifying and mitigating supplier-related risks, such as delivery delays or quality issues</w:t>
      </w:r>
    </w:p>
    <w:p w14:paraId="1F8C0AC1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Performing supplier audits and assessments to verify compliance with standards like ISO 26262 and ISO 21434</w:t>
      </w:r>
    </w:p>
    <w:p w14:paraId="5A854389" w14:textId="4795F294" w:rsidR="00E745BD" w:rsidRDefault="00E745BD" w:rsidP="00276467">
      <w:pPr>
        <w:pStyle w:val="ListParagraph"/>
        <w:numPr>
          <w:ilvl w:val="0"/>
          <w:numId w:val="6"/>
        </w:numPr>
      </w:pPr>
      <w:r>
        <w:t xml:space="preserve">Facilitating </w:t>
      </w:r>
      <w:r w:rsidR="002A66E2">
        <w:t xml:space="preserve">the </w:t>
      </w:r>
      <w:r>
        <w:t xml:space="preserve">escalation of </w:t>
      </w:r>
      <w:r w:rsidR="002A66E2">
        <w:t xml:space="preserve">supplier-related </w:t>
      </w:r>
      <w:r>
        <w:t>issues</w:t>
      </w:r>
      <w:r w:rsidR="002A66E2">
        <w:t xml:space="preserve"> when needed</w:t>
      </w:r>
    </w:p>
    <w:p w14:paraId="5FB14897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Supporting supplier development through training and feedback to improve capabilities</w:t>
      </w:r>
    </w:p>
    <w:p w14:paraId="2F3AA0D3" w14:textId="77777777" w:rsidR="00E745BD" w:rsidRDefault="00E745BD" w:rsidP="00276467">
      <w:pPr>
        <w:pStyle w:val="ListParagraph"/>
        <w:numPr>
          <w:ilvl w:val="0"/>
          <w:numId w:val="6"/>
        </w:numPr>
      </w:pPr>
      <w:r>
        <w:t>Generating reports on supplier status, risks, and performance metrics</w:t>
      </w:r>
    </w:p>
    <w:p w14:paraId="4CE95D5D" w14:textId="3FEBC14C" w:rsidR="00E745BD" w:rsidRDefault="00E745BD" w:rsidP="00276467">
      <w:pPr>
        <w:pStyle w:val="ListParagraph"/>
        <w:numPr>
          <w:ilvl w:val="0"/>
          <w:numId w:val="6"/>
        </w:numPr>
      </w:pPr>
      <w:r>
        <w:t>Collaborating with the Configuration Lead for supplier CI integration and traceability</w:t>
      </w:r>
    </w:p>
    <w:p w14:paraId="2FAFA402" w14:textId="75AC6385" w:rsidR="00E745BD" w:rsidRDefault="00E745BD" w:rsidP="00E0766A">
      <w:pPr>
        <w:pStyle w:val="Heading3"/>
      </w:pPr>
      <w:bookmarkStart w:id="19" w:name="_Toc213593868"/>
      <w:r>
        <w:t>Supplier Lead Skills</w:t>
      </w:r>
      <w:bookmarkEnd w:id="19"/>
    </w:p>
    <w:p w14:paraId="408EE758" w14:textId="77777777" w:rsidR="00803500" w:rsidRDefault="00E745BD" w:rsidP="00276467">
      <w:pPr>
        <w:pStyle w:val="ListParagraph"/>
        <w:numPr>
          <w:ilvl w:val="0"/>
          <w:numId w:val="7"/>
        </w:numPr>
      </w:pPr>
      <w:r>
        <w:t xml:space="preserve">Expertise in supplier management tools (e.g., ERP systems, supplier portals) </w:t>
      </w:r>
    </w:p>
    <w:p w14:paraId="5B1EC322" w14:textId="4DD3E7FA" w:rsidR="00E745BD" w:rsidRDefault="00803500" w:rsidP="00276467">
      <w:pPr>
        <w:pStyle w:val="ListParagraph"/>
        <w:numPr>
          <w:ilvl w:val="0"/>
          <w:numId w:val="7"/>
        </w:numPr>
      </w:pPr>
      <w:r>
        <w:t xml:space="preserve">Strong skills in </w:t>
      </w:r>
      <w:r w:rsidR="00E745BD">
        <w:t>contract negotiation</w:t>
      </w:r>
    </w:p>
    <w:p w14:paraId="4630C7C5" w14:textId="71BA6C09" w:rsidR="00E745BD" w:rsidRDefault="00E745BD" w:rsidP="00276467">
      <w:pPr>
        <w:pStyle w:val="ListParagraph"/>
        <w:numPr>
          <w:ilvl w:val="0"/>
          <w:numId w:val="7"/>
        </w:numPr>
      </w:pPr>
      <w:r>
        <w:t>Strong knowledge of automotive supply chain standards (e.g., IATF 16949)</w:t>
      </w:r>
    </w:p>
    <w:p w14:paraId="586C9F5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Proficiency in risk assessment and mitigation for supplier dependencies</w:t>
      </w:r>
    </w:p>
    <w:p w14:paraId="5A28BC98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Ability to conduct audits and analyze supplier performance data</w:t>
      </w:r>
    </w:p>
    <w:p w14:paraId="67D7E8B6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Experience in variant management and international supplier coordination</w:t>
      </w:r>
    </w:p>
    <w:p w14:paraId="6107719F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Familiarity with functional safety (ISO 26262) and cybersecurity (ISO 21434) in supplier contexts</w:t>
      </w:r>
    </w:p>
    <w:p w14:paraId="759EC2FD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Effective communication and relationship-building skills for cross-cultural collaborations</w:t>
      </w:r>
    </w:p>
    <w:p w14:paraId="66AB692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Problem-solving abilities for resolving supplier conflicts and quality issues</w:t>
      </w:r>
    </w:p>
    <w:p w14:paraId="58ED15B1" w14:textId="77777777" w:rsidR="00E745BD" w:rsidRDefault="00E745BD" w:rsidP="00276467">
      <w:pPr>
        <w:pStyle w:val="ListParagraph"/>
        <w:numPr>
          <w:ilvl w:val="0"/>
          <w:numId w:val="7"/>
        </w:numPr>
      </w:pPr>
      <w:r>
        <w:t>Commitment to continuous learning in supply chain trends and best practices</w:t>
      </w:r>
    </w:p>
    <w:p w14:paraId="5EAEAA80" w14:textId="77C9DC36" w:rsidR="00E745BD" w:rsidRDefault="00E745BD" w:rsidP="00276467">
      <w:pPr>
        <w:pStyle w:val="ListParagraph"/>
        <w:numPr>
          <w:ilvl w:val="0"/>
          <w:numId w:val="7"/>
        </w:numPr>
      </w:pPr>
      <w:r>
        <w:t>Understanding of CORE SPICE principles for efficient supplier integration</w:t>
      </w:r>
    </w:p>
    <w:p w14:paraId="7EF85BE9" w14:textId="64FA50AB" w:rsidR="00C915F8" w:rsidRDefault="00C915F8" w:rsidP="00C915F8">
      <w:pPr>
        <w:pStyle w:val="Heading2"/>
      </w:pPr>
      <w:bookmarkStart w:id="20" w:name="_Toc213593869"/>
      <w:r>
        <w:t>FuSa Engineer</w:t>
      </w:r>
      <w:bookmarkEnd w:id="20"/>
    </w:p>
    <w:p w14:paraId="5D353E7A" w14:textId="79AC37C4" w:rsidR="00EF6E0D" w:rsidRDefault="00EF6E0D" w:rsidP="00EF6E0D">
      <w:r>
        <w:t>The FuSa (</w:t>
      </w:r>
      <w:r w:rsidR="00E61DA1">
        <w:t>f</w:t>
      </w:r>
      <w:r>
        <w:t xml:space="preserve">unctional </w:t>
      </w:r>
      <w:r w:rsidR="00E61DA1">
        <w:t>s</w:t>
      </w:r>
      <w:r>
        <w:t>afety</w:t>
      </w:r>
      <w:r w:rsidR="00F52CD7">
        <w:t xml:space="preserve">) </w:t>
      </w:r>
      <w:r>
        <w:t xml:space="preserve">Engineer is a specialized role responsible for ensuring </w:t>
      </w:r>
      <w:r w:rsidR="00010318">
        <w:t>compliance with functional safety requirements</w:t>
      </w:r>
      <w:r>
        <w:t xml:space="preserve"> in </w:t>
      </w:r>
      <w:r w:rsidR="00FC5C50">
        <w:t xml:space="preserve">safety-relevant </w:t>
      </w:r>
      <w:r>
        <w:t>systems</w:t>
      </w:r>
      <w:r w:rsidR="00FC5C50">
        <w:t xml:space="preserve">. </w:t>
      </w:r>
      <w:r>
        <w:t xml:space="preserve"> </w:t>
      </w:r>
    </w:p>
    <w:p w14:paraId="5EAAB592" w14:textId="2FE76628" w:rsidR="00EF6E0D" w:rsidRDefault="00EF6E0D" w:rsidP="00FC5C50">
      <w:pPr>
        <w:pStyle w:val="Heading3"/>
      </w:pPr>
      <w:bookmarkStart w:id="21" w:name="_Toc213593870"/>
      <w:r>
        <w:lastRenderedPageBreak/>
        <w:t>FuSa Engineer Responsibilities</w:t>
      </w:r>
      <w:bookmarkEnd w:id="21"/>
    </w:p>
    <w:p w14:paraId="06CBE47F" w14:textId="77777777" w:rsidR="00EF6E0D" w:rsidRDefault="00EF6E0D" w:rsidP="00276467">
      <w:pPr>
        <w:pStyle w:val="ListParagraph"/>
        <w:numPr>
          <w:ilvl w:val="0"/>
          <w:numId w:val="8"/>
        </w:numPr>
      </w:pPr>
      <w:r>
        <w:t>Conducting hazard analysis and risk assessment (HARA) to identify potential safety issues and define safety goals</w:t>
      </w:r>
    </w:p>
    <w:p w14:paraId="14953F1D" w14:textId="77777777" w:rsidR="006820FA" w:rsidRDefault="00EF6E0D" w:rsidP="00276467">
      <w:pPr>
        <w:pStyle w:val="ListParagraph"/>
        <w:numPr>
          <w:ilvl w:val="0"/>
          <w:numId w:val="8"/>
        </w:numPr>
      </w:pPr>
      <w:r>
        <w:t>Developing and maintaining functional safety requirements</w:t>
      </w:r>
    </w:p>
    <w:p w14:paraId="5709A0B2" w14:textId="067BB947" w:rsidR="00EF6E0D" w:rsidRDefault="009C3901" w:rsidP="00276467">
      <w:pPr>
        <w:pStyle w:val="ListParagraph"/>
        <w:numPr>
          <w:ilvl w:val="0"/>
          <w:numId w:val="8"/>
        </w:numPr>
      </w:pPr>
      <w:r>
        <w:t xml:space="preserve">Determining </w:t>
      </w:r>
      <w:r w:rsidR="00EF6E0D">
        <w:t>ASIL classification and decomposition</w:t>
      </w:r>
      <w:r w:rsidR="00D964EB">
        <w:t>,</w:t>
      </w:r>
      <w:r w:rsidR="00161E53">
        <w:t xml:space="preserve"> in alignment with the FuSa Manager</w:t>
      </w:r>
      <w:r w:rsidR="00D964EB">
        <w:t xml:space="preserve">, System </w:t>
      </w:r>
      <w:r w:rsidR="0021042B">
        <w:t>Design Lead</w:t>
      </w:r>
      <w:r w:rsidR="002F2A8D">
        <w:t xml:space="preserve">, </w:t>
      </w:r>
      <w:r w:rsidR="0021042B">
        <w:t>and Software Design Lead</w:t>
      </w:r>
      <w:r w:rsidR="00161E53">
        <w:t>.</w:t>
      </w:r>
    </w:p>
    <w:p w14:paraId="2766AE39" w14:textId="6CE7AB85" w:rsidR="00EF6E0D" w:rsidRDefault="00EF6E0D" w:rsidP="00276467">
      <w:pPr>
        <w:pStyle w:val="ListParagraph"/>
        <w:numPr>
          <w:ilvl w:val="0"/>
          <w:numId w:val="8"/>
        </w:numPr>
      </w:pPr>
      <w:r>
        <w:t>Creating safety concepts</w:t>
      </w:r>
      <w:r w:rsidR="00161E53">
        <w:t xml:space="preserve"> and reviewing the concept with </w:t>
      </w:r>
      <w:r w:rsidR="00010318">
        <w:t xml:space="preserve">the </w:t>
      </w:r>
      <w:r w:rsidR="00161E53">
        <w:t>FuSa Manager</w:t>
      </w:r>
    </w:p>
    <w:p w14:paraId="29368737" w14:textId="6BCB4134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Performing </w:t>
      </w:r>
      <w:r w:rsidR="00FE1325">
        <w:t xml:space="preserve">(or actively participating in) </w:t>
      </w:r>
      <w:r>
        <w:t xml:space="preserve">failure mode analysis (e.g., FMEDA, FTA) </w:t>
      </w:r>
    </w:p>
    <w:p w14:paraId="2BEE1FE6" w14:textId="40710479" w:rsidR="00EF6E0D" w:rsidRDefault="00EF6E0D" w:rsidP="00276467">
      <w:pPr>
        <w:pStyle w:val="ListParagraph"/>
        <w:numPr>
          <w:ilvl w:val="0"/>
          <w:numId w:val="8"/>
        </w:numPr>
      </w:pPr>
      <w:r>
        <w:t>Ensuring traceability between safety requirements</w:t>
      </w:r>
      <w:r w:rsidR="00807485">
        <w:t xml:space="preserve"> and </w:t>
      </w:r>
      <w:r>
        <w:t>design elements</w:t>
      </w:r>
    </w:p>
    <w:p w14:paraId="694A8901" w14:textId="7D1AD111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Supporting </w:t>
      </w:r>
      <w:r w:rsidR="004E5641">
        <w:t xml:space="preserve">the development of </w:t>
      </w:r>
      <w:r>
        <w:t xml:space="preserve">safety features </w:t>
      </w:r>
      <w:r w:rsidR="00C4132D">
        <w:t>in</w:t>
      </w:r>
      <w:r>
        <w:t xml:space="preserve"> hardware, software, and system designs</w:t>
      </w:r>
    </w:p>
    <w:p w14:paraId="6B76CC05" w14:textId="4D8363E6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Participating in safety audits, reviews, and </w:t>
      </w:r>
      <w:r w:rsidR="00DB58B5">
        <w:t xml:space="preserve">FuSa </w:t>
      </w:r>
      <w:r>
        <w:t>confirmation measures</w:t>
      </w:r>
      <w:r w:rsidR="00DB58B5">
        <w:t>, aligned with the FuSa Manager</w:t>
      </w:r>
    </w:p>
    <w:p w14:paraId="477DC1CB" w14:textId="22DCF56C" w:rsidR="00EF6E0D" w:rsidRDefault="00EF6E0D" w:rsidP="00276467">
      <w:pPr>
        <w:pStyle w:val="ListParagraph"/>
        <w:numPr>
          <w:ilvl w:val="0"/>
          <w:numId w:val="8"/>
        </w:numPr>
      </w:pPr>
      <w:r>
        <w:t>Preparing safety case documentation and reports for compliance verification</w:t>
      </w:r>
      <w:r w:rsidR="000D3620">
        <w:t xml:space="preserve"> for the FuSa Manager</w:t>
      </w:r>
    </w:p>
    <w:p w14:paraId="3E806AD4" w14:textId="77777777" w:rsidR="00EF6E0D" w:rsidRDefault="00EF6E0D" w:rsidP="00276467">
      <w:pPr>
        <w:pStyle w:val="ListParagraph"/>
        <w:numPr>
          <w:ilvl w:val="0"/>
          <w:numId w:val="8"/>
        </w:numPr>
      </w:pPr>
      <w:r>
        <w:t>Collaborating with suppliers on safety-related deliverables and interfaces</w:t>
      </w:r>
    </w:p>
    <w:p w14:paraId="5F8F17F0" w14:textId="55BF6BAE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Identifying and escalating </w:t>
      </w:r>
      <w:r w:rsidR="000D3620">
        <w:t xml:space="preserve">FuSa issues </w:t>
      </w:r>
      <w:r>
        <w:t>when necessary</w:t>
      </w:r>
    </w:p>
    <w:p w14:paraId="0F9632A0" w14:textId="7544B34F" w:rsidR="00EF6E0D" w:rsidRDefault="00EF6E0D" w:rsidP="00276467">
      <w:pPr>
        <w:pStyle w:val="ListParagraph"/>
        <w:numPr>
          <w:ilvl w:val="0"/>
          <w:numId w:val="8"/>
        </w:numPr>
      </w:pPr>
      <w:r>
        <w:t xml:space="preserve">Contributing to </w:t>
      </w:r>
      <w:r w:rsidR="000D3620">
        <w:t xml:space="preserve">the </w:t>
      </w:r>
      <w:r>
        <w:t>continuous improvement of safety processes</w:t>
      </w:r>
    </w:p>
    <w:p w14:paraId="3954A446" w14:textId="45AF6800" w:rsidR="000D3620" w:rsidRDefault="000D3620" w:rsidP="00276467">
      <w:pPr>
        <w:pStyle w:val="ListParagraph"/>
        <w:numPr>
          <w:ilvl w:val="0"/>
          <w:numId w:val="8"/>
        </w:numPr>
      </w:pPr>
      <w:r>
        <w:t>Reporting to and aligning with the FuSa Manager (line management function).</w:t>
      </w:r>
    </w:p>
    <w:p w14:paraId="55ABAFBF" w14:textId="0A65721B" w:rsidR="00EF6E0D" w:rsidRDefault="00EF6E0D" w:rsidP="00FD0A5A">
      <w:pPr>
        <w:pStyle w:val="Heading2"/>
      </w:pPr>
      <w:bookmarkStart w:id="22" w:name="_Toc213593871"/>
      <w:r>
        <w:t>FuSa Engineer Skills</w:t>
      </w:r>
      <w:bookmarkEnd w:id="22"/>
    </w:p>
    <w:p w14:paraId="394F19E3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Deep expertise in functional safety standards (ISO 26262, IEC 61508)</w:t>
      </w:r>
    </w:p>
    <w:p w14:paraId="2AA0DB41" w14:textId="135B4776" w:rsidR="00EF6E0D" w:rsidRDefault="00EF6E0D" w:rsidP="00276467">
      <w:pPr>
        <w:pStyle w:val="ListParagraph"/>
        <w:numPr>
          <w:ilvl w:val="0"/>
          <w:numId w:val="9"/>
        </w:numPr>
      </w:pPr>
      <w:r>
        <w:t>Proficiency in safety analysis tools and methods (HARA, FMEDA, FTA, DFA</w:t>
      </w:r>
      <w:r w:rsidR="00C73C77">
        <w:t>, and specific FuSa-related tools)</w:t>
      </w:r>
    </w:p>
    <w:p w14:paraId="78081285" w14:textId="1C45DCA7" w:rsidR="00EF6E0D" w:rsidRDefault="00EF6E0D" w:rsidP="00276467">
      <w:pPr>
        <w:pStyle w:val="ListParagraph"/>
        <w:numPr>
          <w:ilvl w:val="0"/>
          <w:numId w:val="9"/>
        </w:numPr>
      </w:pPr>
      <w:r>
        <w:t xml:space="preserve">Strong knowledge of </w:t>
      </w:r>
      <w:r w:rsidR="00A777DE">
        <w:t xml:space="preserve">safety-relevant </w:t>
      </w:r>
      <w:r>
        <w:t>systems</w:t>
      </w:r>
      <w:r w:rsidR="00A777DE">
        <w:t xml:space="preserve"> (e.g., automotive)</w:t>
      </w:r>
    </w:p>
    <w:p w14:paraId="68BB6436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Ability to develop and verify safety requirements and architectures</w:t>
      </w:r>
    </w:p>
    <w:p w14:paraId="78005B08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Experience in traceability and configuration management for safety artifacts</w:t>
      </w:r>
    </w:p>
    <w:p w14:paraId="6BD49765" w14:textId="77777777" w:rsidR="00EF6E0D" w:rsidRDefault="00EF6E0D" w:rsidP="00276467">
      <w:pPr>
        <w:pStyle w:val="ListParagraph"/>
        <w:numPr>
          <w:ilvl w:val="0"/>
          <w:numId w:val="9"/>
        </w:numPr>
      </w:pPr>
      <w:r>
        <w:t>Effective communication skills for cross-functional collaboration</w:t>
      </w:r>
    </w:p>
    <w:p w14:paraId="55C0F906" w14:textId="4DFFC370" w:rsidR="00EF6E0D" w:rsidRDefault="00EF6E0D" w:rsidP="00276467">
      <w:pPr>
        <w:pStyle w:val="ListParagraph"/>
        <w:numPr>
          <w:ilvl w:val="0"/>
          <w:numId w:val="9"/>
        </w:numPr>
      </w:pPr>
      <w:r>
        <w:t xml:space="preserve">Problem-solving abilities for </w:t>
      </w:r>
      <w:r w:rsidR="005C5148">
        <w:t>safety-relevant risks and concerns</w:t>
      </w:r>
    </w:p>
    <w:p w14:paraId="671E346B" w14:textId="5D64080B" w:rsidR="00EF6E0D" w:rsidRDefault="00922539" w:rsidP="00276467">
      <w:pPr>
        <w:pStyle w:val="ListParagraph"/>
        <w:numPr>
          <w:ilvl w:val="0"/>
          <w:numId w:val="9"/>
        </w:numPr>
      </w:pPr>
      <w:r>
        <w:t>C</w:t>
      </w:r>
      <w:r w:rsidR="00EF6E0D">
        <w:t>ontinuous learning in functional safety trends</w:t>
      </w:r>
    </w:p>
    <w:p w14:paraId="2B26BFB7" w14:textId="61956FC7" w:rsidR="00EF6E0D" w:rsidRDefault="00EF6E0D" w:rsidP="00276467">
      <w:pPr>
        <w:pStyle w:val="ListParagraph"/>
        <w:numPr>
          <w:ilvl w:val="0"/>
          <w:numId w:val="9"/>
        </w:numPr>
      </w:pPr>
      <w:r>
        <w:t>Understanding of CORE SPICE principles</w:t>
      </w:r>
    </w:p>
    <w:p w14:paraId="3763116D" w14:textId="7B566C11" w:rsidR="008F553A" w:rsidRDefault="008F553A" w:rsidP="008F553A">
      <w:pPr>
        <w:pStyle w:val="Heading2"/>
      </w:pPr>
      <w:bookmarkStart w:id="23" w:name="_Toc213593872"/>
      <w:r>
        <w:lastRenderedPageBreak/>
        <w:t>Cybersecurity Engineer</w:t>
      </w:r>
      <w:bookmarkEnd w:id="23"/>
    </w:p>
    <w:p w14:paraId="495601F1" w14:textId="6EE359DC" w:rsidR="00C36ED8" w:rsidRDefault="00C36ED8" w:rsidP="00C36ED8">
      <w:r>
        <w:t xml:space="preserve">The Cybersecurity Engineer is responsible for ensuring cybersecurity compliance in </w:t>
      </w:r>
      <w:r w:rsidR="00F52B59">
        <w:t xml:space="preserve">security-relevant </w:t>
      </w:r>
      <w:r>
        <w:t>systems.</w:t>
      </w:r>
    </w:p>
    <w:p w14:paraId="039568D9" w14:textId="0EA4DBA7" w:rsidR="00C36ED8" w:rsidRDefault="00C36ED8" w:rsidP="00F52B59">
      <w:pPr>
        <w:pStyle w:val="Heading3"/>
      </w:pPr>
      <w:bookmarkStart w:id="24" w:name="_Toc213593873"/>
      <w:r>
        <w:t>Cybersecurity Engineer Responsibilities</w:t>
      </w:r>
      <w:bookmarkEnd w:id="24"/>
    </w:p>
    <w:p w14:paraId="3946360B" w14:textId="00C6BB6F" w:rsidR="00AE73A6" w:rsidRDefault="00C36ED8" w:rsidP="00276467">
      <w:pPr>
        <w:pStyle w:val="ListParagraph"/>
        <w:numPr>
          <w:ilvl w:val="0"/>
          <w:numId w:val="10"/>
        </w:numPr>
      </w:pPr>
      <w:r>
        <w:t xml:space="preserve">Conducting threat analysis and risk assessment (TARA) </w:t>
      </w:r>
      <w:r w:rsidR="00AE73A6">
        <w:t>or Component TARA (for a supplier-only</w:t>
      </w:r>
      <w:r w:rsidR="00F01A6A">
        <w:t>, component-specific</w:t>
      </w:r>
      <w:r w:rsidR="00AE73A6">
        <w:t xml:space="preserve"> cybersecurity</w:t>
      </w:r>
      <w:r w:rsidR="00F01A6A">
        <w:t xml:space="preserve"> risk analysis)</w:t>
      </w:r>
    </w:p>
    <w:p w14:paraId="6D915CF9" w14:textId="77777777" w:rsidR="00395CF2" w:rsidRDefault="00022EBC" w:rsidP="00276467">
      <w:pPr>
        <w:pStyle w:val="ListParagraph"/>
        <w:numPr>
          <w:ilvl w:val="0"/>
          <w:numId w:val="10"/>
        </w:numPr>
      </w:pPr>
      <w:r>
        <w:t>T</w:t>
      </w:r>
      <w:r w:rsidR="00C36ED8">
        <w:t xml:space="preserve">o </w:t>
      </w:r>
      <w:r>
        <w:t xml:space="preserve">analyze and </w:t>
      </w:r>
      <w:r w:rsidR="00C36ED8">
        <w:t>identify potential security vulnerabilities</w:t>
      </w:r>
    </w:p>
    <w:p w14:paraId="2D066F65" w14:textId="6AEC42F1" w:rsidR="00457621" w:rsidRDefault="00457621" w:rsidP="00276467">
      <w:pPr>
        <w:pStyle w:val="ListParagraph"/>
        <w:numPr>
          <w:ilvl w:val="0"/>
          <w:numId w:val="10"/>
        </w:numPr>
      </w:pPr>
      <w:r>
        <w:t>Performing vulnerability analysis and defining security mechanisms (e.g., secure boot, OTA updates)</w:t>
      </w:r>
    </w:p>
    <w:p w14:paraId="69148F8A" w14:textId="75B813F9" w:rsidR="00C36ED8" w:rsidRDefault="00395CF2" w:rsidP="00276467">
      <w:pPr>
        <w:pStyle w:val="ListParagraph"/>
        <w:numPr>
          <w:ilvl w:val="0"/>
          <w:numId w:val="10"/>
        </w:numPr>
      </w:pPr>
      <w:r>
        <w:t xml:space="preserve">Defining </w:t>
      </w:r>
      <w:r w:rsidR="00C36ED8">
        <w:t>cybersecurity goals</w:t>
      </w:r>
    </w:p>
    <w:p w14:paraId="6627C48C" w14:textId="77777777" w:rsidR="00E24B74" w:rsidRDefault="00C36ED8" w:rsidP="00276467">
      <w:pPr>
        <w:pStyle w:val="ListParagraph"/>
        <w:numPr>
          <w:ilvl w:val="0"/>
          <w:numId w:val="10"/>
        </w:numPr>
      </w:pPr>
      <w:r>
        <w:t>Developing and maintaining cybersecurity requirements</w:t>
      </w:r>
    </w:p>
    <w:p w14:paraId="54D388E8" w14:textId="4FAA6A5D" w:rsidR="00C36ED8" w:rsidRDefault="00E24B74" w:rsidP="00276467">
      <w:pPr>
        <w:pStyle w:val="ListParagraph"/>
        <w:numPr>
          <w:ilvl w:val="0"/>
          <w:numId w:val="10"/>
        </w:numPr>
      </w:pPr>
      <w:r>
        <w:t xml:space="preserve">Defining </w:t>
      </w:r>
      <w:r w:rsidR="0035740B">
        <w:t xml:space="preserve">cybersecurity </w:t>
      </w:r>
      <w:r w:rsidR="00C36ED8">
        <w:t>controls for access, encryption, and intrusion detection</w:t>
      </w:r>
    </w:p>
    <w:p w14:paraId="52381C13" w14:textId="130F3045" w:rsidR="00C36ED8" w:rsidRDefault="00C36ED8" w:rsidP="00276467">
      <w:pPr>
        <w:pStyle w:val="ListParagraph"/>
        <w:numPr>
          <w:ilvl w:val="0"/>
          <w:numId w:val="10"/>
        </w:numPr>
      </w:pPr>
      <w:r>
        <w:t xml:space="preserve">Creating security concepts </w:t>
      </w:r>
    </w:p>
    <w:p w14:paraId="230E702E" w14:textId="7C8C00EC" w:rsidR="00C36ED8" w:rsidRDefault="00C36ED8" w:rsidP="00276467">
      <w:pPr>
        <w:pStyle w:val="ListParagraph"/>
        <w:numPr>
          <w:ilvl w:val="0"/>
          <w:numId w:val="10"/>
        </w:numPr>
      </w:pPr>
      <w:r>
        <w:t xml:space="preserve">Ensuring traceability between cybersecurity requirements </w:t>
      </w:r>
      <w:r w:rsidR="00380B63">
        <w:t xml:space="preserve">and </w:t>
      </w:r>
      <w:r>
        <w:t>design elements</w:t>
      </w:r>
    </w:p>
    <w:p w14:paraId="7BF25D9D" w14:textId="4A652FCB" w:rsidR="00C36ED8" w:rsidRDefault="00DC17C7" w:rsidP="00276467">
      <w:pPr>
        <w:pStyle w:val="ListParagraph"/>
        <w:numPr>
          <w:ilvl w:val="0"/>
          <w:numId w:val="10"/>
        </w:numPr>
      </w:pPr>
      <w:r>
        <w:t xml:space="preserve">Supporting the development of cybersecurity-specific </w:t>
      </w:r>
      <w:r w:rsidR="00C36ED8">
        <w:t>features into hardware, software, and system designs</w:t>
      </w:r>
    </w:p>
    <w:p w14:paraId="1BFE4620" w14:textId="77777777" w:rsidR="00C36ED8" w:rsidRDefault="00C36ED8" w:rsidP="00276467">
      <w:pPr>
        <w:pStyle w:val="ListParagraph"/>
        <w:numPr>
          <w:ilvl w:val="0"/>
          <w:numId w:val="10"/>
        </w:numPr>
      </w:pPr>
      <w:r>
        <w:t>Participating in security audits, reviews, and penetration testing</w:t>
      </w:r>
    </w:p>
    <w:p w14:paraId="19780AE4" w14:textId="77777777" w:rsidR="00562985" w:rsidRDefault="00C36ED8" w:rsidP="00276467">
      <w:pPr>
        <w:pStyle w:val="ListParagraph"/>
        <w:numPr>
          <w:ilvl w:val="0"/>
          <w:numId w:val="10"/>
        </w:numPr>
      </w:pPr>
      <w:r>
        <w:t xml:space="preserve">Preparing cybersecurity case documentation </w:t>
      </w:r>
    </w:p>
    <w:p w14:paraId="04D4F74C" w14:textId="0072D6F6" w:rsidR="00C36ED8" w:rsidRDefault="003D34BF" w:rsidP="00276467">
      <w:pPr>
        <w:pStyle w:val="ListParagraph"/>
        <w:numPr>
          <w:ilvl w:val="0"/>
          <w:numId w:val="10"/>
        </w:numPr>
      </w:pPr>
      <w:r>
        <w:t xml:space="preserve">Reporting cybersecurity </w:t>
      </w:r>
      <w:r w:rsidR="00C36ED8">
        <w:t xml:space="preserve">compliance </w:t>
      </w:r>
    </w:p>
    <w:p w14:paraId="791FBE87" w14:textId="77777777" w:rsidR="00C36ED8" w:rsidRDefault="00C36ED8" w:rsidP="00276467">
      <w:pPr>
        <w:pStyle w:val="ListParagraph"/>
        <w:numPr>
          <w:ilvl w:val="0"/>
          <w:numId w:val="10"/>
        </w:numPr>
      </w:pPr>
      <w:r>
        <w:t>Collaborating with suppliers on security-related deliverables and interfaces</w:t>
      </w:r>
    </w:p>
    <w:p w14:paraId="25D8AD92" w14:textId="77777777" w:rsidR="00154E9D" w:rsidRDefault="00C36ED8" w:rsidP="00276467">
      <w:pPr>
        <w:pStyle w:val="ListParagraph"/>
        <w:numPr>
          <w:ilvl w:val="0"/>
          <w:numId w:val="10"/>
        </w:numPr>
      </w:pPr>
      <w:r>
        <w:t>Identifying and resolving cybersecurity-related issues</w:t>
      </w:r>
    </w:p>
    <w:p w14:paraId="51DD296B" w14:textId="630FEAB0" w:rsidR="00C36ED8" w:rsidRDefault="00154E9D" w:rsidP="00276467">
      <w:pPr>
        <w:pStyle w:val="ListParagraph"/>
        <w:numPr>
          <w:ilvl w:val="0"/>
          <w:numId w:val="10"/>
        </w:numPr>
      </w:pPr>
      <w:r>
        <w:t xml:space="preserve">Escalating cybersecurity issues </w:t>
      </w:r>
      <w:r w:rsidR="00C36ED8">
        <w:t>when necessary</w:t>
      </w:r>
    </w:p>
    <w:p w14:paraId="5AE0833D" w14:textId="150A9C52" w:rsidR="00C36ED8" w:rsidRDefault="00C36ED8" w:rsidP="002259E6">
      <w:pPr>
        <w:pStyle w:val="Heading3"/>
      </w:pPr>
      <w:bookmarkStart w:id="25" w:name="_Toc213593874"/>
      <w:r>
        <w:t>Cybersecurity Engineer Skills</w:t>
      </w:r>
      <w:bookmarkEnd w:id="25"/>
    </w:p>
    <w:p w14:paraId="12875B74" w14:textId="45B09847" w:rsidR="00C36ED8" w:rsidRDefault="00C36ED8" w:rsidP="00276467">
      <w:pPr>
        <w:pStyle w:val="ListParagraph"/>
        <w:numPr>
          <w:ilvl w:val="0"/>
          <w:numId w:val="11"/>
        </w:numPr>
      </w:pPr>
      <w:r>
        <w:t>Deep expertise in cybersecurity standards (ISO/SAE 21434, UNECE WP.29</w:t>
      </w:r>
      <w:r w:rsidR="00B67EEC">
        <w:t>/UNECE R 155</w:t>
      </w:r>
      <w:r>
        <w:t>)</w:t>
      </w:r>
    </w:p>
    <w:p w14:paraId="6DCC2942" w14:textId="7F1CD5DF" w:rsidR="00C36ED8" w:rsidRDefault="00C36ED8" w:rsidP="00276467">
      <w:pPr>
        <w:pStyle w:val="ListParagraph"/>
        <w:numPr>
          <w:ilvl w:val="0"/>
          <w:numId w:val="11"/>
        </w:numPr>
      </w:pPr>
      <w:r>
        <w:t>Proficiency in security analysis tools and methods (TARA, penetration testing)</w:t>
      </w:r>
    </w:p>
    <w:p w14:paraId="4C57CB0D" w14:textId="68C38344" w:rsidR="00C36ED8" w:rsidRDefault="00C36ED8" w:rsidP="00276467">
      <w:pPr>
        <w:pStyle w:val="ListParagraph"/>
        <w:numPr>
          <w:ilvl w:val="0"/>
          <w:numId w:val="11"/>
        </w:numPr>
      </w:pPr>
      <w:r>
        <w:t xml:space="preserve">Strong knowledge of </w:t>
      </w:r>
      <w:r w:rsidR="00EB7DA4">
        <w:t xml:space="preserve">security-relevant systems (e.g., </w:t>
      </w:r>
      <w:r>
        <w:t>automotive systems</w:t>
      </w:r>
      <w:r w:rsidR="00EB7DA4">
        <w:t>)</w:t>
      </w:r>
    </w:p>
    <w:p w14:paraId="5F159826" w14:textId="232C5250" w:rsidR="00C36ED8" w:rsidRDefault="00C36ED8" w:rsidP="00276467">
      <w:pPr>
        <w:pStyle w:val="ListParagraph"/>
        <w:numPr>
          <w:ilvl w:val="0"/>
          <w:numId w:val="11"/>
        </w:numPr>
      </w:pPr>
      <w:r>
        <w:t xml:space="preserve">Ability to develop and verify security requirements and </w:t>
      </w:r>
      <w:r w:rsidR="00D2351D">
        <w:t xml:space="preserve">support cybersecurity-relevant </w:t>
      </w:r>
      <w:r>
        <w:t>architecture</w:t>
      </w:r>
    </w:p>
    <w:p w14:paraId="78661779" w14:textId="77777777" w:rsidR="00C36ED8" w:rsidRDefault="00C36ED8" w:rsidP="00276467">
      <w:pPr>
        <w:pStyle w:val="ListParagraph"/>
        <w:numPr>
          <w:ilvl w:val="0"/>
          <w:numId w:val="11"/>
        </w:numPr>
      </w:pPr>
      <w:r>
        <w:t>Effective communication skills for cross-functional collaboration</w:t>
      </w:r>
    </w:p>
    <w:p w14:paraId="7F9F853F" w14:textId="77777777" w:rsidR="00C36ED8" w:rsidRDefault="00C36ED8" w:rsidP="00276467">
      <w:pPr>
        <w:pStyle w:val="ListParagraph"/>
        <w:numPr>
          <w:ilvl w:val="0"/>
          <w:numId w:val="11"/>
        </w:numPr>
      </w:pPr>
      <w:r>
        <w:t>Problem-solving abilities for security risk mitigation</w:t>
      </w:r>
    </w:p>
    <w:p w14:paraId="25C7D1AD" w14:textId="1F71A8E9" w:rsidR="00C36ED8" w:rsidRDefault="001022A6" w:rsidP="00276467">
      <w:pPr>
        <w:pStyle w:val="ListParagraph"/>
        <w:numPr>
          <w:ilvl w:val="0"/>
          <w:numId w:val="11"/>
        </w:numPr>
      </w:pPr>
      <w:r>
        <w:t>C</w:t>
      </w:r>
      <w:r w:rsidR="00C36ED8">
        <w:t>ontinuous learning in cybersecurity trends</w:t>
      </w:r>
    </w:p>
    <w:p w14:paraId="4B81388B" w14:textId="3C1EB3FA" w:rsidR="008F553A" w:rsidRDefault="00C36ED8" w:rsidP="00276467">
      <w:pPr>
        <w:pStyle w:val="ListParagraph"/>
        <w:numPr>
          <w:ilvl w:val="0"/>
          <w:numId w:val="11"/>
        </w:numPr>
      </w:pPr>
      <w:r>
        <w:lastRenderedPageBreak/>
        <w:t>Understanding of CORE SPICE principles</w:t>
      </w:r>
    </w:p>
    <w:p w14:paraId="1C6F50CF" w14:textId="073D224D" w:rsidR="00C915F8" w:rsidRDefault="00C915F8" w:rsidP="00C915F8">
      <w:pPr>
        <w:pStyle w:val="Heading2"/>
      </w:pPr>
      <w:bookmarkStart w:id="26" w:name="_Toc213593875"/>
      <w:r w:rsidRPr="00C915F8">
        <w:t>Integration Lead</w:t>
      </w:r>
      <w:bookmarkEnd w:id="26"/>
    </w:p>
    <w:p w14:paraId="689C1B5B" w14:textId="6EEBCE27" w:rsidR="00FF599A" w:rsidRDefault="00FF599A" w:rsidP="00FF599A">
      <w:r>
        <w:t>The Integration Lead coordinates the assembly and verification of system components, ensuring seamless integration of hardware, software, and mechanical elements.</w:t>
      </w:r>
      <w:r w:rsidR="000E55FA">
        <w:t xml:space="preserve"> This role may in some organizations be referred to as a </w:t>
      </w:r>
      <w:r w:rsidR="00551EB1">
        <w:t>"</w:t>
      </w:r>
      <w:r w:rsidR="000E55FA">
        <w:t>sample manager,</w:t>
      </w:r>
      <w:r w:rsidR="00010318">
        <w:t>"</w:t>
      </w:r>
      <w:r w:rsidR="00551EB1">
        <w:t xml:space="preserve"> "</w:t>
      </w:r>
      <w:r w:rsidR="000E55FA">
        <w:t>prototype manager,</w:t>
      </w:r>
      <w:r w:rsidR="00551EB1">
        <w:t>"</w:t>
      </w:r>
      <w:r w:rsidR="000E55FA">
        <w:t xml:space="preserve"> or similar.</w:t>
      </w:r>
    </w:p>
    <w:p w14:paraId="17359586" w14:textId="01FC3EBD" w:rsidR="001478DF" w:rsidRDefault="001478DF" w:rsidP="001478DF">
      <w:pPr>
        <w:pStyle w:val="Heading3"/>
      </w:pPr>
      <w:bookmarkStart w:id="27" w:name="_Toc213593876"/>
      <w:r>
        <w:t>Integration Lead Responsibilities</w:t>
      </w:r>
      <w:bookmarkEnd w:id="27"/>
    </w:p>
    <w:p w14:paraId="7DB5FF7B" w14:textId="44FF949A" w:rsidR="001478DF" w:rsidRDefault="001478DF" w:rsidP="00276467">
      <w:pPr>
        <w:pStyle w:val="ListParagraph"/>
        <w:numPr>
          <w:ilvl w:val="0"/>
          <w:numId w:val="12"/>
        </w:numPr>
      </w:pPr>
      <w:r>
        <w:t>Developing and maintaining the prototype integration strategy</w:t>
      </w:r>
    </w:p>
    <w:p w14:paraId="4A170EAA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Coordinating the procurement, assembly, and integration of prototype components across hardware, software, and mechanical teams</w:t>
      </w:r>
    </w:p>
    <w:p w14:paraId="719A68B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Managing sample inventory, including tracking, maintenance, and distribution to testing teams</w:t>
      </w:r>
    </w:p>
    <w:p w14:paraId="4BAF65CE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Performing prototype builds and troubleshooting assembly issues to ensure functional samples</w:t>
      </w:r>
    </w:p>
    <w:p w14:paraId="22E17477" w14:textId="18D4BEE4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Conducting initial integration tests on prototypes </w:t>
      </w:r>
      <w:r w:rsidR="00BA5EE0">
        <w:t xml:space="preserve">(smoke tests) </w:t>
      </w:r>
    </w:p>
    <w:p w14:paraId="3E3DD0E6" w14:textId="302CA055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Collaborating with suppliers for </w:t>
      </w:r>
      <w:r w:rsidR="001C097A">
        <w:t xml:space="preserve">the </w:t>
      </w:r>
      <w:r>
        <w:t>timely delivery of prototype parts and materials</w:t>
      </w:r>
    </w:p>
    <w:p w14:paraId="6483CEF6" w14:textId="7F2CCFC3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Documenting </w:t>
      </w:r>
      <w:r w:rsidR="001C097A">
        <w:t xml:space="preserve">and tracking </w:t>
      </w:r>
      <w:r>
        <w:t>sample configurations</w:t>
      </w:r>
      <w:r w:rsidR="001C097A">
        <w:t xml:space="preserve"> </w:t>
      </w:r>
      <w:r>
        <w:t>for traceability</w:t>
      </w:r>
    </w:p>
    <w:p w14:paraId="2FA7912E" w14:textId="1603EC8A" w:rsidR="001478DF" w:rsidRDefault="001478DF" w:rsidP="00276467">
      <w:pPr>
        <w:pStyle w:val="ListParagraph"/>
        <w:numPr>
          <w:ilvl w:val="0"/>
          <w:numId w:val="12"/>
        </w:numPr>
      </w:pPr>
      <w:r>
        <w:t>Escalating prototype-related issues</w:t>
      </w:r>
    </w:p>
    <w:p w14:paraId="4A79551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Supporting decommissioning and analysis of defective prototypes for root cause investigation</w:t>
      </w:r>
    </w:p>
    <w:p w14:paraId="2BC178B2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Ensuring safe handling and disposal of prototypes in compliance with environmental standards</w:t>
      </w:r>
    </w:p>
    <w:p w14:paraId="67714525" w14:textId="537B28F8" w:rsidR="00483490" w:rsidRDefault="00483490" w:rsidP="00276467">
      <w:pPr>
        <w:pStyle w:val="ListParagraph"/>
        <w:numPr>
          <w:ilvl w:val="0"/>
          <w:numId w:val="12"/>
        </w:numPr>
      </w:pPr>
      <w:r>
        <w:t xml:space="preserve">Handling logistics and (if applicable) international shipment activities (e.g., dealing with </w:t>
      </w:r>
      <w:r w:rsidR="002F54A1">
        <w:t>customs/customs</w:t>
      </w:r>
      <w:r>
        <w:t xml:space="preserve"> agents)</w:t>
      </w:r>
    </w:p>
    <w:p w14:paraId="735E751C" w14:textId="09A23D56" w:rsidR="001478DF" w:rsidRDefault="001478DF" w:rsidP="00483490">
      <w:pPr>
        <w:pStyle w:val="Heading3"/>
      </w:pPr>
      <w:bookmarkStart w:id="28" w:name="_Toc213593877"/>
      <w:r>
        <w:t>Integration Lead Skills</w:t>
      </w:r>
      <w:bookmarkEnd w:id="28"/>
    </w:p>
    <w:p w14:paraId="09BFAA9C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Expertise in prototype assembly tools and environments (e.g., lab benches, diagnostic equipment)</w:t>
      </w:r>
    </w:p>
    <w:p w14:paraId="1900EAD5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Strong knowledge of automotive prototyping processes and sample management</w:t>
      </w:r>
    </w:p>
    <w:p w14:paraId="533D9DC8" w14:textId="24B2731E" w:rsidR="001478DF" w:rsidRDefault="001478DF" w:rsidP="00276467">
      <w:pPr>
        <w:pStyle w:val="ListParagraph"/>
        <w:numPr>
          <w:ilvl w:val="0"/>
          <w:numId w:val="12"/>
        </w:numPr>
      </w:pPr>
      <w:r>
        <w:t>Proficiency in troubleshooting hardware-software integration issues</w:t>
      </w:r>
      <w:r w:rsidR="005C7609">
        <w:t xml:space="preserve"> (e.g., 4D and 8D root, fishbone/Ishi</w:t>
      </w:r>
      <w:r w:rsidR="00CD3DFC">
        <w:t>k</w:t>
      </w:r>
      <w:r w:rsidR="005C7609">
        <w:t xml:space="preserve">awa </w:t>
      </w:r>
      <w:r w:rsidR="00D04C6D">
        <w:t xml:space="preserve">root </w:t>
      </w:r>
      <w:r w:rsidR="005C7609">
        <w:t>cause methods)</w:t>
      </w:r>
    </w:p>
    <w:p w14:paraId="7DDAE888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lastRenderedPageBreak/>
        <w:t>Experience with variant management for different prototype configurations</w:t>
      </w:r>
    </w:p>
    <w:p w14:paraId="5217924E" w14:textId="32288E59" w:rsidR="001478DF" w:rsidRDefault="001478DF" w:rsidP="00276467">
      <w:pPr>
        <w:pStyle w:val="ListParagraph"/>
        <w:numPr>
          <w:ilvl w:val="0"/>
          <w:numId w:val="12"/>
        </w:numPr>
      </w:pPr>
      <w:r>
        <w:t>Familiarity with standards like ISO 26262 for prototype safety</w:t>
      </w:r>
      <w:r w:rsidR="00AA3BB8">
        <w:t xml:space="preserve"> and environmental aspects</w:t>
      </w:r>
    </w:p>
    <w:p w14:paraId="6D549F90" w14:textId="3BA1ED35" w:rsidR="001478DF" w:rsidRDefault="001478DF" w:rsidP="00276467">
      <w:pPr>
        <w:pStyle w:val="ListParagraph"/>
        <w:numPr>
          <w:ilvl w:val="0"/>
          <w:numId w:val="12"/>
        </w:numPr>
      </w:pPr>
      <w:r>
        <w:t xml:space="preserve">Ability to analyze </w:t>
      </w:r>
      <w:r w:rsidR="002C6DEC">
        <w:t xml:space="preserve">and </w:t>
      </w:r>
      <w:r>
        <w:t xml:space="preserve">build results and perform </w:t>
      </w:r>
      <w:r w:rsidR="00AA3BB8">
        <w:t>fundamental</w:t>
      </w:r>
      <w:r>
        <w:t xml:space="preserve"> root cause analysis</w:t>
      </w:r>
    </w:p>
    <w:p w14:paraId="0703FCBE" w14:textId="77777777" w:rsidR="001478DF" w:rsidRDefault="001478DF" w:rsidP="00276467">
      <w:pPr>
        <w:pStyle w:val="ListParagraph"/>
        <w:numPr>
          <w:ilvl w:val="0"/>
          <w:numId w:val="12"/>
        </w:numPr>
      </w:pPr>
      <w:r>
        <w:t>Problem-solving abilities for assembly and integration conflicts</w:t>
      </w:r>
    </w:p>
    <w:p w14:paraId="3F866A03" w14:textId="024AED56" w:rsidR="00C17626" w:rsidRDefault="00C17626" w:rsidP="00276467">
      <w:pPr>
        <w:pStyle w:val="ListParagraph"/>
        <w:numPr>
          <w:ilvl w:val="0"/>
          <w:numId w:val="12"/>
        </w:numPr>
      </w:pPr>
      <w:r>
        <w:t>Knowledge of customs aspects (for international shipments)</w:t>
      </w:r>
    </w:p>
    <w:p w14:paraId="3F03A70B" w14:textId="706690E0" w:rsidR="001478DF" w:rsidRDefault="00AA3BB8" w:rsidP="00276467">
      <w:pPr>
        <w:pStyle w:val="ListParagraph"/>
        <w:numPr>
          <w:ilvl w:val="0"/>
          <w:numId w:val="12"/>
        </w:numPr>
      </w:pPr>
      <w:r>
        <w:t xml:space="preserve">Ability to </w:t>
      </w:r>
      <w:r w:rsidR="002841C3">
        <w:t>globally communicate in relevant languages (English and local language).</w:t>
      </w:r>
    </w:p>
    <w:p w14:paraId="6C1865E1" w14:textId="6DC00B58" w:rsidR="00FF599A" w:rsidRDefault="001478DF" w:rsidP="00276467">
      <w:pPr>
        <w:pStyle w:val="ListParagraph"/>
        <w:numPr>
          <w:ilvl w:val="0"/>
          <w:numId w:val="12"/>
        </w:numPr>
      </w:pPr>
      <w:r>
        <w:t>Understanding of CORE SPICE principles</w:t>
      </w:r>
    </w:p>
    <w:p w14:paraId="15AC314C" w14:textId="0CAB55F9" w:rsidR="00A32ECE" w:rsidRDefault="00A32ECE" w:rsidP="00C915F8">
      <w:pPr>
        <w:pStyle w:val="Heading2"/>
      </w:pPr>
      <w:bookmarkStart w:id="29" w:name="_Toc213593878"/>
      <w:r>
        <w:t xml:space="preserve">CI </w:t>
      </w:r>
      <w:proofErr w:type="gramStart"/>
      <w:r>
        <w:t>Lead</w:t>
      </w:r>
      <w:bookmarkEnd w:id="29"/>
      <w:proofErr w:type="gramEnd"/>
    </w:p>
    <w:p w14:paraId="36A23C9D" w14:textId="05458300" w:rsidR="00A54433" w:rsidRDefault="00A54433" w:rsidP="00A54433">
      <w:r>
        <w:t>The CI Lead is responsible for establishing and maintaining continuous integration practices to ensure frequent, automated building and testing of software and system components</w:t>
      </w:r>
      <w:r w:rsidR="00C901BF">
        <w:t xml:space="preserve"> (e.g., continuous integration and CI pipelines)</w:t>
      </w:r>
      <w:r>
        <w:t>.</w:t>
      </w:r>
    </w:p>
    <w:p w14:paraId="08FC12A7" w14:textId="634802B3" w:rsidR="00A54433" w:rsidRDefault="00FA4882" w:rsidP="00FA4882">
      <w:pPr>
        <w:pStyle w:val="Heading3"/>
      </w:pPr>
      <w:bookmarkStart w:id="30" w:name="_Toc213593879"/>
      <w:r>
        <w:t xml:space="preserve">CI </w:t>
      </w:r>
      <w:proofErr w:type="gramStart"/>
      <w:r w:rsidR="00A54433">
        <w:t>Lead</w:t>
      </w:r>
      <w:proofErr w:type="gramEnd"/>
      <w:r w:rsidR="00A54433">
        <w:t xml:space="preserve"> Responsibilities</w:t>
      </w:r>
      <w:bookmarkEnd w:id="30"/>
    </w:p>
    <w:p w14:paraId="27D06305" w14:textId="5E382BAA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Developing and maintaining the </w:t>
      </w:r>
      <w:r w:rsidR="001B6EE6">
        <w:t>CI (c</w:t>
      </w:r>
      <w:r>
        <w:t xml:space="preserve">ontinuous </w:t>
      </w:r>
      <w:r w:rsidR="001B6EE6">
        <w:t>i</w:t>
      </w:r>
      <w:r>
        <w:t>ntegration</w:t>
      </w:r>
      <w:r w:rsidR="001B6EE6">
        <w:t>)</w:t>
      </w:r>
      <w:r>
        <w:t xml:space="preserve"> </w:t>
      </w:r>
      <w:r w:rsidR="00AF4D96">
        <w:t>approach</w:t>
      </w:r>
      <w:r>
        <w:t>, including pipeline design and automation strategies</w:t>
      </w:r>
    </w:p>
    <w:p w14:paraId="00737503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Setting up and configuring CI pipelines for automated builds, tests, and deployments</w:t>
      </w:r>
    </w:p>
    <w:p w14:paraId="685C9E6C" w14:textId="46467AFC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Integrating code repositories, </w:t>
      </w:r>
      <w:proofErr w:type="gramStart"/>
      <w:r>
        <w:t>build</w:t>
      </w:r>
      <w:proofErr w:type="gramEnd"/>
      <w:r>
        <w:t xml:space="preserve"> tools, and test frameworks</w:t>
      </w:r>
      <w:r w:rsidR="00AF4D96">
        <w:t xml:space="preserve"> (like Jenkins, etc.)</w:t>
      </w:r>
    </w:p>
    <w:p w14:paraId="44368720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Monitoring CI processes, troubleshooting failures, and optimizing pipeline performance</w:t>
      </w:r>
    </w:p>
    <w:p w14:paraId="7AEABF85" w14:textId="46F92228" w:rsidR="00A54433" w:rsidRDefault="00A54433" w:rsidP="00276467">
      <w:pPr>
        <w:pStyle w:val="ListParagraph"/>
        <w:numPr>
          <w:ilvl w:val="0"/>
          <w:numId w:val="13"/>
        </w:numPr>
      </w:pPr>
      <w:r>
        <w:t>Ensuring integration of variant management and configuration controls</w:t>
      </w:r>
    </w:p>
    <w:p w14:paraId="1AC25CE9" w14:textId="265769B0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Coordinating with development teams for code </w:t>
      </w:r>
      <w:proofErr w:type="gramStart"/>
      <w:r>
        <w:t>merges</w:t>
      </w:r>
      <w:proofErr w:type="gramEnd"/>
      <w:r>
        <w:t xml:space="preserve"> and resolving integration </w:t>
      </w:r>
      <w:r w:rsidR="005D7238">
        <w:t xml:space="preserve">(merge) </w:t>
      </w:r>
      <w:r>
        <w:t>conflicts</w:t>
      </w:r>
    </w:p>
    <w:p w14:paraId="2D731968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Generating automated reports on build status, test results, and metrics</w:t>
      </w:r>
    </w:p>
    <w:p w14:paraId="05B18F93" w14:textId="77777777" w:rsidR="00A54433" w:rsidRDefault="00A54433" w:rsidP="00276467">
      <w:pPr>
        <w:pStyle w:val="ListParagraph"/>
        <w:numPr>
          <w:ilvl w:val="0"/>
          <w:numId w:val="13"/>
        </w:numPr>
      </w:pPr>
      <w:r>
        <w:t>Collaborating with suppliers for CI-compatible deliverables</w:t>
      </w:r>
    </w:p>
    <w:p w14:paraId="07DDAA49" w14:textId="2FAF13F6" w:rsidR="00A54433" w:rsidRDefault="00A54433" w:rsidP="00276467">
      <w:pPr>
        <w:pStyle w:val="ListParagraph"/>
        <w:numPr>
          <w:ilvl w:val="0"/>
          <w:numId w:val="13"/>
        </w:numPr>
      </w:pPr>
      <w:r>
        <w:t xml:space="preserve">Escalating critical CI issues </w:t>
      </w:r>
    </w:p>
    <w:p w14:paraId="1EEC54C9" w14:textId="1AD6135D" w:rsidR="00A54433" w:rsidRDefault="00A54433" w:rsidP="00F11AB6">
      <w:pPr>
        <w:pStyle w:val="Heading3"/>
      </w:pPr>
      <w:bookmarkStart w:id="31" w:name="_Toc213593880"/>
      <w:r>
        <w:t xml:space="preserve">CI </w:t>
      </w:r>
      <w:proofErr w:type="gramStart"/>
      <w:r>
        <w:t>Lead</w:t>
      </w:r>
      <w:proofErr w:type="gramEnd"/>
      <w:r>
        <w:t xml:space="preserve"> Skills</w:t>
      </w:r>
      <w:bookmarkEnd w:id="31"/>
    </w:p>
    <w:p w14:paraId="43BC68AD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 xml:space="preserve">Expertise in CI/CD tools (e.g., Jenkins, GitLab CI, </w:t>
      </w:r>
      <w:proofErr w:type="spellStart"/>
      <w:r>
        <w:t>CircleCI</w:t>
      </w:r>
      <w:proofErr w:type="spellEnd"/>
      <w:r>
        <w:t>) and automation scripting</w:t>
      </w:r>
    </w:p>
    <w:p w14:paraId="2E089EDF" w14:textId="34B0397D" w:rsidR="00A54433" w:rsidRDefault="00A54433" w:rsidP="00276467">
      <w:pPr>
        <w:pStyle w:val="ListParagraph"/>
        <w:numPr>
          <w:ilvl w:val="0"/>
          <w:numId w:val="14"/>
        </w:numPr>
      </w:pPr>
      <w:r>
        <w:lastRenderedPageBreak/>
        <w:t>Strong knowledge of version control systems (e.g., Git) and branching strategies</w:t>
      </w:r>
      <w:r w:rsidR="00533B1B">
        <w:t>, as stipulated in the CM Approach</w:t>
      </w:r>
    </w:p>
    <w:p w14:paraId="1BC3ABAD" w14:textId="3949797A" w:rsidR="00A54433" w:rsidRDefault="00A54433" w:rsidP="00276467">
      <w:pPr>
        <w:pStyle w:val="ListParagraph"/>
        <w:numPr>
          <w:ilvl w:val="0"/>
          <w:numId w:val="14"/>
        </w:numPr>
      </w:pPr>
      <w:r>
        <w:t>Proficiency in build</w:t>
      </w:r>
      <w:r w:rsidR="002C6DEC">
        <w:t>ing</w:t>
      </w:r>
      <w:r>
        <w:t xml:space="preserve"> and test</w:t>
      </w:r>
      <w:r w:rsidR="002C6DEC">
        <w:t>ing</w:t>
      </w:r>
      <w:r>
        <w:t xml:space="preserve"> automation frameworks</w:t>
      </w:r>
    </w:p>
    <w:p w14:paraId="3C9DDD72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Experience with containerization and orchestration (e.g., Docker, Kubernetes)</w:t>
      </w:r>
    </w:p>
    <w:p w14:paraId="0F4530D7" w14:textId="43D216CD" w:rsidR="00A54433" w:rsidRDefault="00A54433" w:rsidP="00276467">
      <w:pPr>
        <w:pStyle w:val="ListParagraph"/>
        <w:numPr>
          <w:ilvl w:val="0"/>
          <w:numId w:val="14"/>
        </w:numPr>
      </w:pPr>
      <w:r>
        <w:t>Familiarity with standards like ISO 26262 for integration testing</w:t>
      </w:r>
    </w:p>
    <w:p w14:paraId="6C6F5416" w14:textId="4659F0C6" w:rsidR="00A54433" w:rsidRDefault="00A54433" w:rsidP="00276467">
      <w:pPr>
        <w:pStyle w:val="ListParagraph"/>
        <w:numPr>
          <w:ilvl w:val="0"/>
          <w:numId w:val="14"/>
        </w:numPr>
      </w:pPr>
      <w:r>
        <w:t xml:space="preserve">Ability to analyze build logs </w:t>
      </w:r>
    </w:p>
    <w:p w14:paraId="05F9C1BD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Effective collaboration skills for cross-team workflow integration</w:t>
      </w:r>
    </w:p>
    <w:p w14:paraId="598A18F2" w14:textId="77777777" w:rsidR="00A54433" w:rsidRDefault="00A54433" w:rsidP="00276467">
      <w:pPr>
        <w:pStyle w:val="ListParagraph"/>
        <w:numPr>
          <w:ilvl w:val="0"/>
          <w:numId w:val="14"/>
        </w:numPr>
      </w:pPr>
      <w:r>
        <w:t>Problem-solving abilities for optimizing CI performance</w:t>
      </w:r>
    </w:p>
    <w:p w14:paraId="21EBD8FA" w14:textId="13E957C7" w:rsidR="00A54433" w:rsidRDefault="00474F31" w:rsidP="00276467">
      <w:pPr>
        <w:pStyle w:val="ListParagraph"/>
        <w:numPr>
          <w:ilvl w:val="0"/>
          <w:numId w:val="14"/>
        </w:numPr>
      </w:pPr>
      <w:r>
        <w:t xml:space="preserve">Willingness </w:t>
      </w:r>
      <w:r w:rsidR="00A54433">
        <w:t xml:space="preserve">to </w:t>
      </w:r>
      <w:r>
        <w:t>continue</w:t>
      </w:r>
      <w:r w:rsidR="00A54433">
        <w:t xml:space="preserve"> learning </w:t>
      </w:r>
      <w:r w:rsidR="002C6DEC">
        <w:t>about</w:t>
      </w:r>
      <w:r w:rsidR="00A54433">
        <w:t xml:space="preserve"> DevOps trends</w:t>
      </w:r>
    </w:p>
    <w:p w14:paraId="7C71D7E4" w14:textId="1F339F1F" w:rsidR="00A54433" w:rsidRPr="00A32ECE" w:rsidRDefault="00A54433" w:rsidP="00276467">
      <w:pPr>
        <w:pStyle w:val="ListParagraph"/>
        <w:numPr>
          <w:ilvl w:val="0"/>
          <w:numId w:val="14"/>
        </w:numPr>
      </w:pPr>
      <w:r>
        <w:t>Understanding of CORE SPICE principles</w:t>
      </w:r>
    </w:p>
    <w:p w14:paraId="37EF5F65" w14:textId="4B584DC4" w:rsidR="00C915F8" w:rsidRDefault="00C915F8" w:rsidP="00C915F8">
      <w:pPr>
        <w:pStyle w:val="Heading2"/>
      </w:pPr>
      <w:bookmarkStart w:id="32" w:name="_Toc213593881"/>
      <w:r w:rsidRPr="00C915F8">
        <w:t>Project Tools Engineer</w:t>
      </w:r>
      <w:bookmarkEnd w:id="32"/>
    </w:p>
    <w:p w14:paraId="41364EF9" w14:textId="468AA287" w:rsidR="001B0D32" w:rsidRDefault="001B0D32" w:rsidP="001B0D32">
      <w:r>
        <w:t>The Project Tools Engineer is a specialized technical role dedicated to enabling automation and tool support across the project</w:t>
      </w:r>
      <w:r w:rsidR="001B571E">
        <w:t xml:space="preserve">. The purpose of the role is to ensure </w:t>
      </w:r>
      <w:r>
        <w:t xml:space="preserve">efficient workflows and </w:t>
      </w:r>
      <w:r w:rsidR="001B571E">
        <w:t xml:space="preserve">to minimize </w:t>
      </w:r>
      <w:r>
        <w:t xml:space="preserve">manual effort in development, testing, and </w:t>
      </w:r>
      <w:r w:rsidR="001B571E">
        <w:t xml:space="preserve">project-related team </w:t>
      </w:r>
      <w:r>
        <w:t>activities. This role proactively identifies automation opportunities, develops custom solutions, and maintains tools to support the team's productivity.</w:t>
      </w:r>
    </w:p>
    <w:p w14:paraId="5B808D08" w14:textId="2EA4555B" w:rsidR="001B0D32" w:rsidRDefault="001B0D32" w:rsidP="00FA3BA7">
      <w:pPr>
        <w:pStyle w:val="Heading3"/>
      </w:pPr>
      <w:bookmarkStart w:id="33" w:name="_Toc213593882"/>
      <w:r>
        <w:t>Project Tools Engineer Responsibilities</w:t>
      </w:r>
      <w:bookmarkEnd w:id="33"/>
    </w:p>
    <w:p w14:paraId="17EB32D9" w14:textId="77777777" w:rsidR="002F2571" w:rsidRDefault="001B0D32" w:rsidP="00276467">
      <w:pPr>
        <w:pStyle w:val="ListParagraph"/>
        <w:numPr>
          <w:ilvl w:val="0"/>
          <w:numId w:val="15"/>
        </w:numPr>
      </w:pPr>
      <w:r>
        <w:t>Supporting all teams in identifying and implementing automation for repetitive tasks</w:t>
      </w:r>
    </w:p>
    <w:p w14:paraId="7BE7B5F5" w14:textId="655C044A" w:rsidR="001B0D32" w:rsidRDefault="002F2571" w:rsidP="00276467">
      <w:pPr>
        <w:pStyle w:val="ListParagraph"/>
        <w:numPr>
          <w:ilvl w:val="0"/>
          <w:numId w:val="15"/>
        </w:numPr>
      </w:pPr>
      <w:r>
        <w:t>Tool s</w:t>
      </w:r>
      <w:r w:rsidR="001B0D32">
        <w:t>cripting and tool development</w:t>
      </w:r>
    </w:p>
    <w:p w14:paraId="033C5FA2" w14:textId="11774947" w:rsidR="001B0D32" w:rsidRDefault="001B0D32" w:rsidP="00276467">
      <w:pPr>
        <w:pStyle w:val="ListParagraph"/>
        <w:numPr>
          <w:ilvl w:val="0"/>
          <w:numId w:val="15"/>
        </w:numPr>
      </w:pPr>
      <w:r>
        <w:t>Automating traceability as defined in the Traceability Approach</w:t>
      </w:r>
    </w:p>
    <w:p w14:paraId="3E2D856C" w14:textId="623A3A0B" w:rsidR="001B0D32" w:rsidRDefault="001B0D32" w:rsidP="00276467">
      <w:pPr>
        <w:pStyle w:val="ListParagraph"/>
        <w:numPr>
          <w:ilvl w:val="0"/>
          <w:numId w:val="15"/>
        </w:numPr>
      </w:pPr>
      <w:r>
        <w:t>Developing and maintaining project-specific tools and scripts proactively or upon team request</w:t>
      </w:r>
      <w:r w:rsidR="00401023">
        <w:t xml:space="preserve">, such as project </w:t>
      </w:r>
      <w:r>
        <w:t>dashboards, synchronization, and custom</w:t>
      </w:r>
      <w:r w:rsidR="00304C0E">
        <w:t>ized</w:t>
      </w:r>
      <w:r>
        <w:t xml:space="preserve"> </w:t>
      </w:r>
      <w:r w:rsidR="00304C0E">
        <w:t xml:space="preserve">project </w:t>
      </w:r>
      <w:r>
        <w:t>utilities</w:t>
      </w:r>
    </w:p>
    <w:p w14:paraId="73644338" w14:textId="71C3E40D" w:rsidR="001B0D32" w:rsidRDefault="001B0D32" w:rsidP="00276467">
      <w:pPr>
        <w:pStyle w:val="ListParagraph"/>
        <w:numPr>
          <w:ilvl w:val="0"/>
          <w:numId w:val="15"/>
        </w:numPr>
      </w:pPr>
      <w:r>
        <w:t>Collaborating closely with</w:t>
      </w:r>
      <w:r w:rsidR="00535E21">
        <w:t xml:space="preserve"> </w:t>
      </w:r>
      <w:proofErr w:type="gramStart"/>
      <w:r w:rsidR="00535E21">
        <w:t>the</w:t>
      </w:r>
      <w:r>
        <w:t xml:space="preserve"> </w:t>
      </w:r>
      <w:r w:rsidR="00535E21">
        <w:t>TCC</w:t>
      </w:r>
      <w:proofErr w:type="gramEnd"/>
      <w:r>
        <w:t xml:space="preserve"> to integrate tools </w:t>
      </w:r>
      <w:r w:rsidR="00512BB0">
        <w:t xml:space="preserve">to improve </w:t>
      </w:r>
      <w:r w:rsidR="00B2031C">
        <w:t xml:space="preserve">efficient project </w:t>
      </w:r>
      <w:r>
        <w:t>activities</w:t>
      </w:r>
    </w:p>
    <w:p w14:paraId="6873BB05" w14:textId="7E0109EE" w:rsidR="001B0D32" w:rsidRDefault="001B0D32" w:rsidP="00276467">
      <w:pPr>
        <w:pStyle w:val="ListParagraph"/>
        <w:numPr>
          <w:ilvl w:val="0"/>
          <w:numId w:val="15"/>
        </w:numPr>
      </w:pPr>
      <w:r>
        <w:t>Debugging and troubleshooting integrated/automated tools</w:t>
      </w:r>
    </w:p>
    <w:p w14:paraId="3ADA9C70" w14:textId="77777777" w:rsidR="001B0D32" w:rsidRDefault="001B0D32" w:rsidP="00276467">
      <w:pPr>
        <w:pStyle w:val="ListParagraph"/>
        <w:numPr>
          <w:ilvl w:val="0"/>
          <w:numId w:val="15"/>
        </w:numPr>
      </w:pPr>
      <w:r>
        <w:t>Incorporating AI-powered solutions where appropriate, such as for code generation, anomaly detection in test results, or natural language processing for requirements analysis</w:t>
      </w:r>
    </w:p>
    <w:p w14:paraId="584313EA" w14:textId="49AF6812" w:rsidR="001B0D32" w:rsidRDefault="001B0D32" w:rsidP="00276467">
      <w:pPr>
        <w:pStyle w:val="ListParagraph"/>
        <w:numPr>
          <w:ilvl w:val="0"/>
          <w:numId w:val="15"/>
        </w:numPr>
      </w:pPr>
      <w:r>
        <w:t xml:space="preserve">Implementing automation in configuration management, </w:t>
      </w:r>
      <w:r w:rsidR="005A6FED">
        <w:t xml:space="preserve">e.g., </w:t>
      </w:r>
      <w:r>
        <w:t xml:space="preserve">version control hooks and baseline </w:t>
      </w:r>
      <w:r w:rsidR="005A6FED">
        <w:t>activities</w:t>
      </w:r>
    </w:p>
    <w:p w14:paraId="205FDC7D" w14:textId="526DE0C1" w:rsidR="001B0D32" w:rsidRDefault="001B0D32" w:rsidP="00276467">
      <w:pPr>
        <w:pStyle w:val="ListParagraph"/>
        <w:numPr>
          <w:ilvl w:val="0"/>
          <w:numId w:val="15"/>
        </w:numPr>
      </w:pPr>
      <w:r>
        <w:t>Automating quality assurance checks</w:t>
      </w:r>
    </w:p>
    <w:p w14:paraId="189A7124" w14:textId="2BC392B6" w:rsidR="001B0D32" w:rsidRDefault="001B0D32" w:rsidP="00276467">
      <w:pPr>
        <w:pStyle w:val="ListParagraph"/>
        <w:numPr>
          <w:ilvl w:val="0"/>
          <w:numId w:val="15"/>
        </w:numPr>
      </w:pPr>
      <w:r>
        <w:lastRenderedPageBreak/>
        <w:t xml:space="preserve">Setting up synchronization mechanisms across teams, customers, and suppliers (e.g., JIRA ticket sync, </w:t>
      </w:r>
      <w:r w:rsidR="00410E6E">
        <w:t xml:space="preserve">requirements </w:t>
      </w:r>
      <w:r>
        <w:t>data exchange for requirements or test results)</w:t>
      </w:r>
    </w:p>
    <w:p w14:paraId="48D46668" w14:textId="3E81EAA3" w:rsidR="001B0D32" w:rsidRDefault="001B0D32" w:rsidP="00276467">
      <w:pPr>
        <w:pStyle w:val="ListParagraph"/>
        <w:numPr>
          <w:ilvl w:val="0"/>
          <w:numId w:val="15"/>
        </w:numPr>
      </w:pPr>
      <w:r>
        <w:t>Maintaining tool documentation, version control, and user training materials</w:t>
      </w:r>
      <w:r w:rsidR="00012E5F">
        <w:t xml:space="preserve"> for the project team</w:t>
      </w:r>
    </w:p>
    <w:p w14:paraId="1769735C" w14:textId="77777777" w:rsidR="001B0D32" w:rsidRDefault="001B0D32" w:rsidP="00276467">
      <w:pPr>
        <w:pStyle w:val="ListParagraph"/>
        <w:numPr>
          <w:ilvl w:val="0"/>
          <w:numId w:val="15"/>
        </w:numPr>
      </w:pPr>
      <w:r>
        <w:t>Evaluating and recommending new tools or technologies to enhance project efficiency</w:t>
      </w:r>
    </w:p>
    <w:p w14:paraId="6A58E6B1" w14:textId="7CA4A676" w:rsidR="001B0D32" w:rsidRDefault="001B0D32" w:rsidP="00012E5F">
      <w:pPr>
        <w:pStyle w:val="Heading3"/>
      </w:pPr>
      <w:bookmarkStart w:id="34" w:name="_Toc213593883"/>
      <w:r>
        <w:t>Project Tools Engineer Skills</w:t>
      </w:r>
      <w:bookmarkEnd w:id="34"/>
    </w:p>
    <w:p w14:paraId="0E4B94F5" w14:textId="41374894" w:rsidR="001B0D32" w:rsidRDefault="001B0D32" w:rsidP="00276467">
      <w:pPr>
        <w:pStyle w:val="ListParagraph"/>
        <w:numPr>
          <w:ilvl w:val="0"/>
          <w:numId w:val="16"/>
        </w:numPr>
      </w:pPr>
      <w:r>
        <w:t>Mastery of programming languages and scripting (e.g., Python, Bash, JavaScript) for tool development</w:t>
      </w:r>
    </w:p>
    <w:p w14:paraId="049E372D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Expertise in automation frameworks and CI/CD tools (e.g., Jenkins, GitLab CI, Ansible)</w:t>
      </w:r>
    </w:p>
    <w:p w14:paraId="44B7675B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Proficiency in AI/ML libraries and tools (e.g., TensorFlow, OpenAI APIs) for intelligent automation</w:t>
      </w:r>
    </w:p>
    <w:p w14:paraId="4B04D5C4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Strong knowledge of version control systems (e.g., Git) and collaboration platforms (e.g., JIRA, Confluence)</w:t>
      </w:r>
    </w:p>
    <w:p w14:paraId="13899387" w14:textId="564D9010" w:rsidR="001B0D32" w:rsidRDefault="001B0D32" w:rsidP="00276467">
      <w:pPr>
        <w:pStyle w:val="ListParagraph"/>
        <w:numPr>
          <w:ilvl w:val="0"/>
          <w:numId w:val="16"/>
        </w:numPr>
      </w:pPr>
      <w:r>
        <w:t xml:space="preserve">Experience with traceability and requirements management tools (e.g., </w:t>
      </w:r>
      <w:r w:rsidR="008019D2">
        <w:t xml:space="preserve">IBM </w:t>
      </w:r>
      <w:r>
        <w:t>DOORS</w:t>
      </w:r>
      <w:r w:rsidR="008019D2">
        <w:t>/Jazz Platform</w:t>
      </w:r>
      <w:r>
        <w:t xml:space="preserve">, </w:t>
      </w:r>
      <w:proofErr w:type="spellStart"/>
      <w:r>
        <w:t>Polarion</w:t>
      </w:r>
      <w:proofErr w:type="spellEnd"/>
      <w:r w:rsidR="002D01F4">
        <w:t xml:space="preserve">, PTC, </w:t>
      </w:r>
      <w:proofErr w:type="spellStart"/>
      <w:r w:rsidR="0049039B">
        <w:t>Reqtify</w:t>
      </w:r>
      <w:proofErr w:type="spellEnd"/>
      <w:r w:rsidR="0049039B">
        <w:t>, etc.</w:t>
      </w:r>
      <w:r>
        <w:t>)</w:t>
      </w:r>
    </w:p>
    <w:p w14:paraId="1FED54EC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Familiarity with test automation frameworks (e.g., Selenium, JUnit) and dashboard tools (e.g., Grafana)</w:t>
      </w:r>
    </w:p>
    <w:p w14:paraId="6EDFA205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Ability to debug complex tool integrations and resolve performance issues</w:t>
      </w:r>
    </w:p>
    <w:p w14:paraId="7EDC4DA6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Effective problem-solving skills for custom tool design and optimization</w:t>
      </w:r>
    </w:p>
    <w:p w14:paraId="649BC832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Excellent collaboration abilities, especially with non-technical stakeholders</w:t>
      </w:r>
    </w:p>
    <w:p w14:paraId="475C1FC6" w14:textId="77777777" w:rsidR="001B0D32" w:rsidRDefault="001B0D32" w:rsidP="00276467">
      <w:pPr>
        <w:pStyle w:val="ListParagraph"/>
        <w:numPr>
          <w:ilvl w:val="0"/>
          <w:numId w:val="16"/>
        </w:numPr>
      </w:pPr>
      <w:r>
        <w:t>Commitment to continuous learning in emerging technologies and automation trends</w:t>
      </w:r>
    </w:p>
    <w:p w14:paraId="4FE18517" w14:textId="78A28803" w:rsidR="001B0D32" w:rsidRPr="00C915F8" w:rsidRDefault="001B0D32" w:rsidP="00276467">
      <w:pPr>
        <w:pStyle w:val="ListParagraph"/>
        <w:numPr>
          <w:ilvl w:val="0"/>
          <w:numId w:val="16"/>
        </w:numPr>
      </w:pPr>
      <w:r>
        <w:t>Deep understanding of CORE SPICE principles</w:t>
      </w:r>
    </w:p>
    <w:p w14:paraId="09F870CF" w14:textId="4CDDCBB3" w:rsidR="00C915F8" w:rsidRDefault="00C915F8" w:rsidP="00C915F8">
      <w:pPr>
        <w:pStyle w:val="Heading2"/>
      </w:pPr>
      <w:bookmarkStart w:id="35" w:name="_Toc213593884"/>
      <w:r>
        <w:t>Technical Lead</w:t>
      </w:r>
      <w:bookmarkEnd w:id="35"/>
    </w:p>
    <w:p w14:paraId="325E335B" w14:textId="7456D880" w:rsidR="00E74D89" w:rsidRDefault="00E74D89" w:rsidP="00E74D89">
      <w:r>
        <w:t>The Technical Lead serves as the chief technical authority on the left side of the V-model</w:t>
      </w:r>
      <w:r w:rsidR="00F3613D">
        <w:t>.</w:t>
      </w:r>
      <w:r>
        <w:t xml:space="preserve"> </w:t>
      </w:r>
      <w:r w:rsidR="00F3613D">
        <w:t>TF</w:t>
      </w:r>
      <w:r w:rsidR="00551EB1">
        <w:t>'</w:t>
      </w:r>
      <w:r w:rsidR="00F3613D">
        <w:t xml:space="preserve">s activities </w:t>
      </w:r>
      <w:r w:rsidR="00BD6876">
        <w:t>include</w:t>
      </w:r>
      <w:r w:rsidR="00F3613D">
        <w:t xml:space="preserve"> </w:t>
      </w:r>
      <w:r>
        <w:t>overseeing requirements analysis, architectural design, and detailed design across all disciplines—systems, mechanical, electronics, and software.</w:t>
      </w:r>
    </w:p>
    <w:p w14:paraId="62E4FE80" w14:textId="6F567894" w:rsidR="00E74D89" w:rsidRDefault="00E74D89" w:rsidP="00BD6876">
      <w:pPr>
        <w:pStyle w:val="Heading3"/>
      </w:pPr>
      <w:bookmarkStart w:id="36" w:name="_Toc213593885"/>
      <w:r>
        <w:lastRenderedPageBreak/>
        <w:t>Technical Lead Responsibilities</w:t>
      </w:r>
      <w:bookmarkEnd w:id="36"/>
    </w:p>
    <w:p w14:paraId="7251A254" w14:textId="789C849E" w:rsidR="00E74D89" w:rsidRDefault="00584B36" w:rsidP="00276467">
      <w:pPr>
        <w:pStyle w:val="ListParagraph"/>
        <w:numPr>
          <w:ilvl w:val="0"/>
          <w:numId w:val="17"/>
        </w:numPr>
      </w:pPr>
      <w:r>
        <w:t xml:space="preserve">Defining </w:t>
      </w:r>
      <w:r w:rsidR="00331F62">
        <w:t xml:space="preserve">and </w:t>
      </w:r>
      <w:r>
        <w:t xml:space="preserve">maintaining </w:t>
      </w:r>
      <w:r w:rsidR="00E74D89">
        <w:t>the Systems Engineering Approach</w:t>
      </w:r>
    </w:p>
    <w:p w14:paraId="40CD707E" w14:textId="32824BD2" w:rsidR="00E74D89" w:rsidRDefault="00E74D89" w:rsidP="00276467">
      <w:pPr>
        <w:pStyle w:val="ListParagraph"/>
        <w:numPr>
          <w:ilvl w:val="0"/>
          <w:numId w:val="17"/>
        </w:numPr>
      </w:pPr>
      <w:r>
        <w:t>Coordinating technical activities across systems, mechanical, hardware, and software disciplines</w:t>
      </w:r>
    </w:p>
    <w:p w14:paraId="5C963593" w14:textId="51D99D9A" w:rsidR="00392608" w:rsidRDefault="00392608" w:rsidP="00276467">
      <w:pPr>
        <w:pStyle w:val="ListParagraph"/>
        <w:numPr>
          <w:ilvl w:val="0"/>
          <w:numId w:val="17"/>
        </w:numPr>
      </w:pPr>
      <w:r>
        <w:t xml:space="preserve">Making </w:t>
      </w:r>
      <w:r w:rsidR="00BA6A4F">
        <w:t>technical decisions on architectural alternatives and documenting</w:t>
      </w:r>
      <w:r w:rsidR="00C82E03">
        <w:t xml:space="preserve"> architectural choices, in agreement with the Project Lead.</w:t>
      </w:r>
    </w:p>
    <w:p w14:paraId="49CEA7AC" w14:textId="21B975AC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Managing </w:t>
      </w:r>
      <w:r w:rsidR="00A84802">
        <w:t>architectural system designs</w:t>
      </w:r>
      <w:r>
        <w:t xml:space="preserve">, including interface definitions and </w:t>
      </w:r>
      <w:r w:rsidR="00D720DA">
        <w:t>system</w:t>
      </w:r>
      <w:r w:rsidR="00990868">
        <w:t xml:space="preserve"> </w:t>
      </w:r>
      <w:r>
        <w:t>performance</w:t>
      </w:r>
      <w:r w:rsidR="00990868">
        <w:t xml:space="preserve"> constraints</w:t>
      </w:r>
    </w:p>
    <w:p w14:paraId="18033E97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Conducting technical risk assessments and trade-off analyses for design decisions</w:t>
      </w:r>
    </w:p>
    <w:p w14:paraId="4F84D6CF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Leading design reviews, peer inspections, and technical milestone gates</w:t>
      </w:r>
    </w:p>
    <w:p w14:paraId="29D249C1" w14:textId="6F2800EF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Collaborating with </w:t>
      </w:r>
      <w:r w:rsidR="00D720DA">
        <w:t xml:space="preserve">the </w:t>
      </w:r>
      <w:r w:rsidR="00044F4B">
        <w:t xml:space="preserve">Supplier Lead </w:t>
      </w:r>
      <w:r>
        <w:t>on technical interfaces and component integration</w:t>
      </w:r>
    </w:p>
    <w:p w14:paraId="03642DBC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Resolving interdisciplinary technical conflicts and escalating when necessary</w:t>
      </w:r>
    </w:p>
    <w:p w14:paraId="353B36C0" w14:textId="77777777" w:rsidR="00E74D89" w:rsidRDefault="00E74D89" w:rsidP="00276467">
      <w:pPr>
        <w:pStyle w:val="ListParagraph"/>
        <w:numPr>
          <w:ilvl w:val="0"/>
          <w:numId w:val="17"/>
        </w:numPr>
      </w:pPr>
      <w:r>
        <w:t>Supporting the definition of verification criteria for the right side of the V-model</w:t>
      </w:r>
    </w:p>
    <w:p w14:paraId="3BB03918" w14:textId="1A936B67" w:rsidR="00E74D89" w:rsidRDefault="00E74D89" w:rsidP="00276467">
      <w:pPr>
        <w:pStyle w:val="ListParagraph"/>
        <w:numPr>
          <w:ilvl w:val="0"/>
          <w:numId w:val="17"/>
        </w:numPr>
      </w:pPr>
      <w:r>
        <w:t xml:space="preserve">Contributing to </w:t>
      </w:r>
      <w:r w:rsidR="00C45686">
        <w:t xml:space="preserve">the </w:t>
      </w:r>
      <w:r>
        <w:t>continuous improvement of technical processes through lessons learned</w:t>
      </w:r>
    </w:p>
    <w:p w14:paraId="45FDC612" w14:textId="3E6A92AC" w:rsidR="00736873" w:rsidRDefault="00736873" w:rsidP="00276467">
      <w:pPr>
        <w:pStyle w:val="ListParagraph"/>
        <w:numPr>
          <w:ilvl w:val="0"/>
          <w:numId w:val="17"/>
        </w:numPr>
      </w:pPr>
      <w:r>
        <w:t xml:space="preserve">Tight collaboration with the VVT </w:t>
      </w:r>
      <w:r w:rsidR="00C45686">
        <w:t>leads</w:t>
      </w:r>
      <w:r>
        <w:t xml:space="preserve"> to </w:t>
      </w:r>
      <w:r w:rsidR="00C45686">
        <w:t>ensuring</w:t>
      </w:r>
      <w:r>
        <w:t xml:space="preserve"> </w:t>
      </w:r>
      <w:r w:rsidR="00C45686">
        <w:t>efficient product verification and validation strategies</w:t>
      </w:r>
    </w:p>
    <w:p w14:paraId="13937245" w14:textId="43F896E7" w:rsidR="00C45686" w:rsidRDefault="00C45686" w:rsidP="00276467">
      <w:pPr>
        <w:pStyle w:val="ListParagraph"/>
        <w:numPr>
          <w:ilvl w:val="0"/>
          <w:numId w:val="17"/>
        </w:numPr>
      </w:pPr>
      <w:r>
        <w:t>Overseeing root cause analysis for critical issues</w:t>
      </w:r>
    </w:p>
    <w:p w14:paraId="575115E3" w14:textId="63EC0070" w:rsidR="00C45686" w:rsidRDefault="002A6662" w:rsidP="00276467">
      <w:pPr>
        <w:pStyle w:val="ListParagraph"/>
        <w:numPr>
          <w:ilvl w:val="0"/>
          <w:numId w:val="17"/>
        </w:numPr>
      </w:pPr>
      <w:r>
        <w:t>Maintaining close contact with key external stakeholders, especially the customer.</w:t>
      </w:r>
    </w:p>
    <w:p w14:paraId="7A65415D" w14:textId="1727B331" w:rsidR="002A6662" w:rsidRDefault="00AC4B77" w:rsidP="00276467">
      <w:pPr>
        <w:pStyle w:val="ListParagraph"/>
        <w:numPr>
          <w:ilvl w:val="0"/>
          <w:numId w:val="17"/>
        </w:numPr>
      </w:pPr>
      <w:r>
        <w:t>Actively managing the technical project teams on the left side of V</w:t>
      </w:r>
    </w:p>
    <w:p w14:paraId="3E15BC4B" w14:textId="4F0AE4C7" w:rsidR="000B687F" w:rsidRDefault="00667E0F" w:rsidP="00276467">
      <w:pPr>
        <w:pStyle w:val="ListParagraph"/>
        <w:numPr>
          <w:ilvl w:val="0"/>
          <w:numId w:val="17"/>
        </w:numPr>
      </w:pPr>
      <w:r>
        <w:t>Reporting the technical project status in tight collaboration with the Project Lead.</w:t>
      </w:r>
    </w:p>
    <w:p w14:paraId="5ED591FE" w14:textId="6989EF74" w:rsidR="00E74D89" w:rsidRDefault="00E74D89" w:rsidP="006C598C">
      <w:pPr>
        <w:pStyle w:val="Heading3"/>
      </w:pPr>
      <w:bookmarkStart w:id="37" w:name="_Toc213593886"/>
      <w:r>
        <w:t>Technical Lead Skills</w:t>
      </w:r>
      <w:bookmarkEnd w:id="37"/>
    </w:p>
    <w:p w14:paraId="5CAEBDB4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Broad expertise across engineering disciplines: systems, mechanical, electronics, and software</w:t>
      </w:r>
    </w:p>
    <w:p w14:paraId="36B0994D" w14:textId="4B6F53AF" w:rsidR="00E74D89" w:rsidRDefault="00A9603C" w:rsidP="00276467">
      <w:pPr>
        <w:pStyle w:val="ListParagraph"/>
        <w:numPr>
          <w:ilvl w:val="0"/>
          <w:numId w:val="18"/>
        </w:numPr>
      </w:pPr>
      <w:r>
        <w:t>Expertise</w:t>
      </w:r>
      <w:r w:rsidR="00E74D89">
        <w:t xml:space="preserve"> in architectural modeling tools and methods (e.g., </w:t>
      </w:r>
      <w:proofErr w:type="spellStart"/>
      <w:r w:rsidR="00E74D89">
        <w:t>SysML</w:t>
      </w:r>
      <w:proofErr w:type="spellEnd"/>
      <w:r w:rsidR="00E74D89">
        <w:t>, UML)</w:t>
      </w:r>
    </w:p>
    <w:p w14:paraId="2FF602EE" w14:textId="73AC7435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Strong knowledge of requirements management </w:t>
      </w:r>
      <w:r w:rsidR="00296245">
        <w:t xml:space="preserve">and architecture management </w:t>
      </w:r>
      <w:r w:rsidR="00A9603C">
        <w:t>tools</w:t>
      </w:r>
    </w:p>
    <w:p w14:paraId="0BDB23C7" w14:textId="7AF7A084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Experience with risk analysis techniques (e.g., FMEA, </w:t>
      </w:r>
      <w:r w:rsidR="001739BF">
        <w:t>FTA, etc.</w:t>
      </w:r>
      <w:r>
        <w:t>)</w:t>
      </w:r>
    </w:p>
    <w:p w14:paraId="70F84F6C" w14:textId="12BC7E39" w:rsidR="00E74D89" w:rsidRDefault="00E74D89" w:rsidP="00276467">
      <w:pPr>
        <w:pStyle w:val="ListParagraph"/>
        <w:numPr>
          <w:ilvl w:val="0"/>
          <w:numId w:val="18"/>
        </w:numPr>
      </w:pPr>
      <w:r>
        <w:t xml:space="preserve">Familiarity with </w:t>
      </w:r>
      <w:r w:rsidR="00631B3F">
        <w:t xml:space="preserve">relevant </w:t>
      </w:r>
      <w:r>
        <w:t>standards</w:t>
      </w:r>
      <w:r w:rsidR="00631B3F">
        <w:t xml:space="preserve"> </w:t>
      </w:r>
      <w:r>
        <w:t>(ISO 26262, ISO 21434)</w:t>
      </w:r>
    </w:p>
    <w:p w14:paraId="010BE30A" w14:textId="248000AD" w:rsidR="00E74D89" w:rsidRDefault="00CB33EA" w:rsidP="00276467">
      <w:pPr>
        <w:pStyle w:val="ListParagraph"/>
        <w:numPr>
          <w:ilvl w:val="0"/>
          <w:numId w:val="18"/>
        </w:numPr>
      </w:pPr>
      <w:r>
        <w:t>Strong technical l</w:t>
      </w:r>
      <w:r w:rsidR="00E74D89">
        <w:t>eadership skills for coordinating multidisciplinary teams</w:t>
      </w:r>
    </w:p>
    <w:p w14:paraId="4011B366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lastRenderedPageBreak/>
        <w:t>Ability to perform technical reviews and resolve complex design issues</w:t>
      </w:r>
    </w:p>
    <w:p w14:paraId="021C35D0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Understanding of variant management and product line engineering</w:t>
      </w:r>
    </w:p>
    <w:p w14:paraId="0F491EC5" w14:textId="5C0D8AED" w:rsidR="00E74D89" w:rsidRDefault="00E74D89" w:rsidP="00276467">
      <w:pPr>
        <w:pStyle w:val="ListParagraph"/>
        <w:numPr>
          <w:ilvl w:val="0"/>
          <w:numId w:val="18"/>
        </w:numPr>
      </w:pPr>
      <w:r>
        <w:t>Effective communication for technical documentation</w:t>
      </w:r>
    </w:p>
    <w:p w14:paraId="032E1382" w14:textId="77777777" w:rsidR="00E74D89" w:rsidRDefault="00E74D89" w:rsidP="00276467">
      <w:pPr>
        <w:pStyle w:val="ListParagraph"/>
        <w:numPr>
          <w:ilvl w:val="0"/>
          <w:numId w:val="18"/>
        </w:numPr>
      </w:pPr>
      <w:r>
        <w:t>Commitment to continuous learning in emerging technologies and standards</w:t>
      </w:r>
    </w:p>
    <w:p w14:paraId="70D04621" w14:textId="4FE37901" w:rsidR="00E74D89" w:rsidRPr="00C915F8" w:rsidRDefault="00E74D89" w:rsidP="00276467">
      <w:pPr>
        <w:pStyle w:val="ListParagraph"/>
        <w:numPr>
          <w:ilvl w:val="0"/>
          <w:numId w:val="18"/>
        </w:numPr>
      </w:pPr>
      <w:r>
        <w:t>Deep understanding of CORE SPICE principles</w:t>
      </w:r>
    </w:p>
    <w:p w14:paraId="46B0DFAA" w14:textId="3F63E4C9" w:rsidR="00C915F8" w:rsidRDefault="00C915F8" w:rsidP="00C915F8">
      <w:pPr>
        <w:pStyle w:val="Heading2"/>
      </w:pPr>
      <w:bookmarkStart w:id="38" w:name="_Toc213593887"/>
      <w:r>
        <w:t>System Design Lead</w:t>
      </w:r>
      <w:bookmarkEnd w:id="38"/>
    </w:p>
    <w:p w14:paraId="6337AD06" w14:textId="1BF81C24" w:rsidR="000A7DC3" w:rsidRDefault="000A7DC3" w:rsidP="000A7DC3">
      <w:r>
        <w:t xml:space="preserve">The System Design Lead serves as the primary deputy to the Technical Lead, focusing on managing system-level requirements and architecture in larger or complex projects where the Technical Lead cannot handle these tasks alone. </w:t>
      </w:r>
    </w:p>
    <w:p w14:paraId="69F5B5F0" w14:textId="42077937" w:rsidR="000A7DC3" w:rsidRDefault="000A7DC3" w:rsidP="000A7DC3">
      <w:pPr>
        <w:pStyle w:val="Heading3"/>
      </w:pPr>
      <w:bookmarkStart w:id="39" w:name="_Toc213593888"/>
      <w:r>
        <w:t>System Design Lead Responsibilities</w:t>
      </w:r>
      <w:bookmarkEnd w:id="39"/>
    </w:p>
    <w:p w14:paraId="63890C98" w14:textId="1D63F5BA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Leading the development and maintenance of system requirements, including </w:t>
      </w:r>
      <w:r w:rsidR="00A119AA">
        <w:t xml:space="preserve">system-level requirements </w:t>
      </w:r>
      <w:r>
        <w:t>analysis</w:t>
      </w:r>
      <w:r w:rsidR="00A119AA">
        <w:t xml:space="preserve"> and deriving requirements from Customer requirements</w:t>
      </w:r>
    </w:p>
    <w:p w14:paraId="1BB50EF8" w14:textId="4F3018D7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Overseeing system architectural design, including functional decomposition, interface definitions, and </w:t>
      </w:r>
      <w:r w:rsidR="00733620">
        <w:t xml:space="preserve">systems </w:t>
      </w:r>
      <w:r>
        <w:t>performance</w:t>
      </w:r>
      <w:r w:rsidR="00733620">
        <w:t xml:space="preserve">, including maintaining the FuSa decomposition in </w:t>
      </w:r>
      <w:r w:rsidR="00BD6B69">
        <w:t>close</w:t>
      </w:r>
      <w:r w:rsidR="00733620">
        <w:t xml:space="preserve"> collaboration with </w:t>
      </w:r>
      <w:r w:rsidR="00BD6B69">
        <w:t>the</w:t>
      </w:r>
      <w:r w:rsidR="00733620">
        <w:t xml:space="preserve"> </w:t>
      </w:r>
      <w:r w:rsidR="00BD6B69">
        <w:t>FuSa Lead.</w:t>
      </w:r>
    </w:p>
    <w:p w14:paraId="0C0BFB37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Coordinating interdisciplinary design activities across mechanical, hardware, and software teams</w:t>
      </w:r>
    </w:p>
    <w:p w14:paraId="42B12C85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Conducting design reviews, trade-off analyses, and risk assessments for system-level decisions</w:t>
      </w:r>
    </w:p>
    <w:p w14:paraId="2205C55B" w14:textId="13F0B8DD" w:rsidR="000A7DC3" w:rsidRDefault="000A7DC3" w:rsidP="00276467">
      <w:pPr>
        <w:pStyle w:val="ListParagraph"/>
        <w:numPr>
          <w:ilvl w:val="0"/>
          <w:numId w:val="19"/>
        </w:numPr>
      </w:pPr>
      <w:r>
        <w:t>Ensuring compliance with standards like ISO 26262 and ISO 21434 in system design</w:t>
      </w:r>
    </w:p>
    <w:p w14:paraId="52710222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Supporting variant management and configuration control for system artifacts</w:t>
      </w:r>
    </w:p>
    <w:p w14:paraId="546BB688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Resolving design conflicts and escalating issues to the Technical Lead</w:t>
      </w:r>
    </w:p>
    <w:p w14:paraId="434653A0" w14:textId="3B6788BD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Contributing to </w:t>
      </w:r>
      <w:r w:rsidR="00BA6A4F">
        <w:t xml:space="preserve">the </w:t>
      </w:r>
      <w:r>
        <w:t>verification criteria definition for the VVT team</w:t>
      </w:r>
    </w:p>
    <w:p w14:paraId="7C030141" w14:textId="77777777" w:rsidR="000A7DC3" w:rsidRDefault="000A7DC3" w:rsidP="00276467">
      <w:pPr>
        <w:pStyle w:val="ListParagraph"/>
        <w:numPr>
          <w:ilvl w:val="0"/>
          <w:numId w:val="19"/>
        </w:numPr>
      </w:pPr>
      <w:r>
        <w:t>Documenting design rationales, assumptions, and constraints</w:t>
      </w:r>
    </w:p>
    <w:p w14:paraId="1A541C8B" w14:textId="4DDDFADC" w:rsidR="000A7DC3" w:rsidRDefault="000A7DC3" w:rsidP="00276467">
      <w:pPr>
        <w:pStyle w:val="ListParagraph"/>
        <w:numPr>
          <w:ilvl w:val="0"/>
          <w:numId w:val="19"/>
        </w:numPr>
      </w:pPr>
      <w:r>
        <w:t xml:space="preserve">Participating in </w:t>
      </w:r>
      <w:r w:rsidR="00C63C55">
        <w:t xml:space="preserve">the </w:t>
      </w:r>
      <w:r>
        <w:t>continuous improvement of system design processes</w:t>
      </w:r>
    </w:p>
    <w:p w14:paraId="38D4B709" w14:textId="3984753C" w:rsidR="0060697E" w:rsidRDefault="0060697E" w:rsidP="00276467">
      <w:pPr>
        <w:pStyle w:val="ListParagraph"/>
        <w:numPr>
          <w:ilvl w:val="0"/>
          <w:numId w:val="19"/>
        </w:numPr>
      </w:pPr>
      <w:r>
        <w:t>Close collaboration with the Technical Lead and the VVT Lead.</w:t>
      </w:r>
    </w:p>
    <w:p w14:paraId="18F22B33" w14:textId="68137A75" w:rsidR="000A7DC3" w:rsidRDefault="000A7DC3" w:rsidP="0060697E">
      <w:pPr>
        <w:pStyle w:val="Heading3"/>
      </w:pPr>
      <w:bookmarkStart w:id="40" w:name="_Toc213593889"/>
      <w:r>
        <w:t>System Design Lead Skills</w:t>
      </w:r>
      <w:bookmarkEnd w:id="40"/>
    </w:p>
    <w:p w14:paraId="35EA9387" w14:textId="23D2AD08" w:rsidR="00E04F8E" w:rsidRDefault="00E04F8E" w:rsidP="00276467">
      <w:pPr>
        <w:pStyle w:val="ListParagraph"/>
        <w:numPr>
          <w:ilvl w:val="0"/>
          <w:numId w:val="20"/>
        </w:numPr>
      </w:pPr>
      <w:r>
        <w:t>A thorough understanding of domain-specific needs: software, electronics, and software</w:t>
      </w:r>
    </w:p>
    <w:p w14:paraId="6F744437" w14:textId="3E9359D8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Expertise in system modeling tools (e.g., </w:t>
      </w:r>
      <w:proofErr w:type="spellStart"/>
      <w:r>
        <w:t>SysML</w:t>
      </w:r>
      <w:proofErr w:type="spellEnd"/>
      <w:r>
        <w:t>, Enterprise Architect)</w:t>
      </w:r>
    </w:p>
    <w:p w14:paraId="5A69F614" w14:textId="2130FA3D" w:rsidR="000A7DC3" w:rsidRDefault="000A7DC3" w:rsidP="00276467">
      <w:pPr>
        <w:pStyle w:val="ListParagraph"/>
        <w:numPr>
          <w:ilvl w:val="0"/>
          <w:numId w:val="20"/>
        </w:numPr>
      </w:pPr>
      <w:r>
        <w:lastRenderedPageBreak/>
        <w:t xml:space="preserve">Strong knowledge of requirements </w:t>
      </w:r>
      <w:r w:rsidR="00C3200C">
        <w:t xml:space="preserve">management </w:t>
      </w:r>
    </w:p>
    <w:p w14:paraId="2E124019" w14:textId="63F73BE9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Proficiency in architectural design principles for </w:t>
      </w:r>
      <w:r w:rsidR="00A91AF7">
        <w:t xml:space="preserve">safety-relevant </w:t>
      </w:r>
      <w:r>
        <w:t>systems</w:t>
      </w:r>
    </w:p>
    <w:p w14:paraId="0D31C8F7" w14:textId="6830E6D1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Experience with risk analysis techniques (e.g., FMEA, </w:t>
      </w:r>
      <w:r w:rsidR="00B9368D">
        <w:t>FTA, etc.</w:t>
      </w:r>
      <w:r>
        <w:t>)</w:t>
      </w:r>
    </w:p>
    <w:p w14:paraId="49F762F4" w14:textId="31BAB9F6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Familiarity with </w:t>
      </w:r>
      <w:r w:rsidR="00E272CF">
        <w:t xml:space="preserve">systems-relevant (e.g., automotive) </w:t>
      </w:r>
      <w:r>
        <w:t>standards (ISO 26262, ISO 21434)</w:t>
      </w:r>
    </w:p>
    <w:p w14:paraId="329BFF76" w14:textId="5DA6BD9E" w:rsidR="000A7DC3" w:rsidRDefault="000A7DC3" w:rsidP="00276467">
      <w:pPr>
        <w:pStyle w:val="ListParagraph"/>
        <w:numPr>
          <w:ilvl w:val="0"/>
          <w:numId w:val="20"/>
        </w:numPr>
      </w:pPr>
      <w:r>
        <w:t xml:space="preserve">Ability to coordinate multidisciplinary design </w:t>
      </w:r>
      <w:r w:rsidR="00C90A97">
        <w:t>activities</w:t>
      </w:r>
    </w:p>
    <w:p w14:paraId="25A41D06" w14:textId="77777777" w:rsidR="000A7DC3" w:rsidRDefault="000A7DC3" w:rsidP="00276467">
      <w:pPr>
        <w:pStyle w:val="ListParagraph"/>
        <w:numPr>
          <w:ilvl w:val="0"/>
          <w:numId w:val="20"/>
        </w:numPr>
      </w:pPr>
      <w:r>
        <w:t>Effective problem-solving for complex system issues</w:t>
      </w:r>
    </w:p>
    <w:p w14:paraId="23FA29C7" w14:textId="77777777" w:rsidR="000A7DC3" w:rsidRDefault="000A7DC3" w:rsidP="00276467">
      <w:pPr>
        <w:pStyle w:val="ListParagraph"/>
        <w:numPr>
          <w:ilvl w:val="0"/>
          <w:numId w:val="20"/>
        </w:numPr>
      </w:pPr>
      <w:r>
        <w:t>Commitment to continuous learning in system engineering trends</w:t>
      </w:r>
    </w:p>
    <w:p w14:paraId="103E6D15" w14:textId="03D2315F" w:rsidR="00082C73" w:rsidRPr="00C915F8" w:rsidRDefault="000A7DC3" w:rsidP="00276467">
      <w:pPr>
        <w:pStyle w:val="ListParagraph"/>
        <w:numPr>
          <w:ilvl w:val="0"/>
          <w:numId w:val="20"/>
        </w:numPr>
      </w:pPr>
      <w:r>
        <w:t>Understanding of CORE SPICE principles</w:t>
      </w:r>
    </w:p>
    <w:p w14:paraId="78738BEA" w14:textId="77777777" w:rsidR="00BF6838" w:rsidRDefault="00BF6838" w:rsidP="00BF6838">
      <w:pPr>
        <w:pStyle w:val="Heading2"/>
      </w:pPr>
      <w:bookmarkStart w:id="41" w:name="_Toc213593890"/>
      <w:r>
        <w:t>VVT Lead</w:t>
      </w:r>
      <w:bookmarkEnd w:id="41"/>
    </w:p>
    <w:p w14:paraId="1F02394B" w14:textId="56ED203F" w:rsidR="004C56A6" w:rsidRDefault="004C56A6" w:rsidP="004C56A6">
      <w:r>
        <w:t>The VVT Lead is the primary authority on the right side of the V-model</w:t>
      </w:r>
      <w:r w:rsidR="00445536">
        <w:t xml:space="preserve">. </w:t>
      </w:r>
      <w:proofErr w:type="gramStart"/>
      <w:r w:rsidR="00445536">
        <w:t>The VVT</w:t>
      </w:r>
      <w:r w:rsidR="00551EB1">
        <w:t>'</w:t>
      </w:r>
      <w:r w:rsidR="00445536">
        <w:t>s</w:t>
      </w:r>
      <w:proofErr w:type="gramEnd"/>
      <w:r w:rsidR="00445536">
        <w:t xml:space="preserve"> task is to </w:t>
      </w:r>
      <w:r w:rsidR="004633C9">
        <w:t xml:space="preserve">lead and </w:t>
      </w:r>
      <w:r w:rsidR="00EB05C3">
        <w:t xml:space="preserve">manage </w:t>
      </w:r>
      <w:r>
        <w:t>all verification, validation, and testing activities to ensure the product meets requirements and standards</w:t>
      </w:r>
      <w:r w:rsidR="00A7762F">
        <w:t>, according to systems requirements on all levels of the left V</w:t>
      </w:r>
      <w:r>
        <w:t>. This role manages the test team across all levels, works closely with the Technical Lead to align testing with development, and reports results to the Project Lead.</w:t>
      </w:r>
    </w:p>
    <w:p w14:paraId="335CB109" w14:textId="43B29F91" w:rsidR="004C56A6" w:rsidRDefault="004C56A6" w:rsidP="000D53D2">
      <w:pPr>
        <w:pStyle w:val="Heading3"/>
      </w:pPr>
      <w:bookmarkStart w:id="42" w:name="_Toc213593891"/>
      <w:r>
        <w:t>VVT Lead Responsibilities</w:t>
      </w:r>
      <w:bookmarkEnd w:id="42"/>
    </w:p>
    <w:p w14:paraId="5D7BB59E" w14:textId="449E2513" w:rsidR="004C56A6" w:rsidRDefault="004C56A6" w:rsidP="00276467">
      <w:pPr>
        <w:pStyle w:val="ListParagraph"/>
        <w:numPr>
          <w:ilvl w:val="0"/>
          <w:numId w:val="21"/>
        </w:numPr>
      </w:pPr>
      <w:r>
        <w:t>Developing and maintaining the VVT Approach</w:t>
      </w:r>
    </w:p>
    <w:p w14:paraId="6DF34ED4" w14:textId="7EC3AD3A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Coordinating verification, validation, and testing activities across </w:t>
      </w:r>
      <w:r w:rsidR="00E94B29">
        <w:t xml:space="preserve">all </w:t>
      </w:r>
      <w:r w:rsidR="005768B1">
        <w:t xml:space="preserve">test </w:t>
      </w:r>
      <w:r>
        <w:t>levels</w:t>
      </w:r>
    </w:p>
    <w:p w14:paraId="2A241274" w14:textId="4E03CD05" w:rsidR="004C56A6" w:rsidRDefault="004C56A6" w:rsidP="00276467">
      <w:pPr>
        <w:pStyle w:val="ListParagraph"/>
        <w:numPr>
          <w:ilvl w:val="0"/>
          <w:numId w:val="21"/>
        </w:numPr>
      </w:pPr>
      <w:r>
        <w:t>Managing the test team</w:t>
      </w:r>
      <w:r w:rsidR="00BC6F14">
        <w:t>, including the assignment of team personnel</w:t>
      </w:r>
      <w:r w:rsidR="007A4CD7">
        <w:t xml:space="preserve">, in </w:t>
      </w:r>
      <w:r w:rsidR="00626287">
        <w:t>agreement with the Project Lead</w:t>
      </w:r>
    </w:p>
    <w:p w14:paraId="44E4B44C" w14:textId="35D91D96" w:rsidR="004C56A6" w:rsidRDefault="008A2D88" w:rsidP="00276467">
      <w:pPr>
        <w:pStyle w:val="ListParagraph"/>
        <w:numPr>
          <w:ilvl w:val="0"/>
          <w:numId w:val="21"/>
        </w:numPr>
      </w:pPr>
      <w:r>
        <w:t xml:space="preserve">Close collaboration </w:t>
      </w:r>
      <w:r w:rsidR="004C56A6">
        <w:t xml:space="preserve">with the Technical Lead </w:t>
      </w:r>
    </w:p>
    <w:p w14:paraId="14E59E61" w14:textId="0CC6341D" w:rsidR="004C56A6" w:rsidRDefault="00C051A4" w:rsidP="00276467">
      <w:pPr>
        <w:pStyle w:val="ListParagraph"/>
        <w:numPr>
          <w:ilvl w:val="0"/>
          <w:numId w:val="21"/>
        </w:numPr>
      </w:pPr>
      <w:r>
        <w:t xml:space="preserve">Defining and managing </w:t>
      </w:r>
      <w:r w:rsidR="004C56A6">
        <w:t xml:space="preserve">test environment </w:t>
      </w:r>
      <w:r>
        <w:t>and test benches</w:t>
      </w:r>
      <w:r w:rsidR="004C56A6">
        <w:t>, tool selection</w:t>
      </w:r>
      <w:r w:rsidR="005C2E32">
        <w:t xml:space="preserve">, </w:t>
      </w:r>
      <w:r w:rsidR="004C56A6">
        <w:t xml:space="preserve">and </w:t>
      </w:r>
      <w:r w:rsidR="00BC0167">
        <w:t xml:space="preserve">test bench </w:t>
      </w:r>
      <w:r w:rsidR="004C56A6">
        <w:t xml:space="preserve">automation </w:t>
      </w:r>
      <w:r w:rsidR="00BC0167">
        <w:t xml:space="preserve">in </w:t>
      </w:r>
      <w:r w:rsidR="000911C6">
        <w:t xml:space="preserve">close </w:t>
      </w:r>
      <w:r w:rsidR="00BC0167">
        <w:t xml:space="preserve">collaboration with the Project </w:t>
      </w:r>
      <w:r w:rsidR="000911C6">
        <w:t>Tools Engineer</w:t>
      </w:r>
    </w:p>
    <w:p w14:paraId="47F9AFC0" w14:textId="063D6E88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Ensuring traceability between test cases, requirements, and defects for </w:t>
      </w:r>
    </w:p>
    <w:p w14:paraId="50D841A6" w14:textId="0651292F" w:rsidR="004C56A6" w:rsidRDefault="004C56A6" w:rsidP="00276467">
      <w:pPr>
        <w:pStyle w:val="ListParagraph"/>
        <w:numPr>
          <w:ilvl w:val="0"/>
          <w:numId w:val="21"/>
        </w:numPr>
      </w:pPr>
      <w:r>
        <w:t xml:space="preserve">Conducting risk-based test prioritization and regression </w:t>
      </w:r>
      <w:r w:rsidR="00223DA6">
        <w:t>as defined in the VVT Approach</w:t>
      </w:r>
    </w:p>
    <w:p w14:paraId="33DFE475" w14:textId="72F58DFE" w:rsidR="004C56A6" w:rsidRDefault="004C56A6" w:rsidP="00276467">
      <w:pPr>
        <w:pStyle w:val="ListParagraph"/>
        <w:numPr>
          <w:ilvl w:val="0"/>
          <w:numId w:val="21"/>
        </w:numPr>
      </w:pPr>
      <w:r>
        <w:t>Reporting test status, coverage metrics, and results to the Project Lead and stakeholders</w:t>
      </w:r>
      <w:r w:rsidR="009A56BF">
        <w:t xml:space="preserve">, including </w:t>
      </w:r>
      <w:r w:rsidR="00737031">
        <w:t>product release recommendations</w:t>
      </w:r>
    </w:p>
    <w:p w14:paraId="17D97625" w14:textId="77777777" w:rsidR="004C56A6" w:rsidRDefault="004C56A6" w:rsidP="00276467">
      <w:pPr>
        <w:pStyle w:val="ListParagraph"/>
        <w:numPr>
          <w:ilvl w:val="0"/>
          <w:numId w:val="21"/>
        </w:numPr>
      </w:pPr>
      <w:r>
        <w:t>Driving continuous improvement in VVT processes through lessons learned and metrics</w:t>
      </w:r>
    </w:p>
    <w:p w14:paraId="62E61A5F" w14:textId="0DF58644" w:rsidR="00887821" w:rsidRDefault="00887821" w:rsidP="00276467">
      <w:pPr>
        <w:pStyle w:val="ListParagraph"/>
        <w:numPr>
          <w:ilvl w:val="0"/>
          <w:numId w:val="21"/>
        </w:numPr>
      </w:pPr>
      <w:r>
        <w:t xml:space="preserve">Coordinating root cause analyses across all test levels in </w:t>
      </w:r>
      <w:r w:rsidR="008464D6">
        <w:t>close collaboration with the Technical Lead</w:t>
      </w:r>
    </w:p>
    <w:p w14:paraId="79C88809" w14:textId="1D48D9C0" w:rsidR="004C56A6" w:rsidRDefault="004C56A6" w:rsidP="00276467">
      <w:pPr>
        <w:pStyle w:val="ListParagraph"/>
        <w:numPr>
          <w:ilvl w:val="0"/>
          <w:numId w:val="21"/>
        </w:numPr>
      </w:pPr>
      <w:r>
        <w:t>Escalating critical test failures or resource needs to the Project Lead</w:t>
      </w:r>
    </w:p>
    <w:p w14:paraId="1D17B257" w14:textId="53E012F5" w:rsidR="004C56A6" w:rsidRDefault="004C56A6" w:rsidP="00950DEA">
      <w:pPr>
        <w:pStyle w:val="Heading3"/>
      </w:pPr>
      <w:bookmarkStart w:id="43" w:name="_Toc213593892"/>
      <w:r>
        <w:lastRenderedPageBreak/>
        <w:t>VVT Lead Skills</w:t>
      </w:r>
      <w:bookmarkEnd w:id="43"/>
    </w:p>
    <w:p w14:paraId="6A0C1BD5" w14:textId="53FC38AA" w:rsidR="004C56A6" w:rsidRDefault="004C56A6" w:rsidP="00276467">
      <w:pPr>
        <w:pStyle w:val="ListParagraph"/>
        <w:numPr>
          <w:ilvl w:val="0"/>
          <w:numId w:val="22"/>
        </w:numPr>
      </w:pPr>
      <w:r>
        <w:t>Expertise in VVT methodologies and standards (</w:t>
      </w:r>
      <w:r w:rsidR="002F6C33" w:rsidRPr="002F6C33">
        <w:t>ISTQB</w:t>
      </w:r>
      <w:r>
        <w:t>, ISO/IEC/IEEE 29119</w:t>
      </w:r>
      <w:r w:rsidR="0016762C">
        <w:t>, etc.</w:t>
      </w:r>
      <w:r>
        <w:t>)</w:t>
      </w:r>
    </w:p>
    <w:p w14:paraId="6D94ABE5" w14:textId="358B6461" w:rsidR="004C56A6" w:rsidRDefault="004C56A6" w:rsidP="00276467">
      <w:pPr>
        <w:pStyle w:val="ListParagraph"/>
        <w:numPr>
          <w:ilvl w:val="0"/>
          <w:numId w:val="22"/>
        </w:numPr>
      </w:pPr>
      <w:r>
        <w:t>Proficiency in test management tools (e.g., TestRail) and automation frameworks (e.g., Selenium, JUnit)</w:t>
      </w:r>
    </w:p>
    <w:p w14:paraId="12CC7985" w14:textId="52BD79E7" w:rsidR="005A39A1" w:rsidRDefault="005A39A1" w:rsidP="00276467">
      <w:pPr>
        <w:pStyle w:val="ListParagraph"/>
        <w:numPr>
          <w:ilvl w:val="0"/>
          <w:numId w:val="22"/>
        </w:numPr>
      </w:pPr>
      <w:r>
        <w:t>Proficiency in issue management tools (such as JIRA, see Issue Management Approach)</w:t>
      </w:r>
    </w:p>
    <w:p w14:paraId="7B935125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Strong knowledge of automotive testing practices, including EOL, DV/PV, and variant testing</w:t>
      </w:r>
    </w:p>
    <w:p w14:paraId="5D9CFA71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Ability to integrate testing with development for continuous verification</w:t>
      </w:r>
    </w:p>
    <w:p w14:paraId="6A40A095" w14:textId="0424A245" w:rsidR="004C56A6" w:rsidRDefault="004C56A6" w:rsidP="00276467">
      <w:pPr>
        <w:pStyle w:val="ListParagraph"/>
        <w:numPr>
          <w:ilvl w:val="0"/>
          <w:numId w:val="22"/>
        </w:numPr>
      </w:pPr>
      <w:r>
        <w:t xml:space="preserve">Experience with risk-based testing and coverage analysis </w:t>
      </w:r>
    </w:p>
    <w:p w14:paraId="4C5D64AC" w14:textId="0C71EEA9" w:rsidR="004C56A6" w:rsidRDefault="004C56A6" w:rsidP="00276467">
      <w:pPr>
        <w:pStyle w:val="ListParagraph"/>
        <w:numPr>
          <w:ilvl w:val="0"/>
          <w:numId w:val="22"/>
        </w:numPr>
      </w:pPr>
      <w:r>
        <w:t xml:space="preserve">Familiarity with functional safety (ISO 26262) and cybersecurity (ISO/SAE 21434) </w:t>
      </w:r>
    </w:p>
    <w:p w14:paraId="35EBED95" w14:textId="71A9E725" w:rsidR="004C56A6" w:rsidRDefault="005A39A1" w:rsidP="00276467">
      <w:pPr>
        <w:pStyle w:val="ListParagraph"/>
        <w:numPr>
          <w:ilvl w:val="0"/>
          <w:numId w:val="22"/>
        </w:numPr>
      </w:pPr>
      <w:r>
        <w:t>Excellent l</w:t>
      </w:r>
      <w:r w:rsidR="004C56A6">
        <w:t xml:space="preserve">eadership skills for managing </w:t>
      </w:r>
      <w:r w:rsidR="008D0C19">
        <w:t xml:space="preserve">interdisciplinary </w:t>
      </w:r>
      <w:r w:rsidR="004C56A6">
        <w:t>test teams</w:t>
      </w:r>
    </w:p>
    <w:p w14:paraId="03A46EE3" w14:textId="77DAE87E" w:rsidR="004C56A6" w:rsidRDefault="00345176" w:rsidP="00276467">
      <w:pPr>
        <w:pStyle w:val="ListParagraph"/>
        <w:numPr>
          <w:ilvl w:val="0"/>
          <w:numId w:val="22"/>
        </w:numPr>
      </w:pPr>
      <w:r>
        <w:t xml:space="preserve">Ability to deliver concise </w:t>
      </w:r>
      <w:r w:rsidR="0077786A">
        <w:t xml:space="preserve">product </w:t>
      </w:r>
      <w:r>
        <w:t xml:space="preserve">quality reports </w:t>
      </w:r>
    </w:p>
    <w:p w14:paraId="563EA6F9" w14:textId="77777777" w:rsidR="004C56A6" w:rsidRDefault="004C56A6" w:rsidP="00276467">
      <w:pPr>
        <w:pStyle w:val="ListParagraph"/>
        <w:numPr>
          <w:ilvl w:val="0"/>
          <w:numId w:val="22"/>
        </w:numPr>
      </w:pPr>
      <w:r>
        <w:t>Commitment to continuous learning in testing trends and automation</w:t>
      </w:r>
    </w:p>
    <w:p w14:paraId="54C9F334" w14:textId="4F8D34EE" w:rsidR="004C56A6" w:rsidRDefault="004C56A6" w:rsidP="00276467">
      <w:pPr>
        <w:pStyle w:val="ListParagraph"/>
        <w:numPr>
          <w:ilvl w:val="0"/>
          <w:numId w:val="22"/>
        </w:numPr>
      </w:pPr>
      <w:r>
        <w:t>Understanding of CORE SPICE principles</w:t>
      </w:r>
    </w:p>
    <w:p w14:paraId="256BC154" w14:textId="77777777" w:rsidR="00E249F1" w:rsidRDefault="00E249F1" w:rsidP="00E249F1">
      <w:pPr>
        <w:pStyle w:val="Heading2"/>
      </w:pPr>
      <w:bookmarkStart w:id="44" w:name="_Toc213593893"/>
      <w:r>
        <w:t>System VVT Lead</w:t>
      </w:r>
      <w:bookmarkEnd w:id="44"/>
    </w:p>
    <w:p w14:paraId="6391CB1C" w14:textId="4450FA64" w:rsidR="00BC6584" w:rsidRDefault="00BC6584" w:rsidP="00BC6584">
      <w:r>
        <w:t xml:space="preserve">The System VVT Lead </w:t>
      </w:r>
      <w:r w:rsidR="00207768">
        <w:t>manager</w:t>
      </w:r>
      <w:r w:rsidR="00BC39EC">
        <w:t xml:space="preserve"> verifies, validates</w:t>
      </w:r>
      <w:r>
        <w:t xml:space="preserve">, and </w:t>
      </w:r>
      <w:r w:rsidR="00BC39EC">
        <w:t>tests</w:t>
      </w:r>
      <w:r>
        <w:t xml:space="preserve"> </w:t>
      </w:r>
      <w:r w:rsidR="00BC39EC">
        <w:t xml:space="preserve">the team </w:t>
      </w:r>
      <w:r>
        <w:t>at the system level</w:t>
      </w:r>
      <w:r w:rsidR="00FF2C09">
        <w:t xml:space="preserve">. </w:t>
      </w:r>
      <w:r>
        <w:t xml:space="preserve">This role supports </w:t>
      </w:r>
      <w:proofErr w:type="gramStart"/>
      <w:r>
        <w:t>the VVT</w:t>
      </w:r>
      <w:proofErr w:type="gramEnd"/>
      <w:r>
        <w:t xml:space="preserve"> Lead by managing system-specific test activities, reporting directly to </w:t>
      </w:r>
      <w:r w:rsidR="00CE646E">
        <w:t>the VVT Lead</w:t>
      </w:r>
      <w:r>
        <w:t>.</w:t>
      </w:r>
    </w:p>
    <w:p w14:paraId="6B29CA7C" w14:textId="3BE37970" w:rsidR="00BC6584" w:rsidRDefault="00BC6584" w:rsidP="00207768">
      <w:pPr>
        <w:pStyle w:val="Heading3"/>
      </w:pPr>
      <w:bookmarkStart w:id="45" w:name="_Toc213593894"/>
      <w:r>
        <w:t>System VVT Lead Responsibilities</w:t>
      </w:r>
      <w:bookmarkEnd w:id="45"/>
    </w:p>
    <w:p w14:paraId="56D64412" w14:textId="601785A9" w:rsidR="00BC6584" w:rsidRDefault="00BC6584" w:rsidP="00276467">
      <w:pPr>
        <w:pStyle w:val="ListParagraph"/>
        <w:numPr>
          <w:ilvl w:val="0"/>
          <w:numId w:val="23"/>
        </w:numPr>
      </w:pPr>
      <w:r>
        <w:t>Developing and maintaining system-level test plans, including integration and qualification testing strategies</w:t>
      </w:r>
      <w:r w:rsidR="00160910">
        <w:t xml:space="preserve">, </w:t>
      </w:r>
      <w:r w:rsidR="009409BF">
        <w:t xml:space="preserve">is </w:t>
      </w:r>
      <w:r w:rsidR="00160910">
        <w:t>integrated in</w:t>
      </w:r>
      <w:r w:rsidR="009409BF">
        <w:t>to</w:t>
      </w:r>
      <w:r w:rsidR="00160910">
        <w:t xml:space="preserve"> the VVT Approach.</w:t>
      </w:r>
    </w:p>
    <w:p w14:paraId="57E1C774" w14:textId="604B2F2D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Executing and analyzing system qualification tests </w:t>
      </w:r>
    </w:p>
    <w:p w14:paraId="0AFDF9C3" w14:textId="7CCB8AC2" w:rsidR="001E4AE1" w:rsidRDefault="001E4AE1" w:rsidP="00276467">
      <w:pPr>
        <w:pStyle w:val="ListParagraph"/>
        <w:numPr>
          <w:ilvl w:val="0"/>
          <w:numId w:val="23"/>
        </w:numPr>
      </w:pPr>
      <w:r>
        <w:t>Managing and communicating system test reports</w:t>
      </w:r>
    </w:p>
    <w:p w14:paraId="0BAD96B8" w14:textId="11663372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Managing test environments </w:t>
      </w:r>
      <w:r w:rsidR="00CB33A5">
        <w:t>(including system test benches, such as HIL test benches)</w:t>
      </w:r>
    </w:p>
    <w:p w14:paraId="719A910C" w14:textId="10A0D137" w:rsidR="000D3F90" w:rsidRDefault="000D3F90" w:rsidP="00276467">
      <w:pPr>
        <w:pStyle w:val="ListParagraph"/>
        <w:numPr>
          <w:ilvl w:val="0"/>
          <w:numId w:val="23"/>
        </w:numPr>
      </w:pPr>
      <w:r>
        <w:t xml:space="preserve">Ensuring </w:t>
      </w:r>
      <w:r w:rsidR="00B93A3F">
        <w:t>the issuance</w:t>
      </w:r>
      <w:r>
        <w:t xml:space="preserve"> of defects related to </w:t>
      </w:r>
      <w:r w:rsidR="008464D6">
        <w:t xml:space="preserve">system </w:t>
      </w:r>
      <w:r>
        <w:t xml:space="preserve">test cases and communicating them efficiently to the </w:t>
      </w:r>
      <w:r w:rsidR="00B93A3F">
        <w:t xml:space="preserve">left side of V-teams. </w:t>
      </w:r>
    </w:p>
    <w:p w14:paraId="1D7BC1B3" w14:textId="4610124B" w:rsidR="00BC6584" w:rsidRDefault="00BC6584" w:rsidP="00276467">
      <w:pPr>
        <w:pStyle w:val="ListParagraph"/>
        <w:numPr>
          <w:ilvl w:val="0"/>
          <w:numId w:val="23"/>
        </w:numPr>
      </w:pPr>
      <w:r>
        <w:t>Ensuring traceability between system test cases, requirements, and defects</w:t>
      </w:r>
    </w:p>
    <w:p w14:paraId="72BB04C6" w14:textId="77777777" w:rsidR="00B93A3F" w:rsidRDefault="00BC6584" w:rsidP="00276467">
      <w:pPr>
        <w:pStyle w:val="ListParagraph"/>
        <w:numPr>
          <w:ilvl w:val="0"/>
          <w:numId w:val="23"/>
        </w:numPr>
      </w:pPr>
      <w:r>
        <w:t>Identifying and resolving system-level issues</w:t>
      </w:r>
    </w:p>
    <w:p w14:paraId="2FC2B3FD" w14:textId="778B7E25" w:rsidR="00BC6584" w:rsidRDefault="008464D6" w:rsidP="00276467">
      <w:pPr>
        <w:pStyle w:val="ListParagraph"/>
        <w:numPr>
          <w:ilvl w:val="0"/>
          <w:numId w:val="23"/>
        </w:numPr>
      </w:pPr>
      <w:r>
        <w:t>Support</w:t>
      </w:r>
      <w:r w:rsidR="00536801">
        <w:t>ing</w:t>
      </w:r>
      <w:r w:rsidR="00B93A3F">
        <w:t xml:space="preserve"> </w:t>
      </w:r>
      <w:r w:rsidR="00BA3D20">
        <w:t>the</w:t>
      </w:r>
      <w:r w:rsidR="001154A2">
        <w:t xml:space="preserve"> </w:t>
      </w:r>
      <w:r w:rsidR="000D22A8">
        <w:t xml:space="preserve">escalation of </w:t>
      </w:r>
      <w:r w:rsidR="00BC6584">
        <w:t>critical defects</w:t>
      </w:r>
    </w:p>
    <w:p w14:paraId="5B7FC115" w14:textId="016F81E9" w:rsidR="00BC6584" w:rsidRDefault="00BC6584" w:rsidP="00276467">
      <w:pPr>
        <w:pStyle w:val="ListParagraph"/>
        <w:numPr>
          <w:ilvl w:val="0"/>
          <w:numId w:val="23"/>
        </w:numPr>
      </w:pPr>
      <w:r>
        <w:lastRenderedPageBreak/>
        <w:t>Integrating safety and cybersecurity validation at the system level</w:t>
      </w:r>
      <w:r w:rsidR="009409BF">
        <w:t>,</w:t>
      </w:r>
      <w:r>
        <w:t xml:space="preserve"> where applicable</w:t>
      </w:r>
    </w:p>
    <w:p w14:paraId="4F1F2A1B" w14:textId="77777777" w:rsidR="00BC6584" w:rsidRDefault="00BC6584" w:rsidP="00276467">
      <w:pPr>
        <w:pStyle w:val="ListParagraph"/>
        <w:numPr>
          <w:ilvl w:val="0"/>
          <w:numId w:val="23"/>
        </w:numPr>
      </w:pPr>
      <w:r>
        <w:t>Generating system test reports, coverage metrics, and defect analyses</w:t>
      </w:r>
    </w:p>
    <w:p w14:paraId="799F21BA" w14:textId="77777777" w:rsidR="00BC6584" w:rsidRDefault="00BC6584" w:rsidP="00276467">
      <w:pPr>
        <w:pStyle w:val="ListParagraph"/>
        <w:numPr>
          <w:ilvl w:val="0"/>
          <w:numId w:val="23"/>
        </w:numPr>
      </w:pPr>
      <w:r>
        <w:t>Supporting regression testing for system changes and variants</w:t>
      </w:r>
    </w:p>
    <w:p w14:paraId="68DDC731" w14:textId="60F369A6" w:rsidR="00BC6584" w:rsidRDefault="00BC6584" w:rsidP="00276467">
      <w:pPr>
        <w:pStyle w:val="ListParagraph"/>
        <w:numPr>
          <w:ilvl w:val="0"/>
          <w:numId w:val="23"/>
        </w:numPr>
      </w:pPr>
      <w:r>
        <w:t xml:space="preserve">Contributing to </w:t>
      </w:r>
      <w:r w:rsidR="00BA3D20">
        <w:t xml:space="preserve">the </w:t>
      </w:r>
      <w:r>
        <w:t>continuous improvement of system VVT processes</w:t>
      </w:r>
    </w:p>
    <w:p w14:paraId="7E8AD1B1" w14:textId="282D5C2C" w:rsidR="00BC6584" w:rsidRDefault="00BC6584" w:rsidP="00BA3D20">
      <w:pPr>
        <w:pStyle w:val="Heading3"/>
      </w:pPr>
      <w:bookmarkStart w:id="46" w:name="_Toc213593895"/>
      <w:r>
        <w:t>System VVT Lead Skills</w:t>
      </w:r>
      <w:bookmarkEnd w:id="46"/>
    </w:p>
    <w:p w14:paraId="1B633C5B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Expertise in system testing tools and methodologies (e.g., HIL simulators, </w:t>
      </w:r>
      <w:proofErr w:type="spellStart"/>
      <w:r>
        <w:t>CANoe</w:t>
      </w:r>
      <w:proofErr w:type="spellEnd"/>
      <w:r>
        <w:t>)</w:t>
      </w:r>
    </w:p>
    <w:p w14:paraId="490F327E" w14:textId="7820DB2B" w:rsidR="00BC6584" w:rsidRDefault="00BC6584" w:rsidP="00276467">
      <w:pPr>
        <w:pStyle w:val="ListParagraph"/>
        <w:numPr>
          <w:ilvl w:val="0"/>
          <w:numId w:val="24"/>
        </w:numPr>
      </w:pPr>
      <w:r>
        <w:t>Strong knowledge of integration and qualification testing standards (</w:t>
      </w:r>
      <w:r w:rsidR="00241AE6">
        <w:t>e.g., ISTQB</w:t>
      </w:r>
      <w:r>
        <w:t>)</w:t>
      </w:r>
    </w:p>
    <w:p w14:paraId="6710F7E5" w14:textId="12182FD1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Proficiency </w:t>
      </w:r>
      <w:r w:rsidR="00756172">
        <w:t xml:space="preserve">in </w:t>
      </w:r>
      <w:proofErr w:type="gramStart"/>
      <w:r>
        <w:t>defect</w:t>
      </w:r>
      <w:proofErr w:type="gramEnd"/>
      <w:r>
        <w:t xml:space="preserve"> management tools</w:t>
      </w:r>
      <w:r w:rsidR="00756172">
        <w:t xml:space="preserve"> (e.g., JIRA)</w:t>
      </w:r>
    </w:p>
    <w:p w14:paraId="1102EA28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Experience with risk-based testing at the system level</w:t>
      </w:r>
    </w:p>
    <w:p w14:paraId="37DDAB77" w14:textId="602FEDB6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Familiarity with </w:t>
      </w:r>
      <w:r w:rsidR="00D5655B">
        <w:t xml:space="preserve">safety-relevant </w:t>
      </w:r>
      <w:r>
        <w:t>standards</w:t>
      </w:r>
      <w:r w:rsidR="00D5655B">
        <w:t xml:space="preserve"> </w:t>
      </w:r>
      <w:r>
        <w:t>(ISO 26262 for safety, ISO/SAE 21434 for security)</w:t>
      </w:r>
    </w:p>
    <w:p w14:paraId="4E07D124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Ability to analyze complex system test data and root causes</w:t>
      </w:r>
    </w:p>
    <w:p w14:paraId="1CEF34E9" w14:textId="60C54F42" w:rsidR="00BC6584" w:rsidRDefault="00BC6584" w:rsidP="00276467">
      <w:pPr>
        <w:pStyle w:val="ListParagraph"/>
        <w:numPr>
          <w:ilvl w:val="0"/>
          <w:numId w:val="24"/>
        </w:numPr>
      </w:pPr>
      <w:r>
        <w:t>Effective collaboration skills for multidisciplinary teams</w:t>
      </w:r>
    </w:p>
    <w:p w14:paraId="1FCD9887" w14:textId="66677D5E" w:rsidR="00BC6584" w:rsidRDefault="00BC6584" w:rsidP="00276467">
      <w:pPr>
        <w:pStyle w:val="ListParagraph"/>
        <w:numPr>
          <w:ilvl w:val="0"/>
          <w:numId w:val="24"/>
        </w:numPr>
      </w:pPr>
      <w:r>
        <w:t xml:space="preserve">Problem-solving abilities for system </w:t>
      </w:r>
      <w:r w:rsidR="009C7FCC">
        <w:t xml:space="preserve">quality </w:t>
      </w:r>
      <w:r>
        <w:t>challenges</w:t>
      </w:r>
    </w:p>
    <w:p w14:paraId="2D612A44" w14:textId="77777777" w:rsidR="00BC6584" w:rsidRDefault="00BC6584" w:rsidP="00276467">
      <w:pPr>
        <w:pStyle w:val="ListParagraph"/>
        <w:numPr>
          <w:ilvl w:val="0"/>
          <w:numId w:val="24"/>
        </w:numPr>
      </w:pPr>
      <w:r>
        <w:t>Commitment to continuous learning in VVT trends</w:t>
      </w:r>
    </w:p>
    <w:p w14:paraId="7D5784BF" w14:textId="2B415C49" w:rsidR="00BC6584" w:rsidRPr="00C915F8" w:rsidRDefault="00BC6584" w:rsidP="00276467">
      <w:pPr>
        <w:pStyle w:val="ListParagraph"/>
        <w:numPr>
          <w:ilvl w:val="0"/>
          <w:numId w:val="24"/>
        </w:numPr>
      </w:pPr>
      <w:r>
        <w:t>Understanding of CORE SPICE principles</w:t>
      </w:r>
    </w:p>
    <w:p w14:paraId="209609BA" w14:textId="53623505" w:rsidR="00C915F8" w:rsidRDefault="00C915F8" w:rsidP="00C915F8">
      <w:pPr>
        <w:pStyle w:val="Heading2"/>
      </w:pPr>
      <w:bookmarkStart w:id="47" w:name="_Toc213593896"/>
      <w:r>
        <w:t>System Integration Lead</w:t>
      </w:r>
      <w:bookmarkEnd w:id="47"/>
    </w:p>
    <w:p w14:paraId="753F1ECB" w14:textId="3CCF3AA1" w:rsidR="00204C04" w:rsidRDefault="001A4E22" w:rsidP="001A4E22">
      <w:r>
        <w:t xml:space="preserve">The System Integration Lead </w:t>
      </w:r>
      <w:r w:rsidR="00900970">
        <w:t xml:space="preserve">manages </w:t>
      </w:r>
      <w:r>
        <w:t xml:space="preserve">the </w:t>
      </w:r>
      <w:r w:rsidR="00267A9A">
        <w:t xml:space="preserve">verification of </w:t>
      </w:r>
      <w:r w:rsidR="000C667D">
        <w:t>the system-on-system</w:t>
      </w:r>
      <w:r w:rsidR="00267A9A">
        <w:t xml:space="preserve"> component level</w:t>
      </w:r>
      <w:r w:rsidR="000C667D">
        <w:t xml:space="preserve">, </w:t>
      </w:r>
      <w:r>
        <w:t>including hardware, software, and mechanical elements</w:t>
      </w:r>
      <w:r w:rsidR="00267A9A">
        <w:t>.</w:t>
      </w:r>
      <w:r w:rsidR="00DD3CC9">
        <w:t xml:space="preserve"> The integration </w:t>
      </w:r>
      <w:r w:rsidR="009409BF">
        <w:t>is carried out</w:t>
      </w:r>
      <w:r w:rsidR="00DD3CC9">
        <w:t xml:space="preserve"> in close collaboration with the </w:t>
      </w:r>
      <w:r w:rsidR="00F00807">
        <w:t>Integration Lead.</w:t>
      </w:r>
    </w:p>
    <w:p w14:paraId="24012733" w14:textId="340839DB" w:rsidR="001A4E22" w:rsidRDefault="001A4E22" w:rsidP="00DD3CC9">
      <w:pPr>
        <w:pStyle w:val="Heading3"/>
      </w:pPr>
      <w:bookmarkStart w:id="48" w:name="_Toc213593897"/>
      <w:r>
        <w:t>System Integration Lead Responsibilities</w:t>
      </w:r>
      <w:bookmarkEnd w:id="48"/>
    </w:p>
    <w:p w14:paraId="339A3C55" w14:textId="7A890A81" w:rsidR="001A4E22" w:rsidRDefault="001A4E22" w:rsidP="00276467">
      <w:pPr>
        <w:pStyle w:val="ListParagraph"/>
        <w:numPr>
          <w:ilvl w:val="0"/>
          <w:numId w:val="25"/>
        </w:numPr>
      </w:pPr>
      <w:r>
        <w:t>Developing and maintaining the system integration strategy</w:t>
      </w:r>
      <w:r w:rsidR="00860A0B">
        <w:t xml:space="preserve"> as defined in the VVT </w:t>
      </w:r>
      <w:r w:rsidR="00225743">
        <w:t>Approach.</w:t>
      </w:r>
    </w:p>
    <w:p w14:paraId="3F095741" w14:textId="52B233BE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Coordinating </w:t>
      </w:r>
      <w:r w:rsidR="00225743">
        <w:t xml:space="preserve">the </w:t>
      </w:r>
      <w:r>
        <w:t>integration of subsystems from mechanical, hardware, and software teams</w:t>
      </w:r>
      <w:r w:rsidR="005F6EA0">
        <w:t xml:space="preserve">, in agreement with the </w:t>
      </w:r>
      <w:r w:rsidR="006C4162">
        <w:t>Sample Manager</w:t>
      </w:r>
    </w:p>
    <w:p w14:paraId="19479E13" w14:textId="0ECAC153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Ensuring </w:t>
      </w:r>
      <w:r w:rsidR="00B3380B">
        <w:t xml:space="preserve">interface consistency </w:t>
      </w:r>
    </w:p>
    <w:p w14:paraId="7F0A80C7" w14:textId="7FEE4127" w:rsidR="00225743" w:rsidRDefault="00DE04ED" w:rsidP="00276467">
      <w:pPr>
        <w:pStyle w:val="ListParagraph"/>
        <w:numPr>
          <w:ilvl w:val="0"/>
          <w:numId w:val="25"/>
        </w:numPr>
      </w:pPr>
      <w:r>
        <w:t xml:space="preserve">Verifying components and </w:t>
      </w:r>
      <w:r w:rsidR="002102DF">
        <w:t>component</w:t>
      </w:r>
      <w:r>
        <w:t xml:space="preserve"> groups, including </w:t>
      </w:r>
      <w:r w:rsidR="002102DF">
        <w:t>FuSa-relevant non-destructive and destructive fault injection testing</w:t>
      </w:r>
    </w:p>
    <w:p w14:paraId="6B87FA2B" w14:textId="44A35115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Managing variant integration for different </w:t>
      </w:r>
      <w:r w:rsidR="00303A1D">
        <w:t xml:space="preserve">system component </w:t>
      </w:r>
      <w:r>
        <w:t>configurations</w:t>
      </w:r>
    </w:p>
    <w:p w14:paraId="5A953775" w14:textId="26AFC722" w:rsidR="001A4E22" w:rsidRDefault="001A4E22" w:rsidP="00276467">
      <w:pPr>
        <w:pStyle w:val="ListParagraph"/>
        <w:numPr>
          <w:ilvl w:val="0"/>
          <w:numId w:val="25"/>
        </w:numPr>
      </w:pPr>
      <w:r>
        <w:lastRenderedPageBreak/>
        <w:t>Collaborating with suppliers for component delivery and integration support</w:t>
      </w:r>
      <w:r w:rsidR="005602CA">
        <w:t>, in close collaboration with the Supplier Lead</w:t>
      </w:r>
    </w:p>
    <w:p w14:paraId="297D7CD1" w14:textId="151A335B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Generating integration reports, including </w:t>
      </w:r>
      <w:r w:rsidR="00315C40">
        <w:t>component</w:t>
      </w:r>
      <w:r w:rsidR="000E0ABB">
        <w:t xml:space="preserve">-level </w:t>
      </w:r>
      <w:r>
        <w:t>status</w:t>
      </w:r>
      <w:r w:rsidR="000E0ABB">
        <w:t xml:space="preserve"> and </w:t>
      </w:r>
      <w:r>
        <w:t>defects</w:t>
      </w:r>
    </w:p>
    <w:p w14:paraId="4E2A1453" w14:textId="77777777" w:rsidR="001A4E22" w:rsidRDefault="001A4E22" w:rsidP="00276467">
      <w:pPr>
        <w:pStyle w:val="ListParagraph"/>
        <w:numPr>
          <w:ilvl w:val="0"/>
          <w:numId w:val="25"/>
        </w:numPr>
      </w:pPr>
      <w:r>
        <w:t>Conducting preliminary integration tests to verify basic functionality</w:t>
      </w:r>
    </w:p>
    <w:p w14:paraId="3F5A890C" w14:textId="4C34CA6D" w:rsidR="001A4E22" w:rsidRDefault="001A4E22" w:rsidP="00276467">
      <w:pPr>
        <w:pStyle w:val="ListParagraph"/>
        <w:numPr>
          <w:ilvl w:val="0"/>
          <w:numId w:val="25"/>
        </w:numPr>
      </w:pPr>
      <w:r>
        <w:t>Escalating critical integration issues and recommending mitigations</w:t>
      </w:r>
      <w:r w:rsidR="00A81C06">
        <w:t xml:space="preserve"> in close collaboration with the </w:t>
      </w:r>
      <w:r w:rsidR="00AF79C4">
        <w:t>Integration Lead</w:t>
      </w:r>
    </w:p>
    <w:p w14:paraId="671D4285" w14:textId="3BB396DD" w:rsidR="001A4E22" w:rsidRDefault="001A4E22" w:rsidP="00276467">
      <w:pPr>
        <w:pStyle w:val="ListParagraph"/>
        <w:numPr>
          <w:ilvl w:val="0"/>
          <w:numId w:val="25"/>
        </w:numPr>
      </w:pPr>
      <w:r>
        <w:t xml:space="preserve">Contributing to </w:t>
      </w:r>
      <w:r w:rsidR="00773BF3">
        <w:t xml:space="preserve">the </w:t>
      </w:r>
      <w:r>
        <w:t>continuous improvement of integration processes</w:t>
      </w:r>
    </w:p>
    <w:p w14:paraId="21ABE6B7" w14:textId="3B14EBC8" w:rsidR="001A4E22" w:rsidRDefault="001A4E22" w:rsidP="00773BF3">
      <w:pPr>
        <w:pStyle w:val="Heading3"/>
      </w:pPr>
      <w:bookmarkStart w:id="49" w:name="_Toc213593898"/>
      <w:r>
        <w:t>System Integration Lead Skills</w:t>
      </w:r>
      <w:bookmarkEnd w:id="49"/>
    </w:p>
    <w:p w14:paraId="60A5BBDB" w14:textId="72822621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Expertise in system integration tools </w:t>
      </w:r>
    </w:p>
    <w:p w14:paraId="5124A051" w14:textId="1F01806F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Strong knowledge of </w:t>
      </w:r>
      <w:r w:rsidR="00045713">
        <w:t xml:space="preserve">technical </w:t>
      </w:r>
      <w:r>
        <w:t>interfaces and protocols (e.g., CAN</w:t>
      </w:r>
      <w:r w:rsidR="00045713">
        <w:t>/CANFD</w:t>
      </w:r>
      <w:r>
        <w:t>, Ethernet)</w:t>
      </w:r>
    </w:p>
    <w:p w14:paraId="05272284" w14:textId="77777777" w:rsidR="001A4E22" w:rsidRDefault="001A4E22" w:rsidP="00276467">
      <w:pPr>
        <w:pStyle w:val="ListParagraph"/>
        <w:numPr>
          <w:ilvl w:val="0"/>
          <w:numId w:val="26"/>
        </w:numPr>
      </w:pPr>
      <w:r>
        <w:t>Proficiency in debugging multi-domain integration issues</w:t>
      </w:r>
    </w:p>
    <w:p w14:paraId="4963C252" w14:textId="5046981E" w:rsidR="001A4E22" w:rsidRDefault="001A4E22" w:rsidP="00276467">
      <w:pPr>
        <w:pStyle w:val="ListParagraph"/>
        <w:numPr>
          <w:ilvl w:val="0"/>
          <w:numId w:val="26"/>
        </w:numPr>
      </w:pPr>
      <w:r>
        <w:t>Experience with variant management</w:t>
      </w:r>
    </w:p>
    <w:p w14:paraId="1322AF9D" w14:textId="38363F5C" w:rsidR="001A4E22" w:rsidRDefault="001A4E22" w:rsidP="00276467">
      <w:pPr>
        <w:pStyle w:val="ListParagraph"/>
        <w:numPr>
          <w:ilvl w:val="0"/>
          <w:numId w:val="26"/>
        </w:numPr>
      </w:pPr>
      <w:r>
        <w:t xml:space="preserve">Familiarity with standards like ISO 26262 </w:t>
      </w:r>
      <w:r w:rsidR="00AB6E5A">
        <w:t>and ISO 21434</w:t>
      </w:r>
    </w:p>
    <w:p w14:paraId="34B7DC1F" w14:textId="2DEF7700" w:rsidR="001A4E22" w:rsidRDefault="001A4E22" w:rsidP="00276467">
      <w:pPr>
        <w:pStyle w:val="ListParagraph"/>
        <w:numPr>
          <w:ilvl w:val="0"/>
          <w:numId w:val="26"/>
        </w:numPr>
      </w:pPr>
      <w:r>
        <w:t>Ability to perform root cause analysis</w:t>
      </w:r>
    </w:p>
    <w:p w14:paraId="006CAEB4" w14:textId="77777777" w:rsidR="001A4E22" w:rsidRDefault="001A4E22" w:rsidP="00276467">
      <w:pPr>
        <w:pStyle w:val="ListParagraph"/>
        <w:numPr>
          <w:ilvl w:val="0"/>
          <w:numId w:val="26"/>
        </w:numPr>
      </w:pPr>
      <w:r>
        <w:t>Commitment to continuous learning in integration trends</w:t>
      </w:r>
    </w:p>
    <w:p w14:paraId="48706FA0" w14:textId="6E67D5FF" w:rsidR="001A4E22" w:rsidRPr="00C915F8" w:rsidRDefault="001A4E22" w:rsidP="00276467">
      <w:pPr>
        <w:pStyle w:val="ListParagraph"/>
        <w:numPr>
          <w:ilvl w:val="0"/>
          <w:numId w:val="26"/>
        </w:numPr>
      </w:pPr>
      <w:r>
        <w:t>Understanding of CORE SPICE principles</w:t>
      </w:r>
    </w:p>
    <w:p w14:paraId="1479C336" w14:textId="212D65C0" w:rsidR="00C915F8" w:rsidRPr="001E2E94" w:rsidRDefault="00C915F8" w:rsidP="00C915F8">
      <w:pPr>
        <w:pStyle w:val="Heading2"/>
      </w:pPr>
      <w:bookmarkStart w:id="50" w:name="_Toc213593899"/>
      <w:r w:rsidRPr="001E2E94">
        <w:t>Software Lead</w:t>
      </w:r>
      <w:bookmarkEnd w:id="50"/>
    </w:p>
    <w:p w14:paraId="10EC2907" w14:textId="20476C12" w:rsidR="001E2E94" w:rsidRDefault="001E2E94" w:rsidP="001E2E94">
      <w:r>
        <w:t>The Software Lead is the chief software authority on the left side of the V-model</w:t>
      </w:r>
      <w:r w:rsidR="00366B4C">
        <w:t>.</w:t>
      </w:r>
      <w:r w:rsidR="00D25539">
        <w:t xml:space="preserve"> The Software Lead manages all aspects of </w:t>
      </w:r>
      <w:r w:rsidR="00D16E30">
        <w:t>software development, including requirements, architecture, and</w:t>
      </w:r>
      <w:r w:rsidR="00626049">
        <w:t xml:space="preserve"> </w:t>
      </w:r>
      <w:r>
        <w:t>design.</w:t>
      </w:r>
    </w:p>
    <w:p w14:paraId="4EEEAA0A" w14:textId="14E1EED2" w:rsidR="001E2E94" w:rsidRDefault="001E2E94" w:rsidP="00626049">
      <w:pPr>
        <w:pStyle w:val="Heading3"/>
      </w:pPr>
      <w:bookmarkStart w:id="51" w:name="_Toc213593900"/>
      <w:r>
        <w:t>Software Lead Responsibilities</w:t>
      </w:r>
      <w:bookmarkEnd w:id="51"/>
    </w:p>
    <w:p w14:paraId="653BB721" w14:textId="77EA7E21" w:rsidR="00D04B8F" w:rsidRDefault="00D04B8F" w:rsidP="00276467">
      <w:pPr>
        <w:pStyle w:val="ListParagraph"/>
        <w:numPr>
          <w:ilvl w:val="0"/>
          <w:numId w:val="29"/>
        </w:numPr>
      </w:pPr>
      <w:r>
        <w:t xml:space="preserve">Designing and </w:t>
      </w:r>
      <w:r w:rsidR="009D157A">
        <w:t>maintaining</w:t>
      </w:r>
      <w:r>
        <w:t xml:space="preserve"> the </w:t>
      </w:r>
      <w:r w:rsidR="001E2E94">
        <w:t>Software Engineering Approach</w:t>
      </w:r>
    </w:p>
    <w:p w14:paraId="1331857A" w14:textId="7DFFD5E1" w:rsidR="001E2E94" w:rsidRDefault="00D04B8F" w:rsidP="00276467">
      <w:pPr>
        <w:pStyle w:val="ListParagraph"/>
        <w:numPr>
          <w:ilvl w:val="0"/>
          <w:numId w:val="29"/>
        </w:numPr>
      </w:pPr>
      <w:r>
        <w:t xml:space="preserve">Managing </w:t>
      </w:r>
      <w:r w:rsidR="009D157A">
        <w:t>all software team activities on the left side of V</w:t>
      </w:r>
    </w:p>
    <w:p w14:paraId="6DDA5A48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Coordinating software requirements elicitation, analysis, and traceability to system requirements</w:t>
      </w:r>
    </w:p>
    <w:p w14:paraId="6CC66880" w14:textId="2F643ADA" w:rsidR="001E2E94" w:rsidRDefault="00C7085B" w:rsidP="00276467">
      <w:pPr>
        <w:pStyle w:val="ListParagraph"/>
        <w:numPr>
          <w:ilvl w:val="0"/>
          <w:numId w:val="29"/>
        </w:numPr>
      </w:pPr>
      <w:r>
        <w:t xml:space="preserve">Ensuring the development and maintenance of </w:t>
      </w:r>
      <w:r w:rsidR="001E2E94">
        <w:t>software architectural design, including component decomposition and interface definitions</w:t>
      </w:r>
    </w:p>
    <w:p w14:paraId="12A3E985" w14:textId="5344E065" w:rsidR="001E2E94" w:rsidRDefault="00E859C9" w:rsidP="00276467">
      <w:pPr>
        <w:pStyle w:val="ListParagraph"/>
        <w:numPr>
          <w:ilvl w:val="0"/>
          <w:numId w:val="29"/>
        </w:numPr>
      </w:pPr>
      <w:r>
        <w:t xml:space="preserve">Ensuring that </w:t>
      </w:r>
      <w:r w:rsidR="001E2E94">
        <w:t>detailed software design and unit construction</w:t>
      </w:r>
      <w:r>
        <w:t xml:space="preserve"> is </w:t>
      </w:r>
      <w:r w:rsidR="00E7499E">
        <w:t>systematically developed and maintained</w:t>
      </w:r>
    </w:p>
    <w:p w14:paraId="35423FE6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Conducting technical reviews, trade-off analyses, and risk assessments for software decisions</w:t>
      </w:r>
    </w:p>
    <w:p w14:paraId="499A3751" w14:textId="3A411F18" w:rsidR="001E2E94" w:rsidRDefault="001E2E94" w:rsidP="00276467">
      <w:pPr>
        <w:pStyle w:val="ListParagraph"/>
        <w:numPr>
          <w:ilvl w:val="0"/>
          <w:numId w:val="29"/>
        </w:numPr>
      </w:pPr>
      <w:r>
        <w:lastRenderedPageBreak/>
        <w:t xml:space="preserve">Ensuring compliance with standards like ISO 26262 and ISO 21434 </w:t>
      </w:r>
      <w:r w:rsidR="0017164B">
        <w:t>on the software level</w:t>
      </w:r>
    </w:p>
    <w:p w14:paraId="3C48F352" w14:textId="5312F19F" w:rsidR="001E2E94" w:rsidRDefault="001E2E94" w:rsidP="00276467">
      <w:pPr>
        <w:pStyle w:val="ListParagraph"/>
        <w:numPr>
          <w:ilvl w:val="0"/>
          <w:numId w:val="29"/>
        </w:numPr>
      </w:pPr>
      <w:r>
        <w:t>Collaborating with hardware and system teams for interface management and integration</w:t>
      </w:r>
      <w:r w:rsidR="00E07141">
        <w:t xml:space="preserve"> (e.g., hardware-software interfaces)</w:t>
      </w:r>
    </w:p>
    <w:p w14:paraId="55AB62E9" w14:textId="77777777" w:rsidR="001E2E94" w:rsidRDefault="001E2E94" w:rsidP="00276467">
      <w:pPr>
        <w:pStyle w:val="ListParagraph"/>
        <w:numPr>
          <w:ilvl w:val="0"/>
          <w:numId w:val="29"/>
        </w:numPr>
      </w:pPr>
      <w:r>
        <w:t>Resolving software design conflicts and escalating issues to the Technical Lead</w:t>
      </w:r>
    </w:p>
    <w:p w14:paraId="2AFE617B" w14:textId="154F96CA" w:rsidR="001E2E94" w:rsidRDefault="001E2E94" w:rsidP="00276467">
      <w:pPr>
        <w:pStyle w:val="ListParagraph"/>
        <w:numPr>
          <w:ilvl w:val="0"/>
          <w:numId w:val="29"/>
        </w:numPr>
      </w:pPr>
      <w:r>
        <w:t xml:space="preserve">Supporting </w:t>
      </w:r>
      <w:r w:rsidR="002D78A8">
        <w:t xml:space="preserve">the </w:t>
      </w:r>
      <w:r>
        <w:t>definition of verification criteria for software testing</w:t>
      </w:r>
    </w:p>
    <w:p w14:paraId="7BEE878B" w14:textId="1D7A2663" w:rsidR="001E2E94" w:rsidRDefault="001E2E94" w:rsidP="00276467">
      <w:pPr>
        <w:pStyle w:val="ListParagraph"/>
        <w:numPr>
          <w:ilvl w:val="0"/>
          <w:numId w:val="29"/>
        </w:numPr>
      </w:pPr>
      <w:r>
        <w:t xml:space="preserve">Contributing to </w:t>
      </w:r>
      <w:r w:rsidR="002D78A8">
        <w:t xml:space="preserve">the </w:t>
      </w:r>
      <w:r>
        <w:t>continuous improvement of software processes through lessons learned</w:t>
      </w:r>
    </w:p>
    <w:p w14:paraId="48A7DC90" w14:textId="384CFA0F" w:rsidR="001E2E94" w:rsidRDefault="001E2E94" w:rsidP="001E2E94">
      <w:pPr>
        <w:pStyle w:val="Heading3"/>
      </w:pPr>
      <w:bookmarkStart w:id="52" w:name="_Toc213593901"/>
      <w:r>
        <w:t>Software Lead Skills</w:t>
      </w:r>
      <w:bookmarkEnd w:id="52"/>
    </w:p>
    <w:p w14:paraId="6AC55BF3" w14:textId="7C21DDA6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Expertise in software modeling tools and methodologies (e.g., UML, </w:t>
      </w:r>
      <w:proofErr w:type="spellStart"/>
      <w:r>
        <w:t>SysML</w:t>
      </w:r>
      <w:proofErr w:type="spellEnd"/>
      <w:r>
        <w:t>)</w:t>
      </w:r>
      <w:r w:rsidR="00867286">
        <w:t xml:space="preserve"> and tools (e.g.</w:t>
      </w:r>
      <w:r w:rsidR="00D16E30">
        <w:t>,</w:t>
      </w:r>
      <w:r w:rsidR="00867286">
        <w:t xml:space="preserve"> Enterprise Architect)</w:t>
      </w:r>
    </w:p>
    <w:p w14:paraId="306558BD" w14:textId="48964E97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Strong knowledge of software </w:t>
      </w:r>
      <w:proofErr w:type="gramStart"/>
      <w:r>
        <w:t>requirements</w:t>
      </w:r>
      <w:proofErr w:type="gramEnd"/>
      <w:r>
        <w:t xml:space="preserve"> engineering </w:t>
      </w:r>
      <w:r w:rsidR="000778D8">
        <w:t>tools</w:t>
      </w:r>
    </w:p>
    <w:p w14:paraId="3B0A0E05" w14:textId="6063C7E1" w:rsidR="001E2E94" w:rsidRDefault="001E2E94" w:rsidP="00276467">
      <w:pPr>
        <w:pStyle w:val="ListParagraph"/>
        <w:numPr>
          <w:ilvl w:val="0"/>
          <w:numId w:val="30"/>
        </w:numPr>
      </w:pPr>
      <w:r>
        <w:t>Proficiency in architectural design for embedded automotive systems</w:t>
      </w:r>
      <w:r w:rsidR="000778D8">
        <w:t xml:space="preserve"> </w:t>
      </w:r>
    </w:p>
    <w:p w14:paraId="0BC8BAF9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Experience with coding standards (e.g., MISRA) and design patterns</w:t>
      </w:r>
    </w:p>
    <w:p w14:paraId="2EB99E2D" w14:textId="7C40BA1F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Familiarity with </w:t>
      </w:r>
      <w:r w:rsidR="00120CB2">
        <w:t xml:space="preserve">systems </w:t>
      </w:r>
      <w:r w:rsidR="00A62B22">
        <w:t xml:space="preserve">relevant </w:t>
      </w:r>
      <w:r>
        <w:t>standards (ISO 26262, ISO 21434)</w:t>
      </w:r>
    </w:p>
    <w:p w14:paraId="21F5F546" w14:textId="7DA685BA" w:rsidR="001E2E94" w:rsidRDefault="001E2E94" w:rsidP="00276467">
      <w:pPr>
        <w:pStyle w:val="ListParagraph"/>
        <w:numPr>
          <w:ilvl w:val="0"/>
          <w:numId w:val="30"/>
        </w:numPr>
      </w:pPr>
      <w:r>
        <w:t xml:space="preserve">Ability to perform technical reviews and resolve </w:t>
      </w:r>
      <w:r w:rsidR="0098055F">
        <w:t xml:space="preserve">complex </w:t>
      </w:r>
      <w:r>
        <w:t>software issues</w:t>
      </w:r>
    </w:p>
    <w:p w14:paraId="73CF387F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Effective leadership skills for software team coordination</w:t>
      </w:r>
    </w:p>
    <w:p w14:paraId="6FB75792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Problem-solving abilities for software-specific challenges</w:t>
      </w:r>
    </w:p>
    <w:p w14:paraId="67A76A8E" w14:textId="77777777" w:rsidR="001E2E94" w:rsidRDefault="001E2E94" w:rsidP="00276467">
      <w:pPr>
        <w:pStyle w:val="ListParagraph"/>
        <w:numPr>
          <w:ilvl w:val="0"/>
          <w:numId w:val="30"/>
        </w:numPr>
      </w:pPr>
      <w:r>
        <w:t>Commitment to continuous learning in software trends</w:t>
      </w:r>
    </w:p>
    <w:p w14:paraId="1139EC3B" w14:textId="75ADD98C" w:rsidR="00C915F8" w:rsidRDefault="001E2E94" w:rsidP="00276467">
      <w:pPr>
        <w:pStyle w:val="ListParagraph"/>
        <w:numPr>
          <w:ilvl w:val="0"/>
          <w:numId w:val="30"/>
        </w:numPr>
      </w:pPr>
      <w:r>
        <w:t>Understanding of CORE SPICE principles</w:t>
      </w:r>
    </w:p>
    <w:p w14:paraId="4E8C99D0" w14:textId="77777777" w:rsidR="001366DC" w:rsidRDefault="001366DC" w:rsidP="001366DC">
      <w:pPr>
        <w:pStyle w:val="Heading2"/>
      </w:pPr>
      <w:bookmarkStart w:id="53" w:name="_Toc213593902"/>
      <w:r>
        <w:t>Software VVT Lead</w:t>
      </w:r>
      <w:bookmarkEnd w:id="53"/>
    </w:p>
    <w:p w14:paraId="5C7D73CE" w14:textId="72E9ACA5" w:rsidR="00D142A4" w:rsidRDefault="00D142A4" w:rsidP="00D142A4">
      <w:proofErr w:type="gramStart"/>
      <w:r>
        <w:t>The Software</w:t>
      </w:r>
      <w:proofErr w:type="gramEnd"/>
      <w:r>
        <w:t xml:space="preserve"> VVT Lead manages all software verification, validation, and testing activities across </w:t>
      </w:r>
      <w:proofErr w:type="gramStart"/>
      <w:r>
        <w:t>unit</w:t>
      </w:r>
      <w:proofErr w:type="gramEnd"/>
      <w:r>
        <w:t xml:space="preserve">, </w:t>
      </w:r>
      <w:r w:rsidR="00990754">
        <w:t xml:space="preserve">software </w:t>
      </w:r>
      <w:r>
        <w:t xml:space="preserve">integration, and </w:t>
      </w:r>
      <w:r w:rsidR="00990754">
        <w:t xml:space="preserve">software </w:t>
      </w:r>
      <w:r>
        <w:t>qualification levels.</w:t>
      </w:r>
    </w:p>
    <w:p w14:paraId="53D0975A" w14:textId="610AD85F" w:rsidR="00D142A4" w:rsidRDefault="00D142A4" w:rsidP="00D142A4">
      <w:pPr>
        <w:pStyle w:val="Heading3"/>
      </w:pPr>
      <w:bookmarkStart w:id="54" w:name="_Toc213593903"/>
      <w:r>
        <w:t>Software VVT Lead Responsibilities</w:t>
      </w:r>
      <w:bookmarkEnd w:id="54"/>
    </w:p>
    <w:p w14:paraId="54C93A28" w14:textId="18E8C694" w:rsidR="00D142A4" w:rsidRDefault="00D142A4" w:rsidP="00276467">
      <w:pPr>
        <w:pStyle w:val="ListParagraph"/>
        <w:numPr>
          <w:ilvl w:val="0"/>
          <w:numId w:val="27"/>
        </w:numPr>
      </w:pPr>
      <w:r>
        <w:t xml:space="preserve">Developing and maintaining software test </w:t>
      </w:r>
      <w:r w:rsidR="00817C56">
        <w:t>plans for</w:t>
      </w:r>
      <w:r>
        <w:t xml:space="preserve"> unit, integration, and qualification levels, integrated with the VVT Approach</w:t>
      </w:r>
    </w:p>
    <w:p w14:paraId="368202B5" w14:textId="6AA71A45" w:rsidR="005F2DA1" w:rsidRDefault="005F2DA1" w:rsidP="00276467">
      <w:pPr>
        <w:pStyle w:val="ListParagraph"/>
        <w:numPr>
          <w:ilvl w:val="0"/>
          <w:numId w:val="27"/>
        </w:numPr>
      </w:pPr>
      <w:r>
        <w:t>Managing test engineers on software verification and validation test levels</w:t>
      </w:r>
    </w:p>
    <w:p w14:paraId="46C8E20E" w14:textId="06F1D43B" w:rsidR="00D142A4" w:rsidRDefault="005C73DB" w:rsidP="00276467">
      <w:pPr>
        <w:pStyle w:val="ListParagraph"/>
        <w:numPr>
          <w:ilvl w:val="0"/>
          <w:numId w:val="27"/>
        </w:numPr>
      </w:pPr>
      <w:r>
        <w:t xml:space="preserve">Managing </w:t>
      </w:r>
      <w:r w:rsidR="00D142A4">
        <w:t>software unit testing</w:t>
      </w:r>
      <w:r>
        <w:t xml:space="preserve"> to verify software units</w:t>
      </w:r>
    </w:p>
    <w:p w14:paraId="2394FE8A" w14:textId="1217E6B2" w:rsidR="00D142A4" w:rsidRDefault="00D142A4" w:rsidP="00276467">
      <w:pPr>
        <w:pStyle w:val="ListParagraph"/>
        <w:numPr>
          <w:ilvl w:val="0"/>
          <w:numId w:val="27"/>
        </w:numPr>
      </w:pPr>
      <w:r>
        <w:t>Managing software integration testing</w:t>
      </w:r>
      <w:r w:rsidR="00CF15DB">
        <w:t>,</w:t>
      </w:r>
      <w:r>
        <w:t xml:space="preserve"> </w:t>
      </w:r>
      <w:r w:rsidR="00CF15DB">
        <w:t xml:space="preserve">ensuring that </w:t>
      </w:r>
      <w:r w:rsidR="005C73DB">
        <w:t xml:space="preserve">software </w:t>
      </w:r>
      <w:r>
        <w:t>component interactions and interfaces</w:t>
      </w:r>
      <w:r w:rsidR="00CF15DB">
        <w:t xml:space="preserve"> are consistent with the software architecture</w:t>
      </w:r>
    </w:p>
    <w:p w14:paraId="25F5CA9A" w14:textId="2E491FD2" w:rsidR="00D142A4" w:rsidRDefault="00CF15DB" w:rsidP="00276467">
      <w:pPr>
        <w:pStyle w:val="ListParagraph"/>
        <w:numPr>
          <w:ilvl w:val="0"/>
          <w:numId w:val="27"/>
        </w:numPr>
      </w:pPr>
      <w:r>
        <w:lastRenderedPageBreak/>
        <w:t>Managing</w:t>
      </w:r>
      <w:r w:rsidR="00D142A4">
        <w:t xml:space="preserve"> software qualification testing</w:t>
      </w:r>
      <w:r w:rsidR="00264A45">
        <w:t>, ensuring compliance with software requirements</w:t>
      </w:r>
    </w:p>
    <w:p w14:paraId="616A40F2" w14:textId="77777777" w:rsidR="00D142A4" w:rsidRDefault="00D142A4" w:rsidP="00276467">
      <w:pPr>
        <w:pStyle w:val="ListParagraph"/>
        <w:numPr>
          <w:ilvl w:val="0"/>
          <w:numId w:val="27"/>
        </w:numPr>
      </w:pPr>
      <w:r>
        <w:t>Ensuring traceability between test cases, software requirements, and defects across all levels</w:t>
      </w:r>
    </w:p>
    <w:p w14:paraId="444A7D4C" w14:textId="395449FB" w:rsidR="00D142A4" w:rsidRDefault="00D142A4" w:rsidP="00276467">
      <w:pPr>
        <w:pStyle w:val="ListParagraph"/>
        <w:numPr>
          <w:ilvl w:val="0"/>
          <w:numId w:val="27"/>
        </w:numPr>
      </w:pPr>
      <w:r>
        <w:t>Implementing automated test suites and regression testing to minimize manual effort</w:t>
      </w:r>
      <w:r w:rsidR="00036729">
        <w:t xml:space="preserve"> in close collaboration with the </w:t>
      </w:r>
      <w:r w:rsidR="002F7DB1">
        <w:t>Project Tools Engineer</w:t>
      </w:r>
    </w:p>
    <w:p w14:paraId="78B34AC8" w14:textId="5BFF0DE9" w:rsidR="00770311" w:rsidRDefault="00770311" w:rsidP="00276467">
      <w:pPr>
        <w:pStyle w:val="ListParagraph"/>
        <w:numPr>
          <w:ilvl w:val="0"/>
          <w:numId w:val="27"/>
        </w:numPr>
      </w:pPr>
      <w:r>
        <w:t>Issuing defects for failed test cases</w:t>
      </w:r>
      <w:r w:rsidR="00C06181">
        <w:t>, traced to the respective test case</w:t>
      </w:r>
    </w:p>
    <w:p w14:paraId="6D3ACA60" w14:textId="14750E7D" w:rsidR="00D142A4" w:rsidRDefault="00D142A4" w:rsidP="00276467">
      <w:pPr>
        <w:pStyle w:val="ListParagraph"/>
        <w:numPr>
          <w:ilvl w:val="0"/>
          <w:numId w:val="27"/>
        </w:numPr>
      </w:pPr>
      <w:r>
        <w:t>Generating and communicating software test reports</w:t>
      </w:r>
      <w:r w:rsidR="00A53F56">
        <w:t xml:space="preserve"> and </w:t>
      </w:r>
      <w:r>
        <w:t>coverage metrics</w:t>
      </w:r>
    </w:p>
    <w:p w14:paraId="0372BDE3" w14:textId="62FFEA82" w:rsidR="00D142A4" w:rsidRDefault="00D142A4" w:rsidP="00276467">
      <w:pPr>
        <w:pStyle w:val="ListParagraph"/>
        <w:numPr>
          <w:ilvl w:val="0"/>
          <w:numId w:val="27"/>
        </w:numPr>
      </w:pPr>
      <w:r>
        <w:t>Integrating safety and cybersecurity testing for software where applicable</w:t>
      </w:r>
      <w:r w:rsidR="000C28D9">
        <w:t>, in close collaboration with the FuSa Engineer and Cybersecurity Engineer</w:t>
      </w:r>
    </w:p>
    <w:p w14:paraId="63EB6E6D" w14:textId="77777777" w:rsidR="00D142A4" w:rsidRDefault="00D142A4" w:rsidP="00276467">
      <w:pPr>
        <w:pStyle w:val="ListParagraph"/>
        <w:numPr>
          <w:ilvl w:val="0"/>
          <w:numId w:val="27"/>
        </w:numPr>
      </w:pPr>
      <w:r>
        <w:t>Supporting variant testing for different software configurations</w:t>
      </w:r>
    </w:p>
    <w:p w14:paraId="22870B6B" w14:textId="7ABDCBB5" w:rsidR="00D142A4" w:rsidRDefault="00D142A4" w:rsidP="00D142A4">
      <w:pPr>
        <w:pStyle w:val="ListParagraph"/>
        <w:numPr>
          <w:ilvl w:val="0"/>
          <w:numId w:val="27"/>
        </w:numPr>
      </w:pPr>
      <w:r>
        <w:t xml:space="preserve">Contributing to </w:t>
      </w:r>
      <w:r w:rsidR="000C28D9">
        <w:t xml:space="preserve">the </w:t>
      </w:r>
      <w:r>
        <w:t>continuous improvement of software VVT processes through lessons learned</w:t>
      </w:r>
    </w:p>
    <w:p w14:paraId="31CDCCCE" w14:textId="3BF9A77E" w:rsidR="00D142A4" w:rsidRDefault="00D142A4" w:rsidP="000C28D9">
      <w:pPr>
        <w:pStyle w:val="Heading3"/>
      </w:pPr>
      <w:bookmarkStart w:id="55" w:name="_Toc213593904"/>
      <w:r>
        <w:t>Software VVT Lead Skills</w:t>
      </w:r>
      <w:bookmarkEnd w:id="55"/>
    </w:p>
    <w:p w14:paraId="362ABB47" w14:textId="511D7F2A" w:rsidR="00D142A4" w:rsidRDefault="00D142A4" w:rsidP="00276467">
      <w:pPr>
        <w:pStyle w:val="ListParagraph"/>
        <w:numPr>
          <w:ilvl w:val="0"/>
          <w:numId w:val="28"/>
        </w:numPr>
      </w:pPr>
      <w:r>
        <w:t>Expertise in software testing tools and frameworks (e.g., Google Test,</w:t>
      </w:r>
      <w:r w:rsidR="0074282F">
        <w:t xml:space="preserve"> Vector test suite</w:t>
      </w:r>
      <w:r>
        <w:t>)</w:t>
      </w:r>
    </w:p>
    <w:p w14:paraId="205F6B96" w14:textId="5BD645AD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Strong knowledge of </w:t>
      </w:r>
      <w:proofErr w:type="gramStart"/>
      <w:r>
        <w:t>unit</w:t>
      </w:r>
      <w:proofErr w:type="gramEnd"/>
      <w:r>
        <w:t>, integration, and qualification testing standards (</w:t>
      </w:r>
      <w:r w:rsidR="0074282F">
        <w:t>ISTQ</w:t>
      </w:r>
      <w:r w:rsidR="00E25388">
        <w:t>B</w:t>
      </w:r>
      <w:r>
        <w:t>)</w:t>
      </w:r>
    </w:p>
    <w:p w14:paraId="07AF1656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Proficiency in test automation and scripting (e.g., Python, CI/CD integration)</w:t>
      </w:r>
    </w:p>
    <w:p w14:paraId="62F8A799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Experience with code coverage analysis and defect management tools</w:t>
      </w:r>
    </w:p>
    <w:p w14:paraId="784287EC" w14:textId="256E858A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Familiarity with </w:t>
      </w:r>
      <w:r w:rsidR="00435063">
        <w:t xml:space="preserve">code quality </w:t>
      </w:r>
      <w:r>
        <w:t>software standards (MISRA, ISO 26262 for safety)</w:t>
      </w:r>
    </w:p>
    <w:p w14:paraId="2B6565CB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Ability to analyze complex software test data and root causes</w:t>
      </w:r>
    </w:p>
    <w:p w14:paraId="6BFED65D" w14:textId="2A6F1D78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Effective collaboration skills </w:t>
      </w:r>
    </w:p>
    <w:p w14:paraId="2A72A1C7" w14:textId="7FE8518B" w:rsidR="00D142A4" w:rsidRDefault="00D142A4" w:rsidP="00276467">
      <w:pPr>
        <w:pStyle w:val="ListParagraph"/>
        <w:numPr>
          <w:ilvl w:val="0"/>
          <w:numId w:val="28"/>
        </w:numPr>
      </w:pPr>
      <w:r>
        <w:t xml:space="preserve">Problem-solving abilities for software-specific </w:t>
      </w:r>
      <w:r w:rsidR="00435063">
        <w:t>defects</w:t>
      </w:r>
    </w:p>
    <w:p w14:paraId="0AB509AA" w14:textId="77777777" w:rsidR="00D142A4" w:rsidRDefault="00D142A4" w:rsidP="00276467">
      <w:pPr>
        <w:pStyle w:val="ListParagraph"/>
        <w:numPr>
          <w:ilvl w:val="0"/>
          <w:numId w:val="28"/>
        </w:numPr>
      </w:pPr>
      <w:r>
        <w:t>Commitment to continuous learning in VVT trends</w:t>
      </w:r>
    </w:p>
    <w:p w14:paraId="4CB30E20" w14:textId="17AE05CD" w:rsidR="00D142A4" w:rsidRPr="00C915F8" w:rsidRDefault="00D142A4" w:rsidP="00276467">
      <w:pPr>
        <w:pStyle w:val="ListParagraph"/>
        <w:numPr>
          <w:ilvl w:val="0"/>
          <w:numId w:val="28"/>
        </w:numPr>
      </w:pPr>
      <w:r>
        <w:t>Understanding of CORE SPICE principles</w:t>
      </w:r>
    </w:p>
    <w:p w14:paraId="34047E59" w14:textId="1B2B75DF" w:rsidR="00C915F8" w:rsidRDefault="00C915F8" w:rsidP="00C915F8">
      <w:pPr>
        <w:pStyle w:val="Heading2"/>
      </w:pPr>
      <w:bookmarkStart w:id="56" w:name="_Toc213593905"/>
      <w:r>
        <w:t>Mechanical Lead</w:t>
      </w:r>
      <w:bookmarkEnd w:id="56"/>
      <w:r>
        <w:t xml:space="preserve"> </w:t>
      </w:r>
    </w:p>
    <w:p w14:paraId="35183AE3" w14:textId="7CC1C3E9" w:rsidR="002E7DCC" w:rsidRDefault="002E7DCC" w:rsidP="002E7DCC">
      <w:r>
        <w:t xml:space="preserve">The Mechanical Lead is responsible for overseeing mechanical engineering aspects in projects with significant mechanical components, ensuring designs meet system requirements and integrate effectively with electrical and software elements. </w:t>
      </w:r>
    </w:p>
    <w:p w14:paraId="7D97F65F" w14:textId="17196AF2" w:rsidR="002E7DCC" w:rsidRDefault="002E7DCC" w:rsidP="008A6F63">
      <w:pPr>
        <w:pStyle w:val="Heading3"/>
      </w:pPr>
      <w:bookmarkStart w:id="57" w:name="_Toc213593906"/>
      <w:r>
        <w:lastRenderedPageBreak/>
        <w:t>Mechanical Lead Responsibilities</w:t>
      </w:r>
      <w:bookmarkEnd w:id="57"/>
    </w:p>
    <w:p w14:paraId="53035155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Leading mechanical design activities, including component modeling, material selection, and tolerance analysis</w:t>
      </w:r>
    </w:p>
    <w:p w14:paraId="41541D6B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Developing and maintaining mechanical requirements and specifications aligned with system architecture</w:t>
      </w:r>
    </w:p>
    <w:p w14:paraId="52F96F28" w14:textId="77515761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Coordinating mechanical integration with hardware and software teams </w:t>
      </w:r>
    </w:p>
    <w:p w14:paraId="462A30D7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Conducting mechanical risk assessments, such as stress analysis and failure mode evaluation</w:t>
      </w:r>
    </w:p>
    <w:p w14:paraId="5BA083BE" w14:textId="06920952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Ensuring compliance with mechanical standards </w:t>
      </w:r>
    </w:p>
    <w:p w14:paraId="37EAEF7C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Managing variant designs for different mechanical configurations</w:t>
      </w:r>
    </w:p>
    <w:p w14:paraId="4AF22B42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Performing design reviews and prototyping to verify mechanical performance</w:t>
      </w:r>
    </w:p>
    <w:p w14:paraId="47725A31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Collaborating with suppliers for mechanical component procurement and quality control</w:t>
      </w:r>
    </w:p>
    <w:p w14:paraId="08FAF421" w14:textId="77777777" w:rsidR="002E7DCC" w:rsidRDefault="002E7DCC" w:rsidP="00276467">
      <w:pPr>
        <w:pStyle w:val="ListParagraph"/>
        <w:numPr>
          <w:ilvl w:val="0"/>
          <w:numId w:val="31"/>
        </w:numPr>
      </w:pPr>
      <w:r>
        <w:t>Resolving mechanical design issues and escalating to the Technical Lead when necessary</w:t>
      </w:r>
    </w:p>
    <w:p w14:paraId="1E743FCD" w14:textId="5E3CCE3F" w:rsidR="002E7DCC" w:rsidRDefault="002E7DCC" w:rsidP="00276467">
      <w:pPr>
        <w:pStyle w:val="ListParagraph"/>
        <w:numPr>
          <w:ilvl w:val="0"/>
          <w:numId w:val="31"/>
        </w:numPr>
      </w:pPr>
      <w:r>
        <w:t xml:space="preserve">Contributing to </w:t>
      </w:r>
      <w:r w:rsidR="008C794F">
        <w:t xml:space="preserve">the </w:t>
      </w:r>
      <w:r>
        <w:t>continuous improvement of mechanical processes through lessons learned</w:t>
      </w:r>
    </w:p>
    <w:p w14:paraId="2AACBA6A" w14:textId="2AA28C15" w:rsidR="002E7DCC" w:rsidRDefault="002E7DCC" w:rsidP="00F85EDC">
      <w:pPr>
        <w:pStyle w:val="Heading3"/>
      </w:pPr>
      <w:bookmarkStart w:id="58" w:name="_Toc213593907"/>
      <w:r>
        <w:t>Mechanical Lead Skills</w:t>
      </w:r>
      <w:bookmarkEnd w:id="58"/>
    </w:p>
    <w:p w14:paraId="0226A341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Expertise in mechanical CAD tools (e.g., SolidWorks, CATIA) and simulation software (e.g., ANSYS)</w:t>
      </w:r>
    </w:p>
    <w:p w14:paraId="1F51A53E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Strong knowledge of mechanical design principles and materials science</w:t>
      </w:r>
    </w:p>
    <w:p w14:paraId="1A3D10F2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Proficiency in tolerance stack-up analysis and manufacturing processes</w:t>
      </w:r>
    </w:p>
    <w:p w14:paraId="33BFE117" w14:textId="693100AF" w:rsidR="002E7DCC" w:rsidRDefault="002E7DCC" w:rsidP="00276467">
      <w:pPr>
        <w:pStyle w:val="ListParagraph"/>
        <w:numPr>
          <w:ilvl w:val="0"/>
          <w:numId w:val="32"/>
        </w:numPr>
      </w:pPr>
      <w:r>
        <w:t xml:space="preserve">Experience with mechanical integration in </w:t>
      </w:r>
      <w:r w:rsidR="00F85EDC">
        <w:t xml:space="preserve">complex </w:t>
      </w:r>
      <w:r>
        <w:t>systems (e.g., powertrain, chassis)</w:t>
      </w:r>
    </w:p>
    <w:p w14:paraId="632B0CA4" w14:textId="1F9BA6CA" w:rsidR="002E7DCC" w:rsidRDefault="002E7DCC" w:rsidP="00276467">
      <w:pPr>
        <w:pStyle w:val="ListParagraph"/>
        <w:numPr>
          <w:ilvl w:val="0"/>
          <w:numId w:val="32"/>
        </w:numPr>
      </w:pPr>
      <w:r>
        <w:t>Familiarity with standards like ISO 26262 for mechanical safety</w:t>
      </w:r>
    </w:p>
    <w:p w14:paraId="0590CEE4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Ability to perform FMEA and stress/thermal analysis</w:t>
      </w:r>
    </w:p>
    <w:p w14:paraId="1F5DB61B" w14:textId="0C7E704B" w:rsidR="002E7DCC" w:rsidRDefault="002E7DCC" w:rsidP="00276467">
      <w:pPr>
        <w:pStyle w:val="ListParagraph"/>
        <w:numPr>
          <w:ilvl w:val="0"/>
          <w:numId w:val="32"/>
        </w:numPr>
      </w:pPr>
      <w:r>
        <w:t>Effective collaboration skills for multidisciplinary teams</w:t>
      </w:r>
    </w:p>
    <w:p w14:paraId="691FE2E7" w14:textId="76AEEBD4" w:rsidR="002E7DCC" w:rsidRDefault="002E7DCC" w:rsidP="00276467">
      <w:pPr>
        <w:pStyle w:val="ListParagraph"/>
        <w:numPr>
          <w:ilvl w:val="0"/>
          <w:numId w:val="32"/>
        </w:numPr>
      </w:pPr>
      <w:r>
        <w:t xml:space="preserve">Problem-solving abilities for mechanical </w:t>
      </w:r>
      <w:r w:rsidR="00542099">
        <w:t>issues</w:t>
      </w:r>
    </w:p>
    <w:p w14:paraId="0750A17F" w14:textId="77777777" w:rsidR="002E7DCC" w:rsidRDefault="002E7DCC" w:rsidP="00276467">
      <w:pPr>
        <w:pStyle w:val="ListParagraph"/>
        <w:numPr>
          <w:ilvl w:val="0"/>
          <w:numId w:val="32"/>
        </w:numPr>
      </w:pPr>
      <w:r>
        <w:t>Commitment to continuous learning in mechanical engineering trends</w:t>
      </w:r>
    </w:p>
    <w:p w14:paraId="4B98E416" w14:textId="0A0896B9" w:rsidR="002E7DCC" w:rsidRPr="00C915F8" w:rsidRDefault="002E7DCC" w:rsidP="00276467">
      <w:pPr>
        <w:pStyle w:val="ListParagraph"/>
        <w:numPr>
          <w:ilvl w:val="0"/>
          <w:numId w:val="32"/>
        </w:numPr>
      </w:pPr>
      <w:r>
        <w:t>Understanding of CORE SPICE principles</w:t>
      </w:r>
    </w:p>
    <w:p w14:paraId="7DA9112B" w14:textId="6D55BECE" w:rsidR="00C915F8" w:rsidRDefault="00C915F8" w:rsidP="00C915F8">
      <w:pPr>
        <w:pStyle w:val="Heading2"/>
      </w:pPr>
      <w:bookmarkStart w:id="59" w:name="_Toc213593908"/>
      <w:r>
        <w:t xml:space="preserve">Hardware </w:t>
      </w:r>
      <w:proofErr w:type="gramStart"/>
      <w:r>
        <w:t>Lead</w:t>
      </w:r>
      <w:bookmarkEnd w:id="59"/>
      <w:proofErr w:type="gramEnd"/>
      <w:r>
        <w:t xml:space="preserve"> </w:t>
      </w:r>
    </w:p>
    <w:p w14:paraId="29A83A6A" w14:textId="0BA2945A" w:rsidR="00A8056F" w:rsidRDefault="00A8056F" w:rsidP="00A8056F">
      <w:r>
        <w:t xml:space="preserve">The Hardware Lead is responsible for </w:t>
      </w:r>
      <w:r w:rsidR="0092334B">
        <w:t>managing</w:t>
      </w:r>
      <w:r>
        <w:t xml:space="preserve"> hardware engineering aspects in projects with significant electronic components</w:t>
      </w:r>
      <w:r w:rsidR="0031312B">
        <w:t xml:space="preserve">. </w:t>
      </w:r>
      <w:r w:rsidR="00E35D8A">
        <w:t xml:space="preserve">The Hardware Lead </w:t>
      </w:r>
      <w:r w:rsidR="003A29CB">
        <w:t xml:space="preserve">ensures that </w:t>
      </w:r>
      <w:r>
        <w:lastRenderedPageBreak/>
        <w:t xml:space="preserve">designs meet system requirements and integrate effectively with software and mechanical elements. </w:t>
      </w:r>
    </w:p>
    <w:p w14:paraId="35D5BAA5" w14:textId="7D401C3F" w:rsidR="00A8056F" w:rsidRDefault="00A8056F" w:rsidP="003A29CB">
      <w:pPr>
        <w:pStyle w:val="Heading3"/>
      </w:pPr>
      <w:bookmarkStart w:id="60" w:name="_Toc213593909"/>
      <w:r>
        <w:t xml:space="preserve">Hardware </w:t>
      </w:r>
      <w:proofErr w:type="gramStart"/>
      <w:r>
        <w:t>Lead</w:t>
      </w:r>
      <w:proofErr w:type="gramEnd"/>
      <w:r>
        <w:t xml:space="preserve"> Responsibilities</w:t>
      </w:r>
      <w:bookmarkEnd w:id="60"/>
    </w:p>
    <w:p w14:paraId="5D26A4F8" w14:textId="1DA54C29" w:rsidR="00A8056F" w:rsidRDefault="005443B8" w:rsidP="00213DC6">
      <w:pPr>
        <w:pStyle w:val="ListParagraph"/>
        <w:numPr>
          <w:ilvl w:val="0"/>
          <w:numId w:val="33"/>
        </w:numPr>
      </w:pPr>
      <w:r>
        <w:t>Managing</w:t>
      </w:r>
      <w:r w:rsidR="00A8056F">
        <w:t xml:space="preserve"> hardware design activities, including circuit design, component selection, and PCB layout</w:t>
      </w:r>
    </w:p>
    <w:p w14:paraId="2E93AE1D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Developing and maintaining hardware requirements and specifications aligned with system architecture</w:t>
      </w:r>
    </w:p>
    <w:p w14:paraId="728B5736" w14:textId="441866BC" w:rsidR="00A8056F" w:rsidRDefault="00A8056F" w:rsidP="00213DC6">
      <w:pPr>
        <w:pStyle w:val="ListParagraph"/>
        <w:numPr>
          <w:ilvl w:val="0"/>
          <w:numId w:val="33"/>
        </w:numPr>
      </w:pPr>
      <w:r>
        <w:t xml:space="preserve">Coordinating hardware integration with software and mechanical teams </w:t>
      </w:r>
      <w:r w:rsidR="005443B8">
        <w:t>as part of the hardware-software interface design</w:t>
      </w:r>
    </w:p>
    <w:p w14:paraId="669DBA29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Conducting hardware risk assessments, such as thermal analysis and EMC testing</w:t>
      </w:r>
    </w:p>
    <w:p w14:paraId="4BFBA75D" w14:textId="4A9F54CE" w:rsidR="00A8056F" w:rsidRDefault="00A8056F" w:rsidP="00213DC6">
      <w:pPr>
        <w:pStyle w:val="ListParagraph"/>
        <w:numPr>
          <w:ilvl w:val="0"/>
          <w:numId w:val="33"/>
        </w:numPr>
      </w:pPr>
      <w:r>
        <w:t>Ensuring compliance with hardware standards (e.g., ISO 26262</w:t>
      </w:r>
      <w:r w:rsidR="005443B8">
        <w:t xml:space="preserve"> and ISO 21434</w:t>
      </w:r>
      <w:r>
        <w:t>)</w:t>
      </w:r>
    </w:p>
    <w:p w14:paraId="105066EA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Managing variant designs for different hardware configurations</w:t>
      </w:r>
    </w:p>
    <w:p w14:paraId="7788E776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Performing design reviews and prototyping to verify hardware performance</w:t>
      </w:r>
    </w:p>
    <w:p w14:paraId="5A248C82" w14:textId="162F3247" w:rsidR="00A8056F" w:rsidRDefault="00A8056F" w:rsidP="00213DC6">
      <w:pPr>
        <w:pStyle w:val="ListParagraph"/>
        <w:numPr>
          <w:ilvl w:val="0"/>
          <w:numId w:val="33"/>
        </w:numPr>
      </w:pPr>
      <w:r>
        <w:t>Collaborating with suppliers for hardware component procurement and quality control</w:t>
      </w:r>
      <w:r w:rsidR="005443B8">
        <w:t xml:space="preserve"> in </w:t>
      </w:r>
      <w:r w:rsidR="00864A3D">
        <w:t>collaboration with the Supplier Lead</w:t>
      </w:r>
    </w:p>
    <w:p w14:paraId="472F2DC5" w14:textId="77777777" w:rsidR="00A8056F" w:rsidRDefault="00A8056F" w:rsidP="00213DC6">
      <w:pPr>
        <w:pStyle w:val="ListParagraph"/>
        <w:numPr>
          <w:ilvl w:val="0"/>
          <w:numId w:val="33"/>
        </w:numPr>
      </w:pPr>
      <w:r>
        <w:t>Resolving hardware design issues and escalating to the Technical Lead when necessary</w:t>
      </w:r>
    </w:p>
    <w:p w14:paraId="77FBB089" w14:textId="5DC12B84" w:rsidR="00A8056F" w:rsidRDefault="00A8056F" w:rsidP="00213DC6">
      <w:pPr>
        <w:pStyle w:val="ListParagraph"/>
        <w:numPr>
          <w:ilvl w:val="0"/>
          <w:numId w:val="33"/>
        </w:numPr>
      </w:pPr>
      <w:r>
        <w:t xml:space="preserve">Contributing to </w:t>
      </w:r>
      <w:r w:rsidR="008C794F">
        <w:t xml:space="preserve">the </w:t>
      </w:r>
      <w:r>
        <w:t>continuous improvement of hardware processes through lessons learned</w:t>
      </w:r>
    </w:p>
    <w:p w14:paraId="4453B016" w14:textId="2BDC31F4" w:rsidR="00A8056F" w:rsidRDefault="00A8056F" w:rsidP="000D65F9">
      <w:pPr>
        <w:pStyle w:val="Heading3"/>
      </w:pPr>
      <w:bookmarkStart w:id="61" w:name="_Toc213593910"/>
      <w:r>
        <w:t xml:space="preserve">Hardware </w:t>
      </w:r>
      <w:proofErr w:type="gramStart"/>
      <w:r>
        <w:t>Lead</w:t>
      </w:r>
      <w:proofErr w:type="gramEnd"/>
      <w:r>
        <w:t xml:space="preserve"> Skills</w:t>
      </w:r>
      <w:bookmarkEnd w:id="61"/>
    </w:p>
    <w:p w14:paraId="1355C7C1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Expertise in hardware design tools (e.g., Altium, OrCAD) and simulation software (e.g., SPICE)</w:t>
      </w:r>
    </w:p>
    <w:p w14:paraId="5CDCEC50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Strong knowledge of electronics principles, PCB design, and component selection</w:t>
      </w:r>
    </w:p>
    <w:p w14:paraId="2262918E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Proficiency in EMC/EMI analysis and thermal management</w:t>
      </w:r>
    </w:p>
    <w:p w14:paraId="3A76BBEB" w14:textId="47FD0C2B" w:rsidR="00A8056F" w:rsidRDefault="00A8056F" w:rsidP="000D65F9">
      <w:pPr>
        <w:pStyle w:val="ListParagraph"/>
        <w:numPr>
          <w:ilvl w:val="0"/>
          <w:numId w:val="34"/>
        </w:numPr>
      </w:pPr>
      <w:r>
        <w:t xml:space="preserve">Experience with hardware integration in </w:t>
      </w:r>
      <w:r w:rsidR="00D55B8B">
        <w:t>safety-relevant</w:t>
      </w:r>
      <w:r>
        <w:t xml:space="preserve"> systems (e.g., ECUs, sensors)</w:t>
      </w:r>
    </w:p>
    <w:p w14:paraId="7813FD36" w14:textId="743238A9" w:rsidR="00A8056F" w:rsidRDefault="00A8056F" w:rsidP="000D65F9">
      <w:pPr>
        <w:pStyle w:val="ListParagraph"/>
        <w:numPr>
          <w:ilvl w:val="0"/>
          <w:numId w:val="34"/>
        </w:numPr>
      </w:pPr>
      <w:r>
        <w:t xml:space="preserve">Familiarity with standards like ISO 26262 </w:t>
      </w:r>
      <w:r w:rsidR="009B55C1">
        <w:t>and ISO 21434</w:t>
      </w:r>
    </w:p>
    <w:p w14:paraId="31E5EE77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Ability to perform FMEDA and hardware reliability analysis</w:t>
      </w:r>
    </w:p>
    <w:p w14:paraId="5CFA09CB" w14:textId="69A6B480" w:rsidR="00A8056F" w:rsidRDefault="00A8056F" w:rsidP="000D65F9">
      <w:pPr>
        <w:pStyle w:val="ListParagraph"/>
        <w:numPr>
          <w:ilvl w:val="0"/>
          <w:numId w:val="34"/>
        </w:numPr>
      </w:pPr>
      <w:r>
        <w:t>Effective collaboration skills for multidisciplinary teams</w:t>
      </w:r>
    </w:p>
    <w:p w14:paraId="7F56A448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t>Problem-solving abilities for hardware challenges</w:t>
      </w:r>
    </w:p>
    <w:p w14:paraId="39E961CE" w14:textId="77777777" w:rsidR="00A8056F" w:rsidRDefault="00A8056F" w:rsidP="000D65F9">
      <w:pPr>
        <w:pStyle w:val="ListParagraph"/>
        <w:numPr>
          <w:ilvl w:val="0"/>
          <w:numId w:val="34"/>
        </w:numPr>
      </w:pPr>
      <w:r>
        <w:lastRenderedPageBreak/>
        <w:t>Commitment to continuous learning in electronics trends</w:t>
      </w:r>
    </w:p>
    <w:p w14:paraId="2600F979" w14:textId="3ECB8BFD" w:rsidR="00A8056F" w:rsidRPr="00C915F8" w:rsidRDefault="00A8056F" w:rsidP="000D65F9">
      <w:pPr>
        <w:pStyle w:val="ListParagraph"/>
        <w:numPr>
          <w:ilvl w:val="0"/>
          <w:numId w:val="34"/>
        </w:numPr>
      </w:pPr>
      <w:r>
        <w:t xml:space="preserve">Understanding of CORE SPICE principles </w:t>
      </w:r>
    </w:p>
    <w:p w14:paraId="78F0311D" w14:textId="1B16D22A" w:rsidR="00C915F8" w:rsidRDefault="00C915F8" w:rsidP="00C915F8">
      <w:pPr>
        <w:pStyle w:val="Heading2"/>
      </w:pPr>
      <w:bookmarkStart w:id="62" w:name="_Toc213593911"/>
      <w:r>
        <w:t>Component Lead</w:t>
      </w:r>
      <w:bookmarkEnd w:id="62"/>
    </w:p>
    <w:p w14:paraId="64BB5295" w14:textId="1C02212C" w:rsidR="009B50B4" w:rsidRDefault="009B50B4" w:rsidP="009B50B4">
      <w:r>
        <w:t xml:space="preserve">The Component Lead is a sub-project leadership role responsible for managing a specific component or module within a discipline (software, mechanical, or hardware). This role </w:t>
      </w:r>
      <w:r w:rsidR="008C794F">
        <w:t>serves as a sub-project lead, coordinating team efforts for their component and</w:t>
      </w:r>
      <w:r>
        <w:t xml:space="preserve"> reporting to the respective discipline lead (e.g., Software Lead, Mechanical Lead, or Hardware Lead).</w:t>
      </w:r>
    </w:p>
    <w:p w14:paraId="416429D5" w14:textId="21A16FC4" w:rsidR="009B50B4" w:rsidRDefault="009B50B4" w:rsidP="009B50B4">
      <w:pPr>
        <w:pStyle w:val="Heading3"/>
      </w:pPr>
      <w:bookmarkStart w:id="63" w:name="_Toc213593912"/>
      <w:r>
        <w:t>Component Lead Responsibilities</w:t>
      </w:r>
      <w:bookmarkEnd w:id="63"/>
    </w:p>
    <w:p w14:paraId="3AA5B3A9" w14:textId="59B6FEB1" w:rsidR="009B50B4" w:rsidRDefault="009B50B4" w:rsidP="00511F7A">
      <w:pPr>
        <w:pStyle w:val="ListParagraph"/>
        <w:numPr>
          <w:ilvl w:val="0"/>
          <w:numId w:val="35"/>
        </w:numPr>
      </w:pPr>
      <w:r>
        <w:t>Leading the development and integration of assigned component(s), including planning, execution, and verification</w:t>
      </w:r>
      <w:r w:rsidR="00DE1E27">
        <w:t>, in collaboration with the respective Lead.</w:t>
      </w:r>
    </w:p>
    <w:p w14:paraId="01EA3330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Coordinating component-specific requirements, design, and implementation with team members</w:t>
      </w:r>
    </w:p>
    <w:p w14:paraId="10BA7548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Ensuring component compliance with discipline standards and system interfaces</w:t>
      </w:r>
    </w:p>
    <w:p w14:paraId="5C321184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Managing component risks, issues, and changes, escalating as needed</w:t>
      </w:r>
    </w:p>
    <w:p w14:paraId="07D6D4F1" w14:textId="11F6E047" w:rsidR="009B50B4" w:rsidRDefault="009B50B4" w:rsidP="00511F7A">
      <w:pPr>
        <w:pStyle w:val="ListParagraph"/>
        <w:numPr>
          <w:ilvl w:val="0"/>
          <w:numId w:val="35"/>
        </w:numPr>
      </w:pPr>
      <w:r>
        <w:t xml:space="preserve">Conducting component reviews </w:t>
      </w:r>
    </w:p>
    <w:p w14:paraId="57B3C8D0" w14:textId="0D307C8A" w:rsidR="009B50B4" w:rsidRDefault="009B50B4" w:rsidP="00511F7A">
      <w:pPr>
        <w:pStyle w:val="ListParagraph"/>
        <w:numPr>
          <w:ilvl w:val="0"/>
          <w:numId w:val="35"/>
        </w:numPr>
      </w:pPr>
      <w:r>
        <w:t>Tracking progress, resources, and metrics for the component</w:t>
      </w:r>
      <w:r w:rsidR="00037D5F">
        <w:t>, reporting to the respective Lead</w:t>
      </w:r>
    </w:p>
    <w:p w14:paraId="52B08E31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Supporting variant handling and traceability for the component</w:t>
      </w:r>
    </w:p>
    <w:p w14:paraId="5A4BCBAF" w14:textId="77777777" w:rsidR="009B50B4" w:rsidRDefault="009B50B4" w:rsidP="00511F7A">
      <w:pPr>
        <w:pStyle w:val="ListParagraph"/>
        <w:numPr>
          <w:ilvl w:val="0"/>
          <w:numId w:val="35"/>
        </w:numPr>
      </w:pPr>
      <w:r>
        <w:t>Contributing to lessons learned and continuous improvement</w:t>
      </w:r>
    </w:p>
    <w:p w14:paraId="17EEB6BD" w14:textId="1F66FA97" w:rsidR="009B50B4" w:rsidRDefault="009B50B4" w:rsidP="006972BF">
      <w:pPr>
        <w:pStyle w:val="Heading3"/>
      </w:pPr>
      <w:bookmarkStart w:id="64" w:name="_Toc213593913"/>
      <w:r>
        <w:t>Component Lead Skills</w:t>
      </w:r>
      <w:bookmarkEnd w:id="64"/>
    </w:p>
    <w:p w14:paraId="61F2B583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Expertise in discipline-specific tools and methodologies (e.g., coding for software, CAD for mechanical)</w:t>
      </w:r>
    </w:p>
    <w:p w14:paraId="372A54C8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Strong knowledge of component design principles and standards</w:t>
      </w:r>
    </w:p>
    <w:p w14:paraId="6E034F99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Proficiency in risk assessment and problem-solving for component issues</w:t>
      </w:r>
    </w:p>
    <w:p w14:paraId="1011A3B6" w14:textId="4B466157" w:rsidR="009B50B4" w:rsidRDefault="009B50B4" w:rsidP="006972BF">
      <w:pPr>
        <w:pStyle w:val="ListParagraph"/>
        <w:numPr>
          <w:ilvl w:val="0"/>
          <w:numId w:val="36"/>
        </w:numPr>
      </w:pPr>
      <w:r>
        <w:t>Ability to manage sub-project timelines</w:t>
      </w:r>
    </w:p>
    <w:p w14:paraId="0FC22BCD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Familiarity with traceability and configuration management</w:t>
      </w:r>
    </w:p>
    <w:p w14:paraId="2717112B" w14:textId="77777777" w:rsidR="009B50B4" w:rsidRDefault="009B50B4" w:rsidP="006972BF">
      <w:pPr>
        <w:pStyle w:val="ListParagraph"/>
        <w:numPr>
          <w:ilvl w:val="0"/>
          <w:numId w:val="36"/>
        </w:numPr>
      </w:pPr>
      <w:r>
        <w:t>Effective communication for interdisciplinary collaboration</w:t>
      </w:r>
    </w:p>
    <w:p w14:paraId="3AFA7337" w14:textId="6925E165" w:rsidR="009B50B4" w:rsidRDefault="009B50B4" w:rsidP="006972BF">
      <w:pPr>
        <w:pStyle w:val="ListParagraph"/>
        <w:numPr>
          <w:ilvl w:val="0"/>
          <w:numId w:val="36"/>
        </w:numPr>
      </w:pPr>
      <w:r>
        <w:t xml:space="preserve">Understanding of </w:t>
      </w:r>
      <w:r w:rsidR="002C2093">
        <w:t xml:space="preserve">relevant </w:t>
      </w:r>
      <w:r>
        <w:t>standards (ISO 26262</w:t>
      </w:r>
      <w:r w:rsidR="002C2093">
        <w:t>, ISO 21434</w:t>
      </w:r>
      <w:r>
        <w:t>)</w:t>
      </w:r>
    </w:p>
    <w:p w14:paraId="3522E198" w14:textId="2BC77873" w:rsidR="009B50B4" w:rsidRDefault="009B50B4" w:rsidP="006972BF">
      <w:pPr>
        <w:pStyle w:val="ListParagraph"/>
        <w:numPr>
          <w:ilvl w:val="0"/>
          <w:numId w:val="36"/>
        </w:numPr>
      </w:pPr>
      <w:r>
        <w:t>Leadership skills</w:t>
      </w:r>
      <w:r w:rsidR="002C2093">
        <w:t xml:space="preserve"> </w:t>
      </w:r>
    </w:p>
    <w:p w14:paraId="7E9847A5" w14:textId="270B46E9" w:rsidR="009B50B4" w:rsidRPr="00C915F8" w:rsidRDefault="009B50B4" w:rsidP="006972BF">
      <w:pPr>
        <w:pStyle w:val="ListParagraph"/>
        <w:numPr>
          <w:ilvl w:val="0"/>
          <w:numId w:val="36"/>
        </w:numPr>
      </w:pPr>
      <w:r>
        <w:t>Alignment with CORE SPICE principles</w:t>
      </w:r>
    </w:p>
    <w:p w14:paraId="5D07216F" w14:textId="79D8F40A" w:rsidR="00C915F8" w:rsidRDefault="00C915F8" w:rsidP="00C915F8">
      <w:pPr>
        <w:pStyle w:val="Heading2"/>
      </w:pPr>
      <w:bookmarkStart w:id="65" w:name="_Toc213593914"/>
      <w:r>
        <w:lastRenderedPageBreak/>
        <w:t>Project Sponsor (Line Management Function)</w:t>
      </w:r>
      <w:bookmarkEnd w:id="65"/>
    </w:p>
    <w:p w14:paraId="66B569BD" w14:textId="48BECFF3" w:rsidR="00611F30" w:rsidRDefault="00611F30" w:rsidP="00611F30">
      <w:r>
        <w:t>The Project Sponsor is a senior line</w:t>
      </w:r>
      <w:r w:rsidR="008C794F">
        <w:t>-management role that provides strategic oversight, resource allocation, and high-level decision-making support to ensure the project aligns</w:t>
      </w:r>
      <w:r>
        <w:t xml:space="preserve"> with organizational objectives. This function acts as the project's advocate </w:t>
      </w:r>
      <w:r w:rsidR="00523E5C">
        <w:t>and the highest escalation instance.</w:t>
      </w:r>
    </w:p>
    <w:p w14:paraId="02B36918" w14:textId="24FD15C4" w:rsidR="00611F30" w:rsidRDefault="00611F30" w:rsidP="00611F30">
      <w:pPr>
        <w:pStyle w:val="Heading3"/>
      </w:pPr>
      <w:bookmarkStart w:id="66" w:name="_Toc213593915"/>
      <w:r>
        <w:t xml:space="preserve">Project Sponsor </w:t>
      </w:r>
      <w:r w:rsidR="007D1D79">
        <w:t>Tasks</w:t>
      </w:r>
      <w:bookmarkEnd w:id="66"/>
    </w:p>
    <w:p w14:paraId="37D371DF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Providing strategic direction and ensuring the project aligns with business goals and priorities</w:t>
      </w:r>
    </w:p>
    <w:p w14:paraId="45C43BAD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Approving the project charter, major milestones, and key deliverables</w:t>
      </w:r>
    </w:p>
    <w:p w14:paraId="14322727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Allocating necessary resources, including budget, personnel, and infrastructure</w:t>
      </w:r>
    </w:p>
    <w:p w14:paraId="6314CBB2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Reviewing and approving escalations from the Project Lead on critical issues or risks</w:t>
      </w:r>
    </w:p>
    <w:p w14:paraId="2FD76546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Monitoring high-level project progress through summary reports and steering meetings</w:t>
      </w:r>
    </w:p>
    <w:p w14:paraId="755500B3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Facilitating cross-organizational support and removing barriers to project success</w:t>
      </w:r>
    </w:p>
    <w:p w14:paraId="5908BDCD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Championing the project to stakeholders and securing buy-in from senior leadership</w:t>
      </w:r>
    </w:p>
    <w:p w14:paraId="3F66352B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Approving changes to project scope, timeline, or budget when required</w:t>
      </w:r>
    </w:p>
    <w:p w14:paraId="150543A8" w14:textId="77777777" w:rsidR="00611F30" w:rsidRDefault="00611F30" w:rsidP="007D1D79">
      <w:pPr>
        <w:pStyle w:val="ListParagraph"/>
        <w:numPr>
          <w:ilvl w:val="0"/>
          <w:numId w:val="37"/>
        </w:numPr>
      </w:pPr>
      <w:r>
        <w:t>Participating in project closure and lessons learned reviews for strategic insights</w:t>
      </w:r>
    </w:p>
    <w:p w14:paraId="0601338A" w14:textId="0BCD5642" w:rsidR="00611F30" w:rsidRDefault="00611F30" w:rsidP="007D1D79">
      <w:pPr>
        <w:pStyle w:val="ListParagraph"/>
        <w:numPr>
          <w:ilvl w:val="0"/>
          <w:numId w:val="37"/>
        </w:numPr>
      </w:pPr>
      <w:r>
        <w:t xml:space="preserve">Supporting team motivation </w:t>
      </w:r>
    </w:p>
    <w:p w14:paraId="1240E99B" w14:textId="122E2FBE" w:rsidR="00611F30" w:rsidRPr="00C915F8" w:rsidRDefault="00611F30" w:rsidP="00611F30">
      <w:r>
        <w:t>(No skills section as this is a line management function outside project control.)</w:t>
      </w:r>
    </w:p>
    <w:p w14:paraId="462F0380" w14:textId="0CE7D16F" w:rsidR="00C915F8" w:rsidRDefault="00C915F8" w:rsidP="00C915F8">
      <w:pPr>
        <w:pStyle w:val="Heading2"/>
      </w:pPr>
      <w:bookmarkStart w:id="67" w:name="_Toc213593916"/>
      <w:r>
        <w:t>QA Manager (Line Management Function)</w:t>
      </w:r>
      <w:bookmarkEnd w:id="67"/>
    </w:p>
    <w:p w14:paraId="1E454CC7" w14:textId="387659CC" w:rsidR="00DA1CE3" w:rsidRDefault="00DA1CE3" w:rsidP="00DA1CE3">
      <w:r>
        <w:t xml:space="preserve">The QA Manager is a project-independent </w:t>
      </w:r>
      <w:r w:rsidR="008C794F">
        <w:t>role that oversees project quality</w:t>
      </w:r>
      <w:r w:rsidR="0096060F">
        <w:t xml:space="preserve">. </w:t>
      </w:r>
      <w:r>
        <w:t>This function supports project teams by reviewing QA activities, escalating systemic issues, and collaborating directly with the TCC.</w:t>
      </w:r>
    </w:p>
    <w:p w14:paraId="639F3FF7" w14:textId="0C80C008" w:rsidR="00DA1CE3" w:rsidRDefault="00DA1CE3" w:rsidP="0096060F">
      <w:pPr>
        <w:pStyle w:val="Heading3"/>
      </w:pPr>
      <w:bookmarkStart w:id="68" w:name="_Toc213593917"/>
      <w:r>
        <w:lastRenderedPageBreak/>
        <w:t>QA Manager Responsibilities</w:t>
      </w:r>
      <w:bookmarkEnd w:id="68"/>
    </w:p>
    <w:p w14:paraId="2D88337D" w14:textId="12BF31BF" w:rsidR="00DA1CE3" w:rsidRDefault="00DA1CE3" w:rsidP="00346352">
      <w:pPr>
        <w:pStyle w:val="ListParagraph"/>
        <w:numPr>
          <w:ilvl w:val="0"/>
          <w:numId w:val="38"/>
        </w:numPr>
      </w:pPr>
      <w:r>
        <w:t>Overseeing organization-wide QA processes and ensuring alignment with standards like ISO 9001</w:t>
      </w:r>
    </w:p>
    <w:p w14:paraId="5D2C0E29" w14:textId="2F5FB975" w:rsidR="00DA1CE3" w:rsidRDefault="00DA1CE3" w:rsidP="00346352">
      <w:pPr>
        <w:pStyle w:val="ListParagraph"/>
        <w:numPr>
          <w:ilvl w:val="0"/>
          <w:numId w:val="38"/>
        </w:numPr>
      </w:pPr>
      <w:r>
        <w:t>Reviewing project QA reports, audit findings, and non-conformance resolutions</w:t>
      </w:r>
      <w:r w:rsidR="008C794F">
        <w:t>.</w:t>
      </w:r>
    </w:p>
    <w:p w14:paraId="7E282D3B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Conducting independent quality audits and assessments at the organizational level</w:t>
      </w:r>
    </w:p>
    <w:p w14:paraId="665C37AD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Approving QA approaches and strategies for projects</w:t>
      </w:r>
    </w:p>
    <w:p w14:paraId="7AD0E2CD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Managing QA resources, including team allocation and training programs</w:t>
      </w:r>
    </w:p>
    <w:p w14:paraId="3A99D573" w14:textId="7AC065E2" w:rsidR="00DA1CE3" w:rsidRDefault="00DA1CE3" w:rsidP="00346352">
      <w:pPr>
        <w:pStyle w:val="ListParagraph"/>
        <w:numPr>
          <w:ilvl w:val="0"/>
          <w:numId w:val="38"/>
        </w:numPr>
      </w:pPr>
      <w:r>
        <w:t>Collaborating with the TCC to align organizational QA guidelines</w:t>
      </w:r>
    </w:p>
    <w:p w14:paraId="3A9E63BC" w14:textId="421199CB" w:rsidR="00DA1CE3" w:rsidRDefault="00DA1CE3" w:rsidP="00346352">
      <w:pPr>
        <w:pStyle w:val="ListParagraph"/>
        <w:numPr>
          <w:ilvl w:val="0"/>
          <w:numId w:val="38"/>
        </w:numPr>
      </w:pPr>
      <w:r>
        <w:t>Escalating critical quality issues to senior management</w:t>
      </w:r>
    </w:p>
    <w:p w14:paraId="6964FDA8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Ensuring compliance with regulatory and customer quality requirements</w:t>
      </w:r>
    </w:p>
    <w:p w14:paraId="6264187B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Monitoring quality metrics and trends across multiple projects</w:t>
      </w:r>
    </w:p>
    <w:p w14:paraId="350C0997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Supporting continuous improvement initiatives based on QA insights</w:t>
      </w:r>
    </w:p>
    <w:p w14:paraId="29D8B6B4" w14:textId="2516721F" w:rsidR="00DA1CE3" w:rsidRDefault="00F461F7" w:rsidP="00346352">
      <w:pPr>
        <w:pStyle w:val="ListParagraph"/>
        <w:numPr>
          <w:ilvl w:val="0"/>
          <w:numId w:val="38"/>
        </w:numPr>
      </w:pPr>
      <w:r>
        <w:t>Guiding</w:t>
      </w:r>
      <w:r w:rsidR="00DA1CE3">
        <w:t xml:space="preserve"> quality best practices to project teams</w:t>
      </w:r>
    </w:p>
    <w:p w14:paraId="79E5F0DA" w14:textId="77777777" w:rsidR="00DA1CE3" w:rsidRDefault="00DA1CE3" w:rsidP="00346352">
      <w:pPr>
        <w:pStyle w:val="ListParagraph"/>
        <w:numPr>
          <w:ilvl w:val="0"/>
          <w:numId w:val="38"/>
        </w:numPr>
      </w:pPr>
      <w:r>
        <w:t>Participating in project closure reviews for quality lessons learned</w:t>
      </w:r>
    </w:p>
    <w:p w14:paraId="26984AB6" w14:textId="491C71D2" w:rsidR="00293F17" w:rsidRPr="00293F17" w:rsidRDefault="00DA1CE3" w:rsidP="00DA1CE3">
      <w:r>
        <w:t>(No skills section as this is a line management function outside project control.)</w:t>
      </w:r>
    </w:p>
    <w:p w14:paraId="467FC216" w14:textId="4C358E90" w:rsidR="00C915F8" w:rsidRDefault="00C915F8" w:rsidP="00C915F8">
      <w:pPr>
        <w:pStyle w:val="Heading2"/>
      </w:pPr>
      <w:bookmarkStart w:id="69" w:name="_Toc213593918"/>
      <w:r>
        <w:t>FuSa Manager (Line Management Function)</w:t>
      </w:r>
      <w:bookmarkEnd w:id="69"/>
    </w:p>
    <w:p w14:paraId="3EB1E56F" w14:textId="5A421599" w:rsidR="00152D46" w:rsidRDefault="00152D46" w:rsidP="00152D46">
      <w:r>
        <w:t xml:space="preserve">The FuSa Manager is a senior line management role that provides organizational oversight </w:t>
      </w:r>
      <w:r w:rsidR="008C794F">
        <w:t>of functional safety practices to ensure compliance with standards such as</w:t>
      </w:r>
      <w:r>
        <w:t xml:space="preserve"> ISO 26262 across projects. This function supports project teams by reviewing safety activities, escalating systemic safety issues, and managing the FuSa Engineer as their direct report.</w:t>
      </w:r>
    </w:p>
    <w:p w14:paraId="49BBB69B" w14:textId="02A17A09" w:rsidR="00152D46" w:rsidRDefault="00152D46" w:rsidP="007D38B2">
      <w:pPr>
        <w:pStyle w:val="Heading3"/>
      </w:pPr>
      <w:bookmarkStart w:id="70" w:name="_Toc213593919"/>
      <w:r>
        <w:t>FuSa Manager Responsibilities</w:t>
      </w:r>
      <w:bookmarkEnd w:id="70"/>
    </w:p>
    <w:p w14:paraId="1405A314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Overseeing organization-wide functional safety processes and ensuring alignment with ISO 26262 and related standards</w:t>
      </w:r>
    </w:p>
    <w:p w14:paraId="374DE6F8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Reviewing project safety plans, hazard analyses, and safety case documentation</w:t>
      </w:r>
    </w:p>
    <w:p w14:paraId="42A2947B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Conducting independent safety audits and assessments at the organizational level</w:t>
      </w:r>
    </w:p>
    <w:p w14:paraId="72270B1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Approving functional safety approaches and strategies for projects</w:t>
      </w:r>
    </w:p>
    <w:p w14:paraId="5EE1A4CF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lastRenderedPageBreak/>
        <w:t>Managing FuSa resources, including team allocation, training, and the FuSa Engineer</w:t>
      </w:r>
    </w:p>
    <w:p w14:paraId="117C743E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Escalating critical safety issues to senior management and facilitating resolutions</w:t>
      </w:r>
    </w:p>
    <w:p w14:paraId="6E84163C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Ensuring compliance with regulatory and customer safety requirements</w:t>
      </w:r>
    </w:p>
    <w:p w14:paraId="5C55DFF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Monitoring safety metrics and trends across multiple projects</w:t>
      </w:r>
    </w:p>
    <w:p w14:paraId="657E4E1D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Supporting continuous improvement of safety processes based on lessons learned</w:t>
      </w:r>
    </w:p>
    <w:p w14:paraId="218465A9" w14:textId="77777777" w:rsidR="00152D46" w:rsidRDefault="00152D46" w:rsidP="007D38B2">
      <w:pPr>
        <w:pStyle w:val="ListParagraph"/>
        <w:numPr>
          <w:ilvl w:val="0"/>
          <w:numId w:val="39"/>
        </w:numPr>
      </w:pPr>
      <w:r>
        <w:t>Participating in project closure reviews for safety-related insights</w:t>
      </w:r>
    </w:p>
    <w:p w14:paraId="5B509383" w14:textId="0741595E" w:rsidR="00152D46" w:rsidRPr="00C915F8" w:rsidRDefault="00152D46" w:rsidP="00152D46">
      <w:r>
        <w:t>(No skills section as this is a line management function outside project control.)</w:t>
      </w:r>
    </w:p>
    <w:p w14:paraId="3D991C81" w14:textId="0A4D916D" w:rsidR="00C915F8" w:rsidRDefault="00C915F8" w:rsidP="00C915F8">
      <w:pPr>
        <w:pStyle w:val="Heading1"/>
      </w:pPr>
      <w:bookmarkStart w:id="71" w:name="_Toc213593920"/>
      <w:r>
        <w:t>Appendix</w:t>
      </w:r>
      <w:bookmarkEnd w:id="71"/>
    </w:p>
    <w:p w14:paraId="4CF1EF37" w14:textId="77777777" w:rsidR="00A144FD" w:rsidRDefault="00A144FD" w:rsidP="00A144FD">
      <w:pPr>
        <w:pStyle w:val="Heading2"/>
      </w:pPr>
      <w:bookmarkStart w:id="72" w:name="_Toc170843836"/>
      <w:bookmarkStart w:id="73" w:name="_Toc186460961"/>
      <w:bookmarkStart w:id="74" w:name="_Toc186463222"/>
      <w:bookmarkStart w:id="75" w:name="_Toc213592538"/>
      <w:bookmarkStart w:id="76" w:name="_Toc213593921"/>
      <w:r w:rsidRPr="008F6D87">
        <w:t>Acronyms and Glossary</w:t>
      </w:r>
      <w:bookmarkEnd w:id="72"/>
      <w:bookmarkEnd w:id="73"/>
      <w:bookmarkEnd w:id="74"/>
      <w:bookmarkEnd w:id="75"/>
      <w:bookmarkEnd w:id="76"/>
    </w:p>
    <w:tbl>
      <w:tblPr>
        <w:tblStyle w:val="CORESPICETable"/>
        <w:tblW w:w="0" w:type="auto"/>
        <w:tblLook w:val="04A0" w:firstRow="1" w:lastRow="0" w:firstColumn="1" w:lastColumn="0" w:noHBand="0" w:noVBand="1"/>
      </w:tblPr>
      <w:tblGrid>
        <w:gridCol w:w="2177"/>
        <w:gridCol w:w="6885"/>
      </w:tblGrid>
      <w:tr w:rsidR="009168D1" w:rsidRPr="009168D1" w14:paraId="28B6D590" w14:textId="77777777" w:rsidTr="00916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5BE4A121" w14:textId="77777777" w:rsidR="009168D1" w:rsidRPr="009168D1" w:rsidRDefault="009168D1" w:rsidP="009168D1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Acronym</w:t>
            </w:r>
          </w:p>
        </w:tc>
        <w:tc>
          <w:tcPr>
            <w:tcW w:w="0" w:type="auto"/>
            <w:hideMark/>
          </w:tcPr>
          <w:p w14:paraId="6D0660A7" w14:textId="77777777" w:rsidR="009168D1" w:rsidRPr="009168D1" w:rsidRDefault="009168D1" w:rsidP="009168D1">
            <w:pPr>
              <w:spacing w:before="0" w:after="0" w:line="240" w:lineRule="auto"/>
              <w:jc w:val="center"/>
              <w:rPr>
                <w:rFonts w:ascii="Times New Roman" w:hAnsi="Times New Roman"/>
                <w:b/>
                <w:bCs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Explanation</w:t>
            </w:r>
          </w:p>
        </w:tc>
      </w:tr>
      <w:tr w:rsidR="009168D1" w:rsidRPr="009168D1" w14:paraId="4A0E971E" w14:textId="77777777" w:rsidTr="009168D1">
        <w:tc>
          <w:tcPr>
            <w:tcW w:w="0" w:type="auto"/>
            <w:hideMark/>
          </w:tcPr>
          <w:p w14:paraId="092BC890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AIAG</w:t>
            </w:r>
          </w:p>
        </w:tc>
        <w:tc>
          <w:tcPr>
            <w:tcW w:w="0" w:type="auto"/>
            <w:hideMark/>
          </w:tcPr>
          <w:p w14:paraId="6FB9E83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Industry Action Group; publishes quality and manufacturing standards such as PPAP.</w:t>
            </w:r>
          </w:p>
        </w:tc>
      </w:tr>
      <w:tr w:rsidR="009168D1" w:rsidRPr="009168D1" w14:paraId="45ACCA3C" w14:textId="77777777" w:rsidTr="009168D1">
        <w:tc>
          <w:tcPr>
            <w:tcW w:w="0" w:type="auto"/>
            <w:hideMark/>
          </w:tcPr>
          <w:p w14:paraId="2CC82D9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ASIL</w:t>
            </w:r>
          </w:p>
        </w:tc>
        <w:tc>
          <w:tcPr>
            <w:tcW w:w="0" w:type="auto"/>
            <w:hideMark/>
          </w:tcPr>
          <w:p w14:paraId="1689F5F1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Safety Integrity Level; classification of risk per ISO 26262.</w:t>
            </w:r>
          </w:p>
        </w:tc>
      </w:tr>
      <w:tr w:rsidR="009168D1" w:rsidRPr="009168D1" w14:paraId="4F6738A6" w14:textId="77777777" w:rsidTr="009168D1">
        <w:tc>
          <w:tcPr>
            <w:tcW w:w="0" w:type="auto"/>
            <w:hideMark/>
          </w:tcPr>
          <w:p w14:paraId="10D735A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ASPICE / Automotive SPICE</w:t>
            </w:r>
          </w:p>
        </w:tc>
        <w:tc>
          <w:tcPr>
            <w:tcW w:w="0" w:type="auto"/>
            <w:hideMark/>
          </w:tcPr>
          <w:p w14:paraId="2B329AB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Software Process Improvement and Capability Determination; assessment model for process capability in automotive development.</w:t>
            </w:r>
          </w:p>
        </w:tc>
      </w:tr>
      <w:tr w:rsidR="009168D1" w:rsidRPr="009168D1" w14:paraId="158E2ADE" w14:textId="77777777" w:rsidTr="009168D1">
        <w:tc>
          <w:tcPr>
            <w:tcW w:w="0" w:type="auto"/>
            <w:hideMark/>
          </w:tcPr>
          <w:p w14:paraId="45F5190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CI</w:t>
            </w:r>
          </w:p>
        </w:tc>
        <w:tc>
          <w:tcPr>
            <w:tcW w:w="0" w:type="auto"/>
            <w:hideMark/>
          </w:tcPr>
          <w:p w14:paraId="66CE5B37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Configuration Item; any project artifact under configuration management control.</w:t>
            </w:r>
          </w:p>
        </w:tc>
      </w:tr>
      <w:tr w:rsidR="009168D1" w:rsidRPr="009168D1" w14:paraId="5976F8A6" w14:textId="77777777" w:rsidTr="009168D1">
        <w:tc>
          <w:tcPr>
            <w:tcW w:w="0" w:type="auto"/>
            <w:hideMark/>
          </w:tcPr>
          <w:p w14:paraId="0A0F50F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 xml:space="preserve">CI </w:t>
            </w:r>
            <w:proofErr w:type="gram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Lead</w:t>
            </w:r>
            <w:proofErr w:type="gramEnd"/>
          </w:p>
        </w:tc>
        <w:tc>
          <w:tcPr>
            <w:tcW w:w="0" w:type="auto"/>
            <w:hideMark/>
          </w:tcPr>
          <w:p w14:paraId="08A267D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Continuous Integration Lead; responsible for CI pipeline setup and maintenance.</w:t>
            </w:r>
          </w:p>
        </w:tc>
      </w:tr>
      <w:tr w:rsidR="009168D1" w:rsidRPr="009168D1" w14:paraId="3FB9FB18" w14:textId="77777777" w:rsidTr="009168D1">
        <w:tc>
          <w:tcPr>
            <w:tcW w:w="0" w:type="auto"/>
            <w:hideMark/>
          </w:tcPr>
          <w:p w14:paraId="442DEC1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CORE SPICE</w:t>
            </w:r>
          </w:p>
        </w:tc>
        <w:tc>
          <w:tcPr>
            <w:tcW w:w="0" w:type="auto"/>
            <w:hideMark/>
          </w:tcPr>
          <w:p w14:paraId="30C63A5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Practical process framework defining principles, roles, and approaches for efficient, auditable automotive development.</w:t>
            </w:r>
          </w:p>
        </w:tc>
      </w:tr>
      <w:tr w:rsidR="009168D1" w:rsidRPr="009168D1" w14:paraId="36771AE3" w14:textId="77777777" w:rsidTr="009168D1">
        <w:tc>
          <w:tcPr>
            <w:tcW w:w="0" w:type="auto"/>
            <w:hideMark/>
          </w:tcPr>
          <w:p w14:paraId="5CE2A47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DV/PV</w:t>
            </w:r>
          </w:p>
        </w:tc>
        <w:tc>
          <w:tcPr>
            <w:tcW w:w="0" w:type="auto"/>
            <w:hideMark/>
          </w:tcPr>
          <w:p w14:paraId="7DCCD79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Design Validation / Production Validation; stages of product verification in automotive development.</w:t>
            </w:r>
          </w:p>
        </w:tc>
      </w:tr>
      <w:tr w:rsidR="009168D1" w:rsidRPr="009168D1" w14:paraId="6F96BBBD" w14:textId="77777777" w:rsidTr="009168D1">
        <w:tc>
          <w:tcPr>
            <w:tcW w:w="0" w:type="auto"/>
            <w:hideMark/>
          </w:tcPr>
          <w:p w14:paraId="124F534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EMC</w:t>
            </w:r>
          </w:p>
        </w:tc>
        <w:tc>
          <w:tcPr>
            <w:tcW w:w="0" w:type="auto"/>
            <w:hideMark/>
          </w:tcPr>
          <w:p w14:paraId="083B8CD7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Electromagnetic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Compatibility;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property ensuring electronics do not emit or suffer from excessive interference.</w:t>
            </w:r>
          </w:p>
        </w:tc>
      </w:tr>
      <w:tr w:rsidR="009168D1" w:rsidRPr="009168D1" w14:paraId="42C10979" w14:textId="77777777" w:rsidTr="009168D1">
        <w:tc>
          <w:tcPr>
            <w:tcW w:w="0" w:type="auto"/>
            <w:hideMark/>
          </w:tcPr>
          <w:p w14:paraId="04AD453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ERP</w:t>
            </w:r>
          </w:p>
        </w:tc>
        <w:tc>
          <w:tcPr>
            <w:tcW w:w="0" w:type="auto"/>
            <w:hideMark/>
          </w:tcPr>
          <w:p w14:paraId="0645E724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Enterprise Resource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Planning;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software used for supplier and resource management.</w:t>
            </w:r>
          </w:p>
        </w:tc>
      </w:tr>
      <w:tr w:rsidR="009168D1" w:rsidRPr="009168D1" w14:paraId="094FFD66" w14:textId="77777777" w:rsidTr="009168D1">
        <w:tc>
          <w:tcPr>
            <w:tcW w:w="0" w:type="auto"/>
            <w:hideMark/>
          </w:tcPr>
          <w:p w14:paraId="0295460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FMEDA</w:t>
            </w:r>
          </w:p>
        </w:tc>
        <w:tc>
          <w:tcPr>
            <w:tcW w:w="0" w:type="auto"/>
            <w:hideMark/>
          </w:tcPr>
          <w:p w14:paraId="33ACDAB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Failure Modes, Effects, and Diagnostic Analysis; method used in functional safety per ISO 26262.</w:t>
            </w:r>
          </w:p>
        </w:tc>
      </w:tr>
      <w:tr w:rsidR="009168D1" w:rsidRPr="009168D1" w14:paraId="3E2E09C0" w14:textId="77777777" w:rsidTr="009168D1">
        <w:tc>
          <w:tcPr>
            <w:tcW w:w="0" w:type="auto"/>
            <w:hideMark/>
          </w:tcPr>
          <w:p w14:paraId="5CB8E4C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FMEA</w:t>
            </w:r>
          </w:p>
        </w:tc>
        <w:tc>
          <w:tcPr>
            <w:tcW w:w="0" w:type="auto"/>
            <w:hideMark/>
          </w:tcPr>
          <w:p w14:paraId="3C2DA55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Failure Mode and Effects Analysis; systematic method for identifying potential failures and their effects.</w:t>
            </w:r>
          </w:p>
        </w:tc>
      </w:tr>
      <w:tr w:rsidR="009168D1" w:rsidRPr="009168D1" w14:paraId="3389B6D9" w14:textId="77777777" w:rsidTr="009168D1">
        <w:tc>
          <w:tcPr>
            <w:tcW w:w="0" w:type="auto"/>
            <w:hideMark/>
          </w:tcPr>
          <w:p w14:paraId="0738D53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lastRenderedPageBreak/>
              <w:t>FTA</w:t>
            </w:r>
          </w:p>
        </w:tc>
        <w:tc>
          <w:tcPr>
            <w:tcW w:w="0" w:type="auto"/>
            <w:hideMark/>
          </w:tcPr>
          <w:p w14:paraId="2A59010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Fault Tree Analysis; deductive method for identifying root causes of failures.</w:t>
            </w:r>
          </w:p>
        </w:tc>
      </w:tr>
      <w:tr w:rsidR="009168D1" w:rsidRPr="009168D1" w14:paraId="10A4E4FB" w14:textId="77777777" w:rsidTr="009168D1">
        <w:tc>
          <w:tcPr>
            <w:tcW w:w="0" w:type="auto"/>
            <w:hideMark/>
          </w:tcPr>
          <w:p w14:paraId="453870FB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FuSa</w:t>
            </w:r>
          </w:p>
        </w:tc>
        <w:tc>
          <w:tcPr>
            <w:tcW w:w="0" w:type="auto"/>
            <w:hideMark/>
          </w:tcPr>
          <w:p w14:paraId="2153385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Functional Safety; engineering discipline ensuring safety compliance per ISO 26262.</w:t>
            </w:r>
          </w:p>
        </w:tc>
      </w:tr>
      <w:tr w:rsidR="009168D1" w:rsidRPr="009168D1" w14:paraId="38CCEAD6" w14:textId="77777777" w:rsidTr="009168D1">
        <w:tc>
          <w:tcPr>
            <w:tcW w:w="0" w:type="auto"/>
            <w:hideMark/>
          </w:tcPr>
          <w:p w14:paraId="20F12B5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HARA</w:t>
            </w:r>
          </w:p>
        </w:tc>
        <w:tc>
          <w:tcPr>
            <w:tcW w:w="0" w:type="auto"/>
            <w:hideMark/>
          </w:tcPr>
          <w:p w14:paraId="5F180D8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Hazard Analysis and Risk Assessment; method to identify and evaluate safety risks.</w:t>
            </w:r>
          </w:p>
        </w:tc>
      </w:tr>
      <w:tr w:rsidR="009168D1" w:rsidRPr="009168D1" w14:paraId="72F24422" w14:textId="77777777" w:rsidTr="009168D1">
        <w:tc>
          <w:tcPr>
            <w:tcW w:w="0" w:type="auto"/>
            <w:hideMark/>
          </w:tcPr>
          <w:p w14:paraId="2859DCF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HIL</w:t>
            </w:r>
          </w:p>
        </w:tc>
        <w:tc>
          <w:tcPr>
            <w:tcW w:w="0" w:type="auto"/>
            <w:hideMark/>
          </w:tcPr>
          <w:p w14:paraId="1A7E1B84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Hardware-in-the-Loop; integration testing setup using real hardware components.</w:t>
            </w:r>
          </w:p>
        </w:tc>
      </w:tr>
      <w:tr w:rsidR="009168D1" w:rsidRPr="009168D1" w14:paraId="4AB40E75" w14:textId="77777777" w:rsidTr="009168D1">
        <w:tc>
          <w:tcPr>
            <w:tcW w:w="0" w:type="auto"/>
            <w:hideMark/>
          </w:tcPr>
          <w:p w14:paraId="532CBA7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IATF 16949</w:t>
            </w:r>
          </w:p>
        </w:tc>
        <w:tc>
          <w:tcPr>
            <w:tcW w:w="0" w:type="auto"/>
            <w:hideMark/>
          </w:tcPr>
          <w:p w14:paraId="75FB749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quality management system standard used in supplier evaluation.</w:t>
            </w:r>
          </w:p>
        </w:tc>
      </w:tr>
      <w:tr w:rsidR="009168D1" w:rsidRPr="009168D1" w14:paraId="1C1B22AF" w14:textId="77777777" w:rsidTr="009168D1">
        <w:tc>
          <w:tcPr>
            <w:tcW w:w="0" w:type="auto"/>
            <w:hideMark/>
          </w:tcPr>
          <w:p w14:paraId="789B7D6F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IMS</w:t>
            </w:r>
          </w:p>
        </w:tc>
        <w:tc>
          <w:tcPr>
            <w:tcW w:w="0" w:type="auto"/>
            <w:hideMark/>
          </w:tcPr>
          <w:p w14:paraId="002810D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Issue Management System; system for recording, tracking, and resolving project issues.</w:t>
            </w:r>
          </w:p>
        </w:tc>
      </w:tr>
      <w:tr w:rsidR="009168D1" w:rsidRPr="009168D1" w14:paraId="19654BB0" w14:textId="77777777" w:rsidTr="009168D1">
        <w:tc>
          <w:tcPr>
            <w:tcW w:w="0" w:type="auto"/>
            <w:hideMark/>
          </w:tcPr>
          <w:p w14:paraId="580E62D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ISO 26262</w:t>
            </w:r>
          </w:p>
        </w:tc>
        <w:tc>
          <w:tcPr>
            <w:tcW w:w="0" w:type="auto"/>
            <w:hideMark/>
          </w:tcPr>
          <w:p w14:paraId="3AF30DC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Standard for functional safety in automotive electrical and electronic systems.</w:t>
            </w:r>
          </w:p>
        </w:tc>
      </w:tr>
      <w:tr w:rsidR="009168D1" w:rsidRPr="009168D1" w14:paraId="5B6BC52D" w14:textId="77777777" w:rsidTr="009168D1">
        <w:tc>
          <w:tcPr>
            <w:tcW w:w="0" w:type="auto"/>
            <w:hideMark/>
          </w:tcPr>
          <w:p w14:paraId="5E156D1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ISO/SAE 21434</w:t>
            </w:r>
          </w:p>
        </w:tc>
        <w:tc>
          <w:tcPr>
            <w:tcW w:w="0" w:type="auto"/>
            <w:hideMark/>
          </w:tcPr>
          <w:p w14:paraId="7706D02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cybersecurity standard.</w:t>
            </w:r>
          </w:p>
        </w:tc>
      </w:tr>
      <w:tr w:rsidR="009168D1" w:rsidRPr="009168D1" w14:paraId="2A268DB9" w14:textId="77777777" w:rsidTr="009168D1">
        <w:tc>
          <w:tcPr>
            <w:tcW w:w="0" w:type="auto"/>
            <w:hideMark/>
          </w:tcPr>
          <w:p w14:paraId="50782FEE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ISTQB</w:t>
            </w:r>
          </w:p>
        </w:tc>
        <w:tc>
          <w:tcPr>
            <w:tcW w:w="0" w:type="auto"/>
            <w:hideMark/>
          </w:tcPr>
          <w:p w14:paraId="2DD39C7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International Software Testing Qualifications Board; defines software test standards and terminology.</w:t>
            </w:r>
          </w:p>
        </w:tc>
      </w:tr>
      <w:tr w:rsidR="009168D1" w:rsidRPr="009168D1" w14:paraId="3D6CDC06" w14:textId="77777777" w:rsidTr="009168D1">
        <w:tc>
          <w:tcPr>
            <w:tcW w:w="0" w:type="auto"/>
            <w:hideMark/>
          </w:tcPr>
          <w:p w14:paraId="2417BBC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JIRA</w:t>
            </w:r>
          </w:p>
        </w:tc>
        <w:tc>
          <w:tcPr>
            <w:tcW w:w="0" w:type="auto"/>
            <w:hideMark/>
          </w:tcPr>
          <w:p w14:paraId="3D8BF61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 xml:space="preserve">Issue and project management </w:t>
            </w:r>
            <w:proofErr w:type="gramStart"/>
            <w:r w:rsidRPr="009168D1">
              <w:rPr>
                <w:rFonts w:ascii="Times New Roman" w:hAnsi="Times New Roman"/>
                <w:lang w:eastAsia="en-US"/>
              </w:rPr>
              <w:t>tool</w:t>
            </w:r>
            <w:proofErr w:type="gramEnd"/>
            <w:r w:rsidRPr="009168D1">
              <w:rPr>
                <w:rFonts w:ascii="Times New Roman" w:hAnsi="Times New Roman"/>
                <w:lang w:eastAsia="en-US"/>
              </w:rPr>
              <w:t xml:space="preserve"> commonly used for configuration and traceability.</w:t>
            </w:r>
          </w:p>
        </w:tc>
      </w:tr>
      <w:tr w:rsidR="009168D1" w:rsidRPr="009168D1" w14:paraId="1EB5F56B" w14:textId="77777777" w:rsidTr="009168D1">
        <w:tc>
          <w:tcPr>
            <w:tcW w:w="0" w:type="auto"/>
            <w:hideMark/>
          </w:tcPr>
          <w:p w14:paraId="14419BD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MISRA</w:t>
            </w:r>
          </w:p>
        </w:tc>
        <w:tc>
          <w:tcPr>
            <w:tcW w:w="0" w:type="auto"/>
            <w:hideMark/>
          </w:tcPr>
          <w:p w14:paraId="3404296C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Motor Industry Software Reliability Association; defines automotive coding guidelines.</w:t>
            </w:r>
          </w:p>
        </w:tc>
      </w:tr>
      <w:tr w:rsidR="009168D1" w:rsidRPr="009168D1" w14:paraId="72996DD7" w14:textId="77777777" w:rsidTr="009168D1">
        <w:tc>
          <w:tcPr>
            <w:tcW w:w="0" w:type="auto"/>
            <w:hideMark/>
          </w:tcPr>
          <w:p w14:paraId="4594D3E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PPAP</w:t>
            </w:r>
          </w:p>
        </w:tc>
        <w:tc>
          <w:tcPr>
            <w:tcW w:w="0" w:type="auto"/>
            <w:hideMark/>
          </w:tcPr>
          <w:p w14:paraId="79920A13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Production Part Approval Process; AIAG standard for validating production readiness of automotive parts.</w:t>
            </w:r>
          </w:p>
        </w:tc>
      </w:tr>
      <w:tr w:rsidR="009168D1" w:rsidRPr="009168D1" w14:paraId="4B66FAE4" w14:textId="77777777" w:rsidTr="009168D1">
        <w:tc>
          <w:tcPr>
            <w:tcW w:w="0" w:type="auto"/>
            <w:hideMark/>
          </w:tcPr>
          <w:p w14:paraId="0317C386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QA</w:t>
            </w:r>
          </w:p>
        </w:tc>
        <w:tc>
          <w:tcPr>
            <w:tcW w:w="0" w:type="auto"/>
            <w:hideMark/>
          </w:tcPr>
          <w:p w14:paraId="41B4AD3E" w14:textId="38B28055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Quality Assurance</w:t>
            </w:r>
          </w:p>
        </w:tc>
      </w:tr>
      <w:tr w:rsidR="009168D1" w:rsidRPr="009168D1" w14:paraId="6903CD81" w14:textId="77777777" w:rsidTr="009168D1">
        <w:tc>
          <w:tcPr>
            <w:tcW w:w="0" w:type="auto"/>
            <w:hideMark/>
          </w:tcPr>
          <w:p w14:paraId="4B41FDB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SYS.x</w:t>
            </w:r>
            <w:proofErr w:type="spellEnd"/>
            <w:r w:rsidRPr="009168D1">
              <w:rPr>
                <w:rFonts w:ascii="Times New Roman" w:hAnsi="Times New Roman"/>
                <w:b/>
                <w:bCs/>
                <w:lang w:eastAsia="en-US"/>
              </w:rPr>
              <w:t xml:space="preserve"> / </w:t>
            </w: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SWE.x</w:t>
            </w:r>
            <w:proofErr w:type="spellEnd"/>
          </w:p>
        </w:tc>
        <w:tc>
          <w:tcPr>
            <w:tcW w:w="0" w:type="auto"/>
            <w:hideMark/>
          </w:tcPr>
          <w:p w14:paraId="3DAE767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Automotive SPICE process categories for System (SYS) and Software Engineering (SWE).</w:t>
            </w:r>
          </w:p>
        </w:tc>
      </w:tr>
      <w:tr w:rsidR="009168D1" w:rsidRPr="009168D1" w14:paraId="5BA87B54" w14:textId="77777777" w:rsidTr="009168D1">
        <w:tc>
          <w:tcPr>
            <w:tcW w:w="0" w:type="auto"/>
            <w:hideMark/>
          </w:tcPr>
          <w:p w14:paraId="51EFCDFD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proofErr w:type="spellStart"/>
            <w:r w:rsidRPr="009168D1">
              <w:rPr>
                <w:rFonts w:ascii="Times New Roman" w:hAnsi="Times New Roman"/>
                <w:b/>
                <w:bCs/>
                <w:lang w:eastAsia="en-US"/>
              </w:rPr>
              <w:t>SysML</w:t>
            </w:r>
            <w:proofErr w:type="spellEnd"/>
          </w:p>
        </w:tc>
        <w:tc>
          <w:tcPr>
            <w:tcW w:w="0" w:type="auto"/>
            <w:hideMark/>
          </w:tcPr>
          <w:p w14:paraId="77BE53F9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Systems Modeling Language; modeling language for defining systems architecture and design.</w:t>
            </w:r>
          </w:p>
        </w:tc>
      </w:tr>
      <w:tr w:rsidR="009168D1" w:rsidRPr="009168D1" w14:paraId="6BD9F3D6" w14:textId="77777777" w:rsidTr="009168D1">
        <w:tc>
          <w:tcPr>
            <w:tcW w:w="0" w:type="auto"/>
            <w:hideMark/>
          </w:tcPr>
          <w:p w14:paraId="699039BA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TARA</w:t>
            </w:r>
          </w:p>
        </w:tc>
        <w:tc>
          <w:tcPr>
            <w:tcW w:w="0" w:type="auto"/>
            <w:hideMark/>
          </w:tcPr>
          <w:p w14:paraId="5D038A35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Threat Analysis and Risk Assessment; cybersecurity risk analysis method.</w:t>
            </w:r>
          </w:p>
        </w:tc>
      </w:tr>
      <w:tr w:rsidR="009168D1" w:rsidRPr="009168D1" w14:paraId="6645CF51" w14:textId="77777777" w:rsidTr="009168D1">
        <w:tc>
          <w:tcPr>
            <w:tcW w:w="0" w:type="auto"/>
            <w:hideMark/>
          </w:tcPr>
          <w:p w14:paraId="236C37C1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TCC</w:t>
            </w:r>
          </w:p>
        </w:tc>
        <w:tc>
          <w:tcPr>
            <w:tcW w:w="0" w:type="auto"/>
            <w:hideMark/>
          </w:tcPr>
          <w:p w14:paraId="09A3A6E2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Technical Core Coach; role responsible for implementing and auditing CORE SPICE methodology.</w:t>
            </w:r>
          </w:p>
        </w:tc>
      </w:tr>
      <w:tr w:rsidR="009168D1" w:rsidRPr="009168D1" w14:paraId="1FE1A613" w14:textId="77777777" w:rsidTr="009168D1">
        <w:tc>
          <w:tcPr>
            <w:tcW w:w="0" w:type="auto"/>
            <w:hideMark/>
          </w:tcPr>
          <w:p w14:paraId="3A7DD388" w14:textId="77777777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b/>
                <w:bCs/>
                <w:lang w:eastAsia="en-US"/>
              </w:rPr>
              <w:t>VVT</w:t>
            </w:r>
          </w:p>
        </w:tc>
        <w:tc>
          <w:tcPr>
            <w:tcW w:w="0" w:type="auto"/>
            <w:hideMark/>
          </w:tcPr>
          <w:p w14:paraId="0828CA32" w14:textId="685E39D2" w:rsidR="009168D1" w:rsidRPr="009168D1" w:rsidRDefault="009168D1" w:rsidP="009168D1">
            <w:pPr>
              <w:spacing w:before="0" w:after="0" w:line="240" w:lineRule="auto"/>
              <w:rPr>
                <w:rFonts w:ascii="Times New Roman" w:hAnsi="Times New Roman"/>
                <w:lang w:eastAsia="en-US"/>
              </w:rPr>
            </w:pPr>
            <w:r w:rsidRPr="009168D1">
              <w:rPr>
                <w:rFonts w:ascii="Times New Roman" w:hAnsi="Times New Roman"/>
                <w:lang w:eastAsia="en-US"/>
              </w:rPr>
              <w:t>Verification, Validation, and Testing</w:t>
            </w:r>
          </w:p>
        </w:tc>
      </w:tr>
    </w:tbl>
    <w:p w14:paraId="6773D6E0" w14:textId="19BD1E2F" w:rsidR="00831FD3" w:rsidRDefault="00831FD3" w:rsidP="00161019">
      <w:pPr>
        <w:pStyle w:val="Heading2"/>
      </w:pPr>
      <w:bookmarkStart w:id="77" w:name="_Toc170843839"/>
      <w:bookmarkStart w:id="78" w:name="_Toc186460964"/>
      <w:bookmarkStart w:id="79" w:name="_Toc186463225"/>
      <w:bookmarkStart w:id="80" w:name="_Toc213592539"/>
      <w:bookmarkStart w:id="81" w:name="_Toc213593922"/>
      <w:r w:rsidRPr="008F6D87">
        <w:t>References</w:t>
      </w:r>
      <w:bookmarkEnd w:id="77"/>
      <w:bookmarkEnd w:id="78"/>
      <w:bookmarkEnd w:id="79"/>
      <w:bookmarkEnd w:id="80"/>
      <w:bookmarkEnd w:id="81"/>
    </w:p>
    <w:p w14:paraId="62072D55" w14:textId="60F988DC" w:rsidR="00831FD3" w:rsidRDefault="00831FD3" w:rsidP="00831FD3">
      <w:pPr>
        <w:pStyle w:val="ListParagraph"/>
        <w:numPr>
          <w:ilvl w:val="0"/>
          <w:numId w:val="40"/>
        </w:numPr>
        <w:spacing w:after="120" w:line="240" w:lineRule="auto"/>
        <w:contextualSpacing w:val="0"/>
      </w:pPr>
      <w:r w:rsidRPr="00627842">
        <w:t xml:space="preserve">CORE SPICE license: see “CORE SPICE Terms.pdf” in </w:t>
      </w:r>
      <w:hyperlink r:id="rId13" w:history="1">
        <w:r w:rsidRPr="002A3CA3">
          <w:rPr>
            <w:rStyle w:val="Hyperlink"/>
          </w:rPr>
          <w:t>https://github.com/CORE-SPICE/CORE_SPICE_Releases</w:t>
        </w:r>
      </w:hyperlink>
    </w:p>
    <w:p w14:paraId="3F6EF50B" w14:textId="4C84B4D1" w:rsidR="00A144FD" w:rsidRPr="00C915F8" w:rsidRDefault="00831FD3" w:rsidP="00C915F8">
      <w:r w:rsidRPr="008F6D87">
        <w:t>&lt;Standards and models to be applied, e.g., ASPICE, ISO 26262, other relevant standards, models, customer-relevant standards &gt;</w:t>
      </w:r>
    </w:p>
    <w:sectPr w:rsidR="00A144FD" w:rsidRPr="00C915F8" w:rsidSect="006366CD">
      <w:headerReference w:type="default" r:id="rId14"/>
      <w:footerReference w:type="default" r:id="rId15"/>
      <w:headerReference w:type="first" r:id="rId16"/>
      <w:pgSz w:w="11906" w:h="16838"/>
      <w:pgMar w:top="1575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CFF38" w14:textId="77777777" w:rsidR="00941872" w:rsidRDefault="00941872">
      <w:r>
        <w:separator/>
      </w:r>
    </w:p>
    <w:p w14:paraId="4E17EAB3" w14:textId="77777777" w:rsidR="00941872" w:rsidRDefault="00941872"/>
  </w:endnote>
  <w:endnote w:type="continuationSeparator" w:id="0">
    <w:p w14:paraId="69D395E3" w14:textId="77777777" w:rsidR="00941872" w:rsidRDefault="00941872">
      <w:r>
        <w:continuationSeparator/>
      </w:r>
    </w:p>
    <w:p w14:paraId="752A2344" w14:textId="77777777" w:rsidR="00941872" w:rsidRDefault="00941872"/>
  </w:endnote>
  <w:endnote w:type="continuationNotice" w:id="1">
    <w:p w14:paraId="1A8322C9" w14:textId="77777777" w:rsidR="00941872" w:rsidRDefault="00941872"/>
    <w:p w14:paraId="33DA4945" w14:textId="77777777" w:rsidR="00941872" w:rsidRDefault="009418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12"/>
      <w:gridCol w:w="1812"/>
      <w:gridCol w:w="1812"/>
      <w:gridCol w:w="1813"/>
      <w:gridCol w:w="1813"/>
    </w:tblGrid>
    <w:tr w:rsidR="005159BD" w:rsidRPr="006C4AF9" w14:paraId="7A9E5225" w14:textId="77777777" w:rsidTr="006366CD">
      <w:tc>
        <w:tcPr>
          <w:tcW w:w="1812" w:type="dxa"/>
        </w:tcPr>
        <w:p w14:paraId="435573B1" w14:textId="64451A31" w:rsidR="005159BD" w:rsidRPr="00724AC6" w:rsidRDefault="00895173" w:rsidP="00C1256F">
          <w:pPr>
            <w:pStyle w:val="NoSpacing"/>
            <w:rPr>
              <w:color w:val="808080" w:themeColor="background1" w:themeShade="80"/>
              <w:sz w:val="20"/>
              <w:szCs w:val="20"/>
            </w:rPr>
          </w:pPr>
          <w:sdt>
            <w:sdtPr>
              <w:rPr>
                <w:color w:val="808080" w:themeColor="background1" w:themeShade="80"/>
                <w:sz w:val="20"/>
                <w:szCs w:val="20"/>
              </w:rPr>
              <w:id w:val="-1833669214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E42AD6">
                <w:rPr>
                  <w:color w:val="808080" w:themeColor="background1" w:themeShade="80"/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1812" w:type="dxa"/>
        </w:tcPr>
        <w:p w14:paraId="404435FA" w14:textId="77777777" w:rsidR="005159BD" w:rsidRPr="00724AC6" w:rsidRDefault="00724AC6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  <w:lang w:val="de-DE"/>
            </w:rPr>
          </w:pPr>
          <w:r w:rsidRPr="00724AC6">
            <w:rPr>
              <w:color w:val="808080" w:themeColor="background1" w:themeShade="80"/>
              <w:sz w:val="20"/>
              <w:szCs w:val="20"/>
              <w:lang w:val="de-DE"/>
            </w:rPr>
            <w:t xml:space="preserve">Ver.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520097534"/>
              <w:placeholder>
                <w:docPart w:val="AD3488B6F4C043428646CC2E85927703"/>
              </w:placeholder>
              <w:dataBinding w:prefixMappings="xmlns:ns0='http://schema.unitedmentors.com/CORESPICE' " w:xpath="/ns0:CORESPICE_Asset[1]/ns0:version_number[1]" w:storeItemID="{EBC391F9-EA87-4102-8428-9A6B12CE205C}"/>
              <w:text/>
            </w:sdtPr>
            <w:sdtEndPr/>
            <w:sdtContent>
              <w:r w:rsidRPr="00724AC6">
                <w:rPr>
                  <w:color w:val="808080" w:themeColor="background1" w:themeShade="80"/>
                  <w:sz w:val="20"/>
                  <w:szCs w:val="20"/>
                  <w:lang w:val="de-DE"/>
                </w:rPr>
                <w:t>1.1</w:t>
              </w:r>
            </w:sdtContent>
          </w:sdt>
        </w:p>
      </w:tc>
      <w:tc>
        <w:tcPr>
          <w:tcW w:w="1812" w:type="dxa"/>
        </w:tcPr>
        <w:p w14:paraId="13D78825" w14:textId="77777777" w:rsidR="005159BD" w:rsidRPr="006C4AF9" w:rsidRDefault="005159BD" w:rsidP="005159BD">
          <w:pPr>
            <w:pStyle w:val="NoSpacing"/>
            <w:jc w:val="center"/>
            <w:rPr>
              <w:sz w:val="20"/>
              <w:szCs w:val="20"/>
              <w:lang w:val="de-DE"/>
            </w:rPr>
          </w:pPr>
          <w:r w:rsidRPr="006C4AF9">
            <w:rPr>
              <w:sz w:val="20"/>
              <w:szCs w:val="20"/>
              <w:lang w:val="de-DE"/>
            </w:rPr>
            <w:t xml:space="preserve">- </w:t>
          </w:r>
          <w:r w:rsidRPr="006C4AF9">
            <w:rPr>
              <w:sz w:val="20"/>
              <w:szCs w:val="20"/>
            </w:rPr>
            <w:fldChar w:fldCharType="begin"/>
          </w:r>
          <w:r w:rsidRPr="006C4AF9">
            <w:rPr>
              <w:sz w:val="20"/>
              <w:szCs w:val="20"/>
              <w:lang w:val="de-DE"/>
            </w:rPr>
            <w:instrText xml:space="preserve"> PAGE </w:instrText>
          </w:r>
          <w:r w:rsidRPr="006C4AF9">
            <w:rPr>
              <w:sz w:val="20"/>
              <w:szCs w:val="20"/>
            </w:rPr>
            <w:fldChar w:fldCharType="separate"/>
          </w:r>
          <w:r w:rsidRPr="006C4AF9">
            <w:rPr>
              <w:sz w:val="20"/>
              <w:szCs w:val="20"/>
            </w:rPr>
            <w:t>1</w:t>
          </w:r>
          <w:r w:rsidRPr="006C4AF9">
            <w:rPr>
              <w:sz w:val="20"/>
              <w:szCs w:val="20"/>
            </w:rPr>
            <w:fldChar w:fldCharType="end"/>
          </w:r>
          <w:r w:rsidRPr="006C4AF9">
            <w:rPr>
              <w:sz w:val="20"/>
              <w:szCs w:val="20"/>
              <w:lang w:val="de-DE"/>
            </w:rPr>
            <w:t xml:space="preserve"> -</w:t>
          </w:r>
        </w:p>
      </w:tc>
      <w:tc>
        <w:tcPr>
          <w:tcW w:w="1813" w:type="dxa"/>
        </w:tcPr>
        <w:p w14:paraId="4E8EC27D" w14:textId="77777777" w:rsidR="005159BD" w:rsidRPr="00724AC6" w:rsidRDefault="005159BD" w:rsidP="005159BD">
          <w:pPr>
            <w:pStyle w:val="NoSpacing"/>
            <w:jc w:val="center"/>
            <w:rPr>
              <w:color w:val="808080" w:themeColor="background1" w:themeShade="80"/>
              <w:sz w:val="20"/>
              <w:szCs w:val="20"/>
            </w:rPr>
          </w:pPr>
          <w:r w:rsidRPr="00724AC6">
            <w:rPr>
              <w:color w:val="808080" w:themeColor="background1" w:themeShade="80"/>
              <w:sz w:val="20"/>
              <w:szCs w:val="20"/>
            </w:rPr>
            <w:t xml:space="preserve">PID: </w:t>
          </w:r>
          <w:sdt>
            <w:sdtPr>
              <w:rPr>
                <w:color w:val="808080" w:themeColor="background1" w:themeShade="80"/>
                <w:sz w:val="20"/>
                <w:szCs w:val="20"/>
                <w:lang w:val="de-DE"/>
              </w:rPr>
              <w:id w:val="-1326116003"/>
              <w:placeholder>
                <w:docPart w:val="A597E85F2F8340EB81D897828B1458B3"/>
              </w:placeholder>
              <w:dataBinding w:prefixMappings="xmlns:ns0='http://schema.unitedmentors.com/CORESPICE' " w:xpath="/ns0:CORESPICE_Asset[1]/ns0:project_id[1]" w:storeItemID="{EBC391F9-EA87-4102-8428-9A6B12CE205C}"/>
              <w:text/>
            </w:sdtPr>
            <w:sdtEndPr/>
            <w:sdtContent>
              <w:r w:rsidR="00493E69">
                <w:rPr>
                  <w:color w:val="808080" w:themeColor="background1" w:themeShade="80"/>
                  <w:sz w:val="20"/>
                  <w:szCs w:val="20"/>
                  <w:lang w:val="de-DE"/>
                </w:rPr>
                <w:t xml:space="preserve"> </w:t>
              </w:r>
            </w:sdtContent>
          </w:sdt>
        </w:p>
      </w:tc>
      <w:sdt>
        <w:sdtPr>
          <w:rPr>
            <w:color w:val="808080" w:themeColor="background1" w:themeShade="80"/>
            <w:sz w:val="20"/>
            <w:szCs w:val="20"/>
            <w:lang w:val="de-DE"/>
          </w:rPr>
          <w:id w:val="-572666182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813" w:type="dxa"/>
            </w:tcPr>
            <w:p w14:paraId="55C82773" w14:textId="04450DC2" w:rsidR="005159BD" w:rsidRPr="00724AC6" w:rsidRDefault="00E42AD6" w:rsidP="005159BD">
              <w:pPr>
                <w:pStyle w:val="NoSpacing"/>
                <w:jc w:val="right"/>
                <w:rPr>
                  <w:color w:val="808080" w:themeColor="background1" w:themeShade="80"/>
                  <w:sz w:val="20"/>
                  <w:szCs w:val="20"/>
                  <w:lang w:val="de-DE"/>
                </w:rPr>
              </w:pPr>
              <w:r>
                <w:rPr>
                  <w:color w:val="808080" w:themeColor="background1" w:themeShade="80"/>
                  <w:sz w:val="20"/>
                  <w:szCs w:val="20"/>
                </w:rPr>
                <w:t>18-Apr-26</w:t>
              </w:r>
            </w:p>
          </w:tc>
        </w:sdtContent>
      </w:sdt>
    </w:tr>
  </w:tbl>
  <w:p w14:paraId="26C260CF" w14:textId="77777777" w:rsidR="000F3E19" w:rsidRPr="006C6B5C" w:rsidRDefault="000F3E19" w:rsidP="00C257FB">
    <w:pPr>
      <w:pStyle w:val="Footer"/>
      <w:pBdr>
        <w:top w:val="single" w:sz="4" w:space="1" w:color="808080"/>
      </w:pBdr>
      <w:rPr>
        <w:sz w:val="18"/>
        <w:szCs w:val="18"/>
        <w:lang w:val="de-DE"/>
      </w:rPr>
    </w:pPr>
  </w:p>
  <w:p w14:paraId="0A08B959" w14:textId="77777777" w:rsidR="00FE554D" w:rsidRDefault="00FE55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6402C" w14:textId="77777777" w:rsidR="00941872" w:rsidRDefault="00941872">
      <w:r>
        <w:separator/>
      </w:r>
    </w:p>
    <w:p w14:paraId="534890C3" w14:textId="77777777" w:rsidR="00941872" w:rsidRDefault="00941872"/>
  </w:footnote>
  <w:footnote w:type="continuationSeparator" w:id="0">
    <w:p w14:paraId="1DC00550" w14:textId="77777777" w:rsidR="00941872" w:rsidRDefault="00941872">
      <w:r>
        <w:continuationSeparator/>
      </w:r>
    </w:p>
    <w:p w14:paraId="6A987F83" w14:textId="77777777" w:rsidR="00941872" w:rsidRDefault="00941872"/>
  </w:footnote>
  <w:footnote w:type="continuationNotice" w:id="1">
    <w:p w14:paraId="55BDF92D" w14:textId="77777777" w:rsidR="00941872" w:rsidRDefault="00941872"/>
    <w:p w14:paraId="740D1DF8" w14:textId="77777777" w:rsidR="00941872" w:rsidRDefault="009418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A5118" w14:paraId="7270FE85" w14:textId="77777777" w:rsidTr="00EA5118">
      <w:tc>
        <w:tcPr>
          <w:tcW w:w="2500" w:type="pct"/>
        </w:tcPr>
        <w:p w14:paraId="4DAF1D78" w14:textId="44B0EF9F" w:rsidR="00EA5118" w:rsidRPr="00404A84" w:rsidRDefault="00895173" w:rsidP="006366CD">
          <w:pPr>
            <w:pStyle w:val="NoSpacing"/>
            <w:rPr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id w:val="399412587"/>
              <w:lock w:val="sdtLocked"/>
              <w:dataBinding w:prefixMappings="xmlns:ns0='http://schema.unitedmentors.com/CORESPICE' " w:xpath="/ns0:CORESPICE_Asset[1]/ns0:document_title[1]" w:storeItemID="{EBC391F9-EA87-4102-8428-9A6B12CE205C}"/>
              <w:text/>
            </w:sdtPr>
            <w:sdtEndPr/>
            <w:sdtContent>
              <w:r w:rsidR="00941872">
                <w:rPr>
                  <w:sz w:val="20"/>
                  <w:szCs w:val="20"/>
                </w:rPr>
                <w:t>Roles Catalog</w:t>
              </w:r>
            </w:sdtContent>
          </w:sdt>
        </w:p>
      </w:tc>
      <w:tc>
        <w:tcPr>
          <w:tcW w:w="2500" w:type="pct"/>
        </w:tcPr>
        <w:p w14:paraId="520A5BCF" w14:textId="77777777" w:rsidR="00EA5118" w:rsidRPr="00404A84" w:rsidRDefault="00EA5118" w:rsidP="006366CD">
          <w:pPr>
            <w:pStyle w:val="NoSpacing"/>
            <w:jc w:val="right"/>
            <w:rPr>
              <w:sz w:val="20"/>
              <w:szCs w:val="20"/>
            </w:rPr>
          </w:pPr>
          <w:r w:rsidRPr="00404A84">
            <w:rPr>
              <w:noProof/>
              <w:sz w:val="20"/>
              <w:szCs w:val="20"/>
            </w:rPr>
            <w:drawing>
              <wp:inline distT="0" distB="0" distL="0" distR="0" wp14:anchorId="7E6306E3" wp14:editId="380C379D">
                <wp:extent cx="551157" cy="167106"/>
                <wp:effectExtent l="0" t="0" r="1905" b="4445"/>
                <wp:docPr id="177481285" name="Picture 177481285" descr="A close-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9125303" name="Picture 589125303" descr="A close-up of a sign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163" cy="168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E12ADA" w14:textId="77777777" w:rsidR="00A3228C" w:rsidRPr="006366CD" w:rsidRDefault="00A3228C" w:rsidP="006366CD">
    <w:pPr>
      <w:pStyle w:val="Header"/>
      <w:pBdr>
        <w:bottom w:val="single" w:sz="6" w:space="0" w:color="auto"/>
      </w:pBdr>
      <w:jc w:val="right"/>
    </w:pPr>
    <w:r w:rsidRPr="006366CD">
      <w:tab/>
    </w:r>
  </w:p>
  <w:p w14:paraId="2035D4D3" w14:textId="77777777" w:rsidR="00FE554D" w:rsidRDefault="00FE554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18" w:space="0" w:color="A6A6A6" w:themeColor="background1" w:themeShade="A6"/>
        <w:left w:val="single" w:sz="18" w:space="0" w:color="A6A6A6" w:themeColor="background1" w:themeShade="A6"/>
        <w:bottom w:val="single" w:sz="18" w:space="0" w:color="A6A6A6" w:themeColor="background1" w:themeShade="A6"/>
        <w:right w:val="single" w:sz="18" w:space="0" w:color="A6A6A6" w:themeColor="background1" w:themeShade="A6"/>
        <w:insideH w:val="single" w:sz="6" w:space="0" w:color="A6A6A6" w:themeColor="background1" w:themeShade="A6"/>
        <w:insideV w:val="single" w:sz="6" w:space="0" w:color="A6A6A6" w:themeColor="background1" w:themeShade="A6"/>
      </w:tblBorders>
      <w:tblLook w:val="01E0" w:firstRow="1" w:lastRow="1" w:firstColumn="1" w:lastColumn="1" w:noHBand="0" w:noVBand="0"/>
    </w:tblPr>
    <w:tblGrid>
      <w:gridCol w:w="2366"/>
      <w:gridCol w:w="3538"/>
      <w:gridCol w:w="3014"/>
    </w:tblGrid>
    <w:tr w:rsidR="00F2475E" w:rsidRPr="00F2475E" w14:paraId="78304C5F" w14:textId="77777777" w:rsidTr="582C0B1D">
      <w:tc>
        <w:tcPr>
          <w:tcW w:w="2366" w:type="dxa"/>
        </w:tcPr>
        <w:p w14:paraId="294B7E09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name:</w:t>
          </w:r>
        </w:p>
      </w:tc>
      <w:sdt>
        <w:sdtPr>
          <w:rPr>
            <w:sz w:val="20"/>
            <w:szCs w:val="20"/>
          </w:rPr>
          <w:id w:val="-1164929971"/>
          <w:lock w:val="sdtLocked"/>
          <w:dataBinding w:prefixMappings="xmlns:ns0='http://schema.unitedmentors.com/CORESPICE' " w:xpath="/ns0:CORESPICE_Asset[1]/ns0:document_titl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502EF762" w14:textId="4C05D8C0" w:rsidR="00F2475E" w:rsidRPr="00F2475E" w:rsidRDefault="00941872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Roles Catalog</w:t>
              </w:r>
            </w:p>
          </w:tc>
        </w:sdtContent>
      </w:sdt>
      <w:tc>
        <w:tcPr>
          <w:tcW w:w="3014" w:type="dxa"/>
          <w:vMerge w:val="restart"/>
          <w:vAlign w:val="center"/>
        </w:tcPr>
        <w:p w14:paraId="34D55BD2" w14:textId="77777777" w:rsidR="00F2475E" w:rsidRPr="00F2475E" w:rsidRDefault="00F2475E" w:rsidP="00F2475E">
          <w:pPr>
            <w:pStyle w:val="NormalSingle"/>
            <w:jc w:val="center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object w:dxaOrig="2685" w:dyaOrig="810" w14:anchorId="47BE535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4.35pt;height:22.45pt">
                <v:imagedata r:id="rId1" o:title=""/>
              </v:shape>
              <o:OLEObject Type="Embed" ProgID="PBrush" ShapeID="_x0000_i1025" DrawAspect="Content" ObjectID="_1824206633" r:id="rId2"/>
            </w:object>
          </w:r>
        </w:p>
      </w:tc>
    </w:tr>
    <w:tr w:rsidR="00F2475E" w:rsidRPr="00F2475E" w14:paraId="45C82230" w14:textId="77777777" w:rsidTr="582C0B1D">
      <w:tc>
        <w:tcPr>
          <w:tcW w:w="2366" w:type="dxa"/>
        </w:tcPr>
        <w:p w14:paraId="6FEEC47B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Version:</w:t>
          </w:r>
        </w:p>
      </w:tc>
      <w:sdt>
        <w:sdtPr>
          <w:rPr>
            <w:sz w:val="20"/>
            <w:szCs w:val="20"/>
            <w:lang w:val="de-DE"/>
          </w:rPr>
          <w:id w:val="-664395138"/>
          <w:lock w:val="sdtLocked"/>
          <w:dataBinding w:prefixMappings="xmlns:ns0='http://schema.unitedmentors.com/CORESPICE' " w:xpath="/ns0:CORESPICE_Asset[1]/ns0:version_numb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35F49925" w14:textId="77777777" w:rsidR="00F2475E" w:rsidRPr="00F2475E" w:rsidRDefault="00F2475E" w:rsidP="00FA51EF">
              <w:pPr>
                <w:pStyle w:val="NormalSingle"/>
                <w:rPr>
                  <w:sz w:val="20"/>
                  <w:szCs w:val="20"/>
                  <w:lang w:val="de-DE"/>
                </w:rPr>
              </w:pPr>
              <w:r w:rsidRPr="00F2475E">
                <w:rPr>
                  <w:sz w:val="20"/>
                  <w:szCs w:val="20"/>
                  <w:lang w:val="de-DE"/>
                </w:rPr>
                <w:t>1.1</w:t>
              </w:r>
            </w:p>
          </w:tc>
        </w:sdtContent>
      </w:sdt>
      <w:tc>
        <w:tcPr>
          <w:tcW w:w="3014" w:type="dxa"/>
          <w:vMerge/>
        </w:tcPr>
        <w:p w14:paraId="03A40107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00DB0F3F" w14:textId="77777777" w:rsidTr="582C0B1D">
      <w:tc>
        <w:tcPr>
          <w:tcW w:w="2366" w:type="dxa"/>
        </w:tcPr>
        <w:p w14:paraId="29D47191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Status:</w:t>
          </w:r>
        </w:p>
      </w:tc>
      <w:tc>
        <w:tcPr>
          <w:tcW w:w="3538" w:type="dxa"/>
        </w:tcPr>
        <w:p w14:paraId="56159141" w14:textId="3207FAC2" w:rsidR="00F2475E" w:rsidRPr="00F2475E" w:rsidRDefault="00895173" w:rsidP="00FA51EF">
          <w:pPr>
            <w:pStyle w:val="NormalSingle"/>
            <w:rPr>
              <w:sz w:val="20"/>
              <w:szCs w:val="20"/>
              <w:lang w:val="de-DE"/>
            </w:rPr>
          </w:pPr>
          <w:sdt>
            <w:sdtPr>
              <w:rPr>
                <w:sz w:val="20"/>
                <w:szCs w:val="20"/>
              </w:rPr>
              <w:id w:val="873810098"/>
              <w:lock w:val="sdtLocked"/>
              <w:dataBinding w:prefixMappings="xmlns:ns0='http://schema.unitedmentors.com/CORESPICE' " w:xpath="/ns0:CORESPICE_Asset[1]/ns0:document_status[1]" w:storeItemID="{EBC391F9-EA87-4102-8428-9A6B12CE205C}"/>
              <w:dropDownList w:lastValue="APPROVED">
                <w:listItem w:displayText="DRAFT" w:value="DRAFT"/>
                <w:listItem w:displayText="IN REVIEW" w:value="IN REVIEW"/>
                <w:listItem w:displayText="APPROVED" w:value="APPROVED"/>
                <w:listItem w:displayText="OBSOLETE" w:value="OBSOLETE"/>
              </w:dropDownList>
            </w:sdtPr>
            <w:sdtEndPr/>
            <w:sdtContent>
              <w:r w:rsidR="00E42AD6">
                <w:rPr>
                  <w:sz w:val="20"/>
                  <w:szCs w:val="20"/>
                </w:rPr>
                <w:t>APPROVED</w:t>
              </w:r>
            </w:sdtContent>
          </w:sdt>
        </w:p>
      </w:tc>
      <w:tc>
        <w:tcPr>
          <w:tcW w:w="3014" w:type="dxa"/>
          <w:vMerge/>
        </w:tcPr>
        <w:p w14:paraId="147252B1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6DE2D8B3" w14:textId="77777777" w:rsidTr="582C0B1D">
      <w:tc>
        <w:tcPr>
          <w:tcW w:w="2366" w:type="dxa"/>
        </w:tcPr>
        <w:p w14:paraId="6EE4872D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Status Date:</w:t>
          </w:r>
        </w:p>
      </w:tc>
      <w:sdt>
        <w:sdtPr>
          <w:rPr>
            <w:sz w:val="20"/>
            <w:szCs w:val="20"/>
            <w:lang w:val="de-DE"/>
          </w:rPr>
          <w:id w:val="-1823261067"/>
          <w:lock w:val="sdtLocked"/>
          <w:dataBinding w:prefixMappings="xmlns:ns0='http://schema.unitedmentors.com/CORESPICE' " w:xpath="/ns0:CORESPICE_Asset[1]/ns0:status_date[1]" w:storeItemID="{EBC391F9-EA87-4102-8428-9A6B12CE205C}"/>
          <w:date w:fullDate="2026-04-18T00:00:00Z">
            <w:dateFormat w:val="d-MMM-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3538" w:type="dxa"/>
            </w:tcPr>
            <w:p w14:paraId="5022B864" w14:textId="10C79E7B" w:rsidR="00F2475E" w:rsidRPr="00F2475E" w:rsidRDefault="00E42AD6" w:rsidP="00FA51EF">
              <w:pPr>
                <w:pStyle w:val="NormalSingle"/>
                <w:rPr>
                  <w:sz w:val="20"/>
                  <w:szCs w:val="20"/>
                  <w:lang w:val="de-DE"/>
                </w:rPr>
              </w:pPr>
              <w:r>
                <w:rPr>
                  <w:sz w:val="20"/>
                  <w:szCs w:val="20"/>
                </w:rPr>
                <w:t>18-Apr-26</w:t>
              </w:r>
            </w:p>
          </w:tc>
        </w:sdtContent>
      </w:sdt>
      <w:tc>
        <w:tcPr>
          <w:tcW w:w="3014" w:type="dxa"/>
          <w:vMerge/>
        </w:tcPr>
        <w:p w14:paraId="5F08C10C" w14:textId="77777777" w:rsidR="00F2475E" w:rsidRPr="00F2475E" w:rsidRDefault="00F2475E" w:rsidP="00FA51EF">
          <w:pPr>
            <w:pStyle w:val="NormalSingle"/>
            <w:rPr>
              <w:sz w:val="20"/>
              <w:szCs w:val="20"/>
              <w:lang w:val="de-DE"/>
            </w:rPr>
          </w:pPr>
        </w:p>
      </w:tc>
    </w:tr>
    <w:tr w:rsidR="00F2475E" w:rsidRPr="00F2475E" w14:paraId="37770D21" w14:textId="77777777" w:rsidTr="582C0B1D">
      <w:tc>
        <w:tcPr>
          <w:tcW w:w="2366" w:type="dxa"/>
        </w:tcPr>
        <w:p w14:paraId="32A04815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Project Name:</w:t>
          </w:r>
        </w:p>
      </w:tc>
      <w:sdt>
        <w:sdtPr>
          <w:rPr>
            <w:sz w:val="20"/>
            <w:szCs w:val="20"/>
          </w:rPr>
          <w:id w:val="135156096"/>
          <w:lock w:val="sdtLocked"/>
          <w:dataBinding w:prefixMappings="xmlns:ns0='http://schema.unitedmentors.com/CORESPICE' " w:xpath="/ns0:CORESPICE_Asset[1]/ns0:project_name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49FA2D9D" w14:textId="7CCBBB5C" w:rsidR="00F2475E" w:rsidRPr="00F2475E" w:rsidRDefault="00941872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>CORE SPICE</w:t>
              </w:r>
            </w:p>
          </w:tc>
        </w:sdtContent>
      </w:sdt>
      <w:tc>
        <w:tcPr>
          <w:tcW w:w="3014" w:type="dxa"/>
          <w:vMerge/>
        </w:tcPr>
        <w:p w14:paraId="1DB4ADAA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3352CF80" w14:textId="77777777" w:rsidTr="582C0B1D">
      <w:tc>
        <w:tcPr>
          <w:tcW w:w="2366" w:type="dxa"/>
        </w:tcPr>
        <w:p w14:paraId="6D3F7191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Project ID:</w:t>
          </w:r>
        </w:p>
      </w:tc>
      <w:sdt>
        <w:sdtPr>
          <w:rPr>
            <w:sz w:val="20"/>
            <w:szCs w:val="20"/>
          </w:rPr>
          <w:id w:val="-1994552689"/>
          <w:lock w:val="sdtLocked"/>
          <w:dataBinding w:prefixMappings="xmlns:ns0='http://schema.unitedmentors.com/CORESPICE' " w:xpath="/ns0:CORESPICE_Asset[1]/ns0:project_id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35F4CBED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</w:t>
              </w:r>
            </w:p>
          </w:tc>
        </w:sdtContent>
      </w:sdt>
      <w:tc>
        <w:tcPr>
          <w:tcW w:w="3014" w:type="dxa"/>
          <w:vMerge/>
        </w:tcPr>
        <w:p w14:paraId="0B400D81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35CD2877" w14:textId="77777777" w:rsidTr="582C0B1D">
      <w:tc>
        <w:tcPr>
          <w:tcW w:w="2366" w:type="dxa"/>
        </w:tcPr>
        <w:p w14:paraId="0AEF3FD7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Document Owner:</w:t>
          </w:r>
        </w:p>
      </w:tc>
      <w:sdt>
        <w:sdtPr>
          <w:rPr>
            <w:sz w:val="20"/>
            <w:szCs w:val="20"/>
          </w:rPr>
          <w:id w:val="-1859644844"/>
          <w:lock w:val="sdtLocked"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1770C285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 </w:t>
              </w:r>
            </w:p>
          </w:tc>
        </w:sdtContent>
      </w:sdt>
      <w:tc>
        <w:tcPr>
          <w:tcW w:w="3014" w:type="dxa"/>
          <w:vMerge/>
        </w:tcPr>
        <w:p w14:paraId="5BE3309F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F2475E" w:rsidRPr="00F2475E" w14:paraId="450C6BEE" w14:textId="77777777" w:rsidTr="582C0B1D">
      <w:tc>
        <w:tcPr>
          <w:tcW w:w="2366" w:type="dxa"/>
        </w:tcPr>
        <w:p w14:paraId="1A963BDE" w14:textId="77777777" w:rsidR="00F2475E" w:rsidRPr="00F2475E" w:rsidRDefault="00F2475E" w:rsidP="00F2475E">
          <w:pPr>
            <w:pStyle w:val="NormalSingle"/>
            <w:jc w:val="right"/>
            <w:rPr>
              <w:sz w:val="20"/>
              <w:szCs w:val="20"/>
            </w:rPr>
          </w:pPr>
          <w:r w:rsidRPr="00F2475E">
            <w:rPr>
              <w:sz w:val="20"/>
              <w:szCs w:val="20"/>
            </w:rPr>
            <w:t>Approver:</w:t>
          </w:r>
        </w:p>
      </w:tc>
      <w:sdt>
        <w:sdtPr>
          <w:rPr>
            <w:sz w:val="20"/>
            <w:szCs w:val="20"/>
          </w:rPr>
          <w:id w:val="-472513500"/>
          <w:dataBinding w:prefixMappings="xmlns:ns0='http://schema.unitedmentors.com/CORESPICE' " w:xpath="/ns0:CORESPICE_Asset[1]/ns0:document_owner[1]" w:storeItemID="{EBC391F9-EA87-4102-8428-9A6B12CE205C}"/>
          <w:text/>
        </w:sdtPr>
        <w:sdtEndPr/>
        <w:sdtContent>
          <w:tc>
            <w:tcPr>
              <w:tcW w:w="3538" w:type="dxa"/>
            </w:tcPr>
            <w:p w14:paraId="108376F0" w14:textId="77777777" w:rsidR="00F2475E" w:rsidRPr="00F2475E" w:rsidRDefault="00493E69" w:rsidP="00FA51EF">
              <w:pPr>
                <w:pStyle w:val="NormalSingle"/>
                <w:rPr>
                  <w:sz w:val="20"/>
                  <w:szCs w:val="20"/>
                </w:rPr>
              </w:pPr>
              <w:r>
                <w:rPr>
                  <w:sz w:val="20"/>
                  <w:szCs w:val="20"/>
                </w:rPr>
                <w:t xml:space="preserve">  </w:t>
              </w:r>
            </w:p>
          </w:tc>
        </w:sdtContent>
      </w:sdt>
      <w:tc>
        <w:tcPr>
          <w:tcW w:w="3014" w:type="dxa"/>
          <w:vMerge/>
        </w:tcPr>
        <w:p w14:paraId="1E768D03" w14:textId="77777777" w:rsidR="00F2475E" w:rsidRPr="00F2475E" w:rsidRDefault="00F2475E" w:rsidP="00FA51EF">
          <w:pPr>
            <w:pStyle w:val="NormalSingle"/>
            <w:rPr>
              <w:sz w:val="20"/>
              <w:szCs w:val="20"/>
            </w:rPr>
          </w:pPr>
        </w:p>
      </w:tc>
    </w:tr>
    <w:tr w:rsidR="00A3228C" w:rsidRPr="00F2475E" w14:paraId="64AAE2AE" w14:textId="77777777" w:rsidTr="582C0B1D">
      <w:tc>
        <w:tcPr>
          <w:tcW w:w="8918" w:type="dxa"/>
          <w:gridSpan w:val="3"/>
        </w:tcPr>
        <w:p w14:paraId="08955A03" w14:textId="77777777" w:rsidR="00A3228C" w:rsidRPr="00F2475E" w:rsidRDefault="006C4AF9" w:rsidP="00FA51EF">
          <w:pPr>
            <w:pStyle w:val="NormalSingle"/>
            <w:rPr>
              <w:sz w:val="20"/>
              <w:szCs w:val="20"/>
              <w:lang w:val="de-DE"/>
            </w:rPr>
          </w:pPr>
          <w:r w:rsidRPr="00F2475E">
            <w:rPr>
              <w:sz w:val="20"/>
              <w:szCs w:val="20"/>
            </w:rPr>
            <w:t xml:space="preserve">Repository location: </w:t>
          </w:r>
          <w:sdt>
            <w:sdtPr>
              <w:rPr>
                <w:sz w:val="20"/>
                <w:szCs w:val="20"/>
              </w:rPr>
              <w:id w:val="1813903375"/>
              <w:lock w:val="sdtLocked"/>
              <w:placeholder>
                <w:docPart w:val="AD3488B6F4C043428646CC2E85927703"/>
              </w:placeholder>
              <w:dataBinding w:prefixMappings="xmlns:ns0='http://schema.unitedmentors.com/CORESPICE' " w:xpath="/ns0:CORESPICE_Asset[1]/ns0:repository_location[1]" w:storeItemID="{EBC391F9-EA87-4102-8428-9A6B12CE205C}"/>
              <w:text/>
            </w:sdtPr>
            <w:sdtEndPr/>
            <w:sdtContent>
              <w:r w:rsidRPr="00F2475E">
                <w:rPr>
                  <w:sz w:val="20"/>
                  <w:szCs w:val="20"/>
                </w:rPr>
                <w:t>Repository location</w:t>
              </w:r>
            </w:sdtContent>
          </w:sdt>
        </w:p>
      </w:tc>
    </w:tr>
  </w:tbl>
  <w:p w14:paraId="0AC712E4" w14:textId="77777777" w:rsidR="00A3228C" w:rsidRPr="00F2475E" w:rsidRDefault="00B6794E" w:rsidP="00B6794E">
    <w:pPr>
      <w:pStyle w:val="Header"/>
      <w:tabs>
        <w:tab w:val="clear" w:pos="4536"/>
        <w:tab w:val="clear" w:pos="9072"/>
        <w:tab w:val="left" w:pos="2154"/>
      </w:tabs>
      <w:rPr>
        <w:sz w:val="14"/>
        <w:szCs w:val="20"/>
        <w:lang w:val="de-DE"/>
      </w:rPr>
    </w:pPr>
    <w:r w:rsidRPr="00F2475E">
      <w:rPr>
        <w:sz w:val="14"/>
        <w:szCs w:val="20"/>
        <w:lang w:val="de-D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41C"/>
    <w:multiLevelType w:val="hybridMultilevel"/>
    <w:tmpl w:val="BF269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B5D38"/>
    <w:multiLevelType w:val="hybridMultilevel"/>
    <w:tmpl w:val="13C0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F2437"/>
    <w:multiLevelType w:val="hybridMultilevel"/>
    <w:tmpl w:val="31D6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C10FE"/>
    <w:multiLevelType w:val="hybridMultilevel"/>
    <w:tmpl w:val="09CC3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B2308"/>
    <w:multiLevelType w:val="multilevel"/>
    <w:tmpl w:val="54CC7C5A"/>
    <w:lvl w:ilvl="0">
      <w:start w:val="1"/>
      <w:numFmt w:val="decimal"/>
      <w:pStyle w:val="Heading1"/>
      <w:lvlText w:val="%1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680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16C24B1B"/>
    <w:multiLevelType w:val="hybridMultilevel"/>
    <w:tmpl w:val="30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85FE9"/>
    <w:multiLevelType w:val="hybridMultilevel"/>
    <w:tmpl w:val="60285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010C1"/>
    <w:multiLevelType w:val="hybridMultilevel"/>
    <w:tmpl w:val="FC74A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16FAE"/>
    <w:multiLevelType w:val="hybridMultilevel"/>
    <w:tmpl w:val="60D42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7A4987"/>
    <w:multiLevelType w:val="hybridMultilevel"/>
    <w:tmpl w:val="FF5AD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AD6664"/>
    <w:multiLevelType w:val="hybridMultilevel"/>
    <w:tmpl w:val="91F28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631E6"/>
    <w:multiLevelType w:val="hybridMultilevel"/>
    <w:tmpl w:val="143C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C2C0C"/>
    <w:multiLevelType w:val="hybridMultilevel"/>
    <w:tmpl w:val="F6D4E01C"/>
    <w:lvl w:ilvl="0" w:tplc="F06CFC00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55E0D740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hint="default"/>
      </w:rPr>
    </w:lvl>
    <w:lvl w:ilvl="2" w:tplc="2A4ABCAC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86BC6456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981011EA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hint="default"/>
      </w:rPr>
    </w:lvl>
    <w:lvl w:ilvl="5" w:tplc="8F02E994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580A0C7E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A36871D6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hint="default"/>
      </w:rPr>
    </w:lvl>
    <w:lvl w:ilvl="8" w:tplc="B78616E8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24E47BB9"/>
    <w:multiLevelType w:val="hybridMultilevel"/>
    <w:tmpl w:val="552E4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D669DF"/>
    <w:multiLevelType w:val="hybridMultilevel"/>
    <w:tmpl w:val="DDF6D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A6D1F"/>
    <w:multiLevelType w:val="hybridMultilevel"/>
    <w:tmpl w:val="00C01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D84"/>
    <w:multiLevelType w:val="hybridMultilevel"/>
    <w:tmpl w:val="0F8CE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CC4D4F"/>
    <w:multiLevelType w:val="hybridMultilevel"/>
    <w:tmpl w:val="3E90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D1C20"/>
    <w:multiLevelType w:val="hybridMultilevel"/>
    <w:tmpl w:val="7C96E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547966"/>
    <w:multiLevelType w:val="hybridMultilevel"/>
    <w:tmpl w:val="1C68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D60E4"/>
    <w:multiLevelType w:val="hybridMultilevel"/>
    <w:tmpl w:val="A2668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566B88"/>
    <w:multiLevelType w:val="hybridMultilevel"/>
    <w:tmpl w:val="2AF0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05863"/>
    <w:multiLevelType w:val="hybridMultilevel"/>
    <w:tmpl w:val="208CF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0C76CD"/>
    <w:multiLevelType w:val="hybridMultilevel"/>
    <w:tmpl w:val="CAD87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524879"/>
    <w:multiLevelType w:val="hybridMultilevel"/>
    <w:tmpl w:val="14F6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425B51"/>
    <w:multiLevelType w:val="hybridMultilevel"/>
    <w:tmpl w:val="11DC7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C67625"/>
    <w:multiLevelType w:val="hybridMultilevel"/>
    <w:tmpl w:val="8EA28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4133BD"/>
    <w:multiLevelType w:val="hybridMultilevel"/>
    <w:tmpl w:val="3A1E2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4E7A00"/>
    <w:multiLevelType w:val="hybridMultilevel"/>
    <w:tmpl w:val="6FBE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B3633"/>
    <w:multiLevelType w:val="hybridMultilevel"/>
    <w:tmpl w:val="E53A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6320D"/>
    <w:multiLevelType w:val="hybridMultilevel"/>
    <w:tmpl w:val="942C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352E4"/>
    <w:multiLevelType w:val="hybridMultilevel"/>
    <w:tmpl w:val="8D8A9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F81708"/>
    <w:multiLevelType w:val="hybridMultilevel"/>
    <w:tmpl w:val="71C64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5D30D5"/>
    <w:multiLevelType w:val="hybridMultilevel"/>
    <w:tmpl w:val="3AD0A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FA1B21"/>
    <w:multiLevelType w:val="hybridMultilevel"/>
    <w:tmpl w:val="D1B22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D42462"/>
    <w:multiLevelType w:val="hybridMultilevel"/>
    <w:tmpl w:val="3AFC6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E557C1"/>
    <w:multiLevelType w:val="hybridMultilevel"/>
    <w:tmpl w:val="A33A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4C1CE2"/>
    <w:multiLevelType w:val="hybridMultilevel"/>
    <w:tmpl w:val="6DB8B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F143D6"/>
    <w:multiLevelType w:val="hybridMultilevel"/>
    <w:tmpl w:val="7CF41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21302"/>
    <w:multiLevelType w:val="hybridMultilevel"/>
    <w:tmpl w:val="B10A7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18606E"/>
    <w:multiLevelType w:val="hybridMultilevel"/>
    <w:tmpl w:val="59CA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230145">
    <w:abstractNumId w:val="4"/>
  </w:num>
  <w:num w:numId="2" w16cid:durableId="797575670">
    <w:abstractNumId w:val="39"/>
  </w:num>
  <w:num w:numId="3" w16cid:durableId="1174536557">
    <w:abstractNumId w:val="34"/>
  </w:num>
  <w:num w:numId="4" w16cid:durableId="1567304859">
    <w:abstractNumId w:val="37"/>
  </w:num>
  <w:num w:numId="5" w16cid:durableId="532158167">
    <w:abstractNumId w:val="35"/>
  </w:num>
  <w:num w:numId="6" w16cid:durableId="1070343205">
    <w:abstractNumId w:val="31"/>
  </w:num>
  <w:num w:numId="7" w16cid:durableId="1920869309">
    <w:abstractNumId w:val="24"/>
  </w:num>
  <w:num w:numId="8" w16cid:durableId="1542941583">
    <w:abstractNumId w:val="13"/>
  </w:num>
  <w:num w:numId="9" w16cid:durableId="1816481516">
    <w:abstractNumId w:val="2"/>
  </w:num>
  <w:num w:numId="10" w16cid:durableId="1105156828">
    <w:abstractNumId w:val="33"/>
  </w:num>
  <w:num w:numId="11" w16cid:durableId="1008362174">
    <w:abstractNumId w:val="25"/>
  </w:num>
  <w:num w:numId="12" w16cid:durableId="725877130">
    <w:abstractNumId w:val="20"/>
  </w:num>
  <w:num w:numId="13" w16cid:durableId="2129546802">
    <w:abstractNumId w:val="10"/>
  </w:num>
  <w:num w:numId="14" w16cid:durableId="299304972">
    <w:abstractNumId w:val="28"/>
  </w:num>
  <w:num w:numId="15" w16cid:durableId="199517967">
    <w:abstractNumId w:val="38"/>
  </w:num>
  <w:num w:numId="16" w16cid:durableId="381246058">
    <w:abstractNumId w:val="27"/>
  </w:num>
  <w:num w:numId="17" w16cid:durableId="105661943">
    <w:abstractNumId w:val="23"/>
  </w:num>
  <w:num w:numId="18" w16cid:durableId="2036466014">
    <w:abstractNumId w:val="9"/>
  </w:num>
  <w:num w:numId="19" w16cid:durableId="1363821807">
    <w:abstractNumId w:val="26"/>
  </w:num>
  <w:num w:numId="20" w16cid:durableId="540241114">
    <w:abstractNumId w:val="11"/>
  </w:num>
  <w:num w:numId="21" w16cid:durableId="122627024">
    <w:abstractNumId w:val="15"/>
  </w:num>
  <w:num w:numId="22" w16cid:durableId="731004581">
    <w:abstractNumId w:val="0"/>
  </w:num>
  <w:num w:numId="23" w16cid:durableId="1428772188">
    <w:abstractNumId w:val="30"/>
  </w:num>
  <w:num w:numId="24" w16cid:durableId="113331022">
    <w:abstractNumId w:val="14"/>
  </w:num>
  <w:num w:numId="25" w16cid:durableId="1042246134">
    <w:abstractNumId w:val="22"/>
  </w:num>
  <w:num w:numId="26" w16cid:durableId="791634094">
    <w:abstractNumId w:val="16"/>
  </w:num>
  <w:num w:numId="27" w16cid:durableId="1900630628">
    <w:abstractNumId w:val="3"/>
  </w:num>
  <w:num w:numId="28" w16cid:durableId="515538549">
    <w:abstractNumId w:val="17"/>
  </w:num>
  <w:num w:numId="29" w16cid:durableId="16391393">
    <w:abstractNumId w:val="8"/>
  </w:num>
  <w:num w:numId="30" w16cid:durableId="194774716">
    <w:abstractNumId w:val="6"/>
  </w:num>
  <w:num w:numId="31" w16cid:durableId="1958172456">
    <w:abstractNumId w:val="32"/>
  </w:num>
  <w:num w:numId="32" w16cid:durableId="1567110296">
    <w:abstractNumId w:val="29"/>
  </w:num>
  <w:num w:numId="33" w16cid:durableId="381903946">
    <w:abstractNumId w:val="21"/>
  </w:num>
  <w:num w:numId="34" w16cid:durableId="1179463712">
    <w:abstractNumId w:val="40"/>
  </w:num>
  <w:num w:numId="35" w16cid:durableId="2053572050">
    <w:abstractNumId w:val="1"/>
  </w:num>
  <w:num w:numId="36" w16cid:durableId="1117336422">
    <w:abstractNumId w:val="5"/>
  </w:num>
  <w:num w:numId="37" w16cid:durableId="216670909">
    <w:abstractNumId w:val="36"/>
  </w:num>
  <w:num w:numId="38" w16cid:durableId="1631595734">
    <w:abstractNumId w:val="18"/>
  </w:num>
  <w:num w:numId="39" w16cid:durableId="1776636951">
    <w:abstractNumId w:val="19"/>
  </w:num>
  <w:num w:numId="40" w16cid:durableId="1249971678">
    <w:abstractNumId w:val="12"/>
  </w:num>
  <w:num w:numId="41" w16cid:durableId="673725467">
    <w:abstractNumId w:val="7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ctiveWritingStyle w:appName="MSWord" w:lang="de-LU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efaultTabStop w:val="62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IwMTExMDU2NjWzNDVS0lEKTi0uzszPAykwMagFADu+yAEtAAAA"/>
  </w:docVars>
  <w:rsids>
    <w:rsidRoot w:val="00941872"/>
    <w:rsid w:val="0000050C"/>
    <w:rsid w:val="0000297D"/>
    <w:rsid w:val="00003312"/>
    <w:rsid w:val="000034A6"/>
    <w:rsid w:val="0000488E"/>
    <w:rsid w:val="00004E58"/>
    <w:rsid w:val="00006615"/>
    <w:rsid w:val="00007BAF"/>
    <w:rsid w:val="00010192"/>
    <w:rsid w:val="00010318"/>
    <w:rsid w:val="00010A5E"/>
    <w:rsid w:val="00010D2D"/>
    <w:rsid w:val="00011DA1"/>
    <w:rsid w:val="000128B5"/>
    <w:rsid w:val="00012E5F"/>
    <w:rsid w:val="00014B8A"/>
    <w:rsid w:val="00015091"/>
    <w:rsid w:val="000204E4"/>
    <w:rsid w:val="00021589"/>
    <w:rsid w:val="00022EBC"/>
    <w:rsid w:val="00025612"/>
    <w:rsid w:val="00027735"/>
    <w:rsid w:val="00027C9A"/>
    <w:rsid w:val="000305F1"/>
    <w:rsid w:val="00034CF9"/>
    <w:rsid w:val="0003632E"/>
    <w:rsid w:val="00036729"/>
    <w:rsid w:val="0003697B"/>
    <w:rsid w:val="00036E57"/>
    <w:rsid w:val="0003784A"/>
    <w:rsid w:val="00037D5F"/>
    <w:rsid w:val="00041C86"/>
    <w:rsid w:val="0004205E"/>
    <w:rsid w:val="000423BD"/>
    <w:rsid w:val="00043446"/>
    <w:rsid w:val="000437E4"/>
    <w:rsid w:val="00044D01"/>
    <w:rsid w:val="00044F4B"/>
    <w:rsid w:val="00045713"/>
    <w:rsid w:val="00045E8E"/>
    <w:rsid w:val="00047A3B"/>
    <w:rsid w:val="00051E2B"/>
    <w:rsid w:val="00052AA3"/>
    <w:rsid w:val="00056261"/>
    <w:rsid w:val="00056A6C"/>
    <w:rsid w:val="000603E9"/>
    <w:rsid w:val="00061422"/>
    <w:rsid w:val="0006253E"/>
    <w:rsid w:val="000633AC"/>
    <w:rsid w:val="0006436E"/>
    <w:rsid w:val="0006569A"/>
    <w:rsid w:val="000658D0"/>
    <w:rsid w:val="0006775B"/>
    <w:rsid w:val="0007060D"/>
    <w:rsid w:val="00070CCE"/>
    <w:rsid w:val="00071476"/>
    <w:rsid w:val="00072330"/>
    <w:rsid w:val="000759B0"/>
    <w:rsid w:val="0007606B"/>
    <w:rsid w:val="0007686F"/>
    <w:rsid w:val="000778D8"/>
    <w:rsid w:val="00080410"/>
    <w:rsid w:val="00082C73"/>
    <w:rsid w:val="0008409C"/>
    <w:rsid w:val="00084376"/>
    <w:rsid w:val="000845FE"/>
    <w:rsid w:val="000852C7"/>
    <w:rsid w:val="00085ACC"/>
    <w:rsid w:val="000863E7"/>
    <w:rsid w:val="000868E0"/>
    <w:rsid w:val="0008753C"/>
    <w:rsid w:val="00087D77"/>
    <w:rsid w:val="00090364"/>
    <w:rsid w:val="00090540"/>
    <w:rsid w:val="000911C6"/>
    <w:rsid w:val="000941B5"/>
    <w:rsid w:val="000956A8"/>
    <w:rsid w:val="000A0062"/>
    <w:rsid w:val="000A1181"/>
    <w:rsid w:val="000A11F3"/>
    <w:rsid w:val="000A1EEE"/>
    <w:rsid w:val="000A20DE"/>
    <w:rsid w:val="000A2CAD"/>
    <w:rsid w:val="000A2FA7"/>
    <w:rsid w:val="000A3B13"/>
    <w:rsid w:val="000A4251"/>
    <w:rsid w:val="000A4D19"/>
    <w:rsid w:val="000A519A"/>
    <w:rsid w:val="000A7DC3"/>
    <w:rsid w:val="000B1D5B"/>
    <w:rsid w:val="000B3F9F"/>
    <w:rsid w:val="000B4CCB"/>
    <w:rsid w:val="000B4F8E"/>
    <w:rsid w:val="000B5438"/>
    <w:rsid w:val="000B5BBD"/>
    <w:rsid w:val="000B622E"/>
    <w:rsid w:val="000B687F"/>
    <w:rsid w:val="000B7A56"/>
    <w:rsid w:val="000B7FBB"/>
    <w:rsid w:val="000C0450"/>
    <w:rsid w:val="000C1478"/>
    <w:rsid w:val="000C1BD6"/>
    <w:rsid w:val="000C2309"/>
    <w:rsid w:val="000C28D9"/>
    <w:rsid w:val="000C2ACB"/>
    <w:rsid w:val="000C4248"/>
    <w:rsid w:val="000C4F03"/>
    <w:rsid w:val="000C57D4"/>
    <w:rsid w:val="000C5BD8"/>
    <w:rsid w:val="000C6109"/>
    <w:rsid w:val="000C667D"/>
    <w:rsid w:val="000C7C9A"/>
    <w:rsid w:val="000D0EE8"/>
    <w:rsid w:val="000D166D"/>
    <w:rsid w:val="000D16A8"/>
    <w:rsid w:val="000D1910"/>
    <w:rsid w:val="000D1A72"/>
    <w:rsid w:val="000D22A8"/>
    <w:rsid w:val="000D2552"/>
    <w:rsid w:val="000D2C0E"/>
    <w:rsid w:val="000D3620"/>
    <w:rsid w:val="000D366C"/>
    <w:rsid w:val="000D3839"/>
    <w:rsid w:val="000D3F90"/>
    <w:rsid w:val="000D53D2"/>
    <w:rsid w:val="000D643E"/>
    <w:rsid w:val="000D64C2"/>
    <w:rsid w:val="000D65F9"/>
    <w:rsid w:val="000D748D"/>
    <w:rsid w:val="000E03B8"/>
    <w:rsid w:val="000E0ABB"/>
    <w:rsid w:val="000E14B6"/>
    <w:rsid w:val="000E55FA"/>
    <w:rsid w:val="000E6CA0"/>
    <w:rsid w:val="000F0694"/>
    <w:rsid w:val="000F0D21"/>
    <w:rsid w:val="000F1C20"/>
    <w:rsid w:val="000F2758"/>
    <w:rsid w:val="000F2962"/>
    <w:rsid w:val="000F3163"/>
    <w:rsid w:val="000F37C5"/>
    <w:rsid w:val="000F3E19"/>
    <w:rsid w:val="000F42E9"/>
    <w:rsid w:val="000F66D2"/>
    <w:rsid w:val="000F783A"/>
    <w:rsid w:val="000F7B33"/>
    <w:rsid w:val="00101932"/>
    <w:rsid w:val="00101A7D"/>
    <w:rsid w:val="001022A6"/>
    <w:rsid w:val="00103770"/>
    <w:rsid w:val="001048AF"/>
    <w:rsid w:val="00105EB7"/>
    <w:rsid w:val="00107917"/>
    <w:rsid w:val="00107C48"/>
    <w:rsid w:val="00107E95"/>
    <w:rsid w:val="00110097"/>
    <w:rsid w:val="00110613"/>
    <w:rsid w:val="00111277"/>
    <w:rsid w:val="00111FA4"/>
    <w:rsid w:val="00113AF9"/>
    <w:rsid w:val="00113FE6"/>
    <w:rsid w:val="00114DC9"/>
    <w:rsid w:val="001150F7"/>
    <w:rsid w:val="001154A2"/>
    <w:rsid w:val="001155A4"/>
    <w:rsid w:val="00115C5F"/>
    <w:rsid w:val="00120662"/>
    <w:rsid w:val="00120B26"/>
    <w:rsid w:val="00120C3F"/>
    <w:rsid w:val="00120CB2"/>
    <w:rsid w:val="00121610"/>
    <w:rsid w:val="00121883"/>
    <w:rsid w:val="00121D30"/>
    <w:rsid w:val="00123D36"/>
    <w:rsid w:val="00124C11"/>
    <w:rsid w:val="001251A3"/>
    <w:rsid w:val="001257FE"/>
    <w:rsid w:val="00126562"/>
    <w:rsid w:val="00126804"/>
    <w:rsid w:val="001276BE"/>
    <w:rsid w:val="00127C69"/>
    <w:rsid w:val="00130AE9"/>
    <w:rsid w:val="0013128B"/>
    <w:rsid w:val="00131BA4"/>
    <w:rsid w:val="00132519"/>
    <w:rsid w:val="00132B45"/>
    <w:rsid w:val="001337D1"/>
    <w:rsid w:val="00133CEA"/>
    <w:rsid w:val="001366B5"/>
    <w:rsid w:val="001366DC"/>
    <w:rsid w:val="001367A2"/>
    <w:rsid w:val="00136FD3"/>
    <w:rsid w:val="00137BDD"/>
    <w:rsid w:val="00140F79"/>
    <w:rsid w:val="00141CD4"/>
    <w:rsid w:val="001434A3"/>
    <w:rsid w:val="00143A44"/>
    <w:rsid w:val="00144478"/>
    <w:rsid w:val="001478DF"/>
    <w:rsid w:val="00150213"/>
    <w:rsid w:val="00150510"/>
    <w:rsid w:val="0015185C"/>
    <w:rsid w:val="00152D46"/>
    <w:rsid w:val="00153279"/>
    <w:rsid w:val="001545BC"/>
    <w:rsid w:val="00154E9D"/>
    <w:rsid w:val="00155989"/>
    <w:rsid w:val="001561D3"/>
    <w:rsid w:val="00160910"/>
    <w:rsid w:val="00161019"/>
    <w:rsid w:val="001615F3"/>
    <w:rsid w:val="00161E53"/>
    <w:rsid w:val="001633F2"/>
    <w:rsid w:val="00164CE3"/>
    <w:rsid w:val="00165461"/>
    <w:rsid w:val="00165B5D"/>
    <w:rsid w:val="001666E7"/>
    <w:rsid w:val="001669C4"/>
    <w:rsid w:val="0016707E"/>
    <w:rsid w:val="0016762C"/>
    <w:rsid w:val="0017144B"/>
    <w:rsid w:val="0017164B"/>
    <w:rsid w:val="00171839"/>
    <w:rsid w:val="00171D4D"/>
    <w:rsid w:val="0017238C"/>
    <w:rsid w:val="001739BF"/>
    <w:rsid w:val="00173D45"/>
    <w:rsid w:val="0017606F"/>
    <w:rsid w:val="00176F25"/>
    <w:rsid w:val="001806D8"/>
    <w:rsid w:val="00180FC2"/>
    <w:rsid w:val="0018182E"/>
    <w:rsid w:val="00182E78"/>
    <w:rsid w:val="00184E2F"/>
    <w:rsid w:val="00185928"/>
    <w:rsid w:val="00186443"/>
    <w:rsid w:val="00186AF5"/>
    <w:rsid w:val="0019268B"/>
    <w:rsid w:val="00194C60"/>
    <w:rsid w:val="00195BFD"/>
    <w:rsid w:val="00196959"/>
    <w:rsid w:val="00196B88"/>
    <w:rsid w:val="00197229"/>
    <w:rsid w:val="001976BC"/>
    <w:rsid w:val="001A088D"/>
    <w:rsid w:val="001A1564"/>
    <w:rsid w:val="001A3CB0"/>
    <w:rsid w:val="001A3DFC"/>
    <w:rsid w:val="001A3ED7"/>
    <w:rsid w:val="001A4B3D"/>
    <w:rsid w:val="001A4E22"/>
    <w:rsid w:val="001A724B"/>
    <w:rsid w:val="001B0D32"/>
    <w:rsid w:val="001B1053"/>
    <w:rsid w:val="001B190B"/>
    <w:rsid w:val="001B1920"/>
    <w:rsid w:val="001B222B"/>
    <w:rsid w:val="001B25BE"/>
    <w:rsid w:val="001B37DE"/>
    <w:rsid w:val="001B3DD6"/>
    <w:rsid w:val="001B4455"/>
    <w:rsid w:val="001B571E"/>
    <w:rsid w:val="001B6EE6"/>
    <w:rsid w:val="001C097A"/>
    <w:rsid w:val="001C3A0A"/>
    <w:rsid w:val="001C4A01"/>
    <w:rsid w:val="001C61F0"/>
    <w:rsid w:val="001C7738"/>
    <w:rsid w:val="001D0A87"/>
    <w:rsid w:val="001D0DD0"/>
    <w:rsid w:val="001D1370"/>
    <w:rsid w:val="001D19D8"/>
    <w:rsid w:val="001D3108"/>
    <w:rsid w:val="001D318D"/>
    <w:rsid w:val="001D38DA"/>
    <w:rsid w:val="001D38E9"/>
    <w:rsid w:val="001D42F3"/>
    <w:rsid w:val="001D54F9"/>
    <w:rsid w:val="001D6071"/>
    <w:rsid w:val="001D7812"/>
    <w:rsid w:val="001D7A7B"/>
    <w:rsid w:val="001D7B09"/>
    <w:rsid w:val="001E15A9"/>
    <w:rsid w:val="001E2916"/>
    <w:rsid w:val="001E2B16"/>
    <w:rsid w:val="001E2D60"/>
    <w:rsid w:val="001E2E94"/>
    <w:rsid w:val="001E2EB9"/>
    <w:rsid w:val="001E4AE1"/>
    <w:rsid w:val="001E525A"/>
    <w:rsid w:val="001E6B80"/>
    <w:rsid w:val="001E7262"/>
    <w:rsid w:val="001F19FD"/>
    <w:rsid w:val="001F2F06"/>
    <w:rsid w:val="001F35AB"/>
    <w:rsid w:val="001F39D7"/>
    <w:rsid w:val="001F469B"/>
    <w:rsid w:val="001F46FB"/>
    <w:rsid w:val="001F57AA"/>
    <w:rsid w:val="001F6158"/>
    <w:rsid w:val="001F63EA"/>
    <w:rsid w:val="002005AD"/>
    <w:rsid w:val="002010A7"/>
    <w:rsid w:val="0020132B"/>
    <w:rsid w:val="002039F6"/>
    <w:rsid w:val="00203B1E"/>
    <w:rsid w:val="00204078"/>
    <w:rsid w:val="002040D0"/>
    <w:rsid w:val="002045FA"/>
    <w:rsid w:val="00204C04"/>
    <w:rsid w:val="00205757"/>
    <w:rsid w:val="00205B3F"/>
    <w:rsid w:val="00205E55"/>
    <w:rsid w:val="002060E0"/>
    <w:rsid w:val="00207003"/>
    <w:rsid w:val="00207768"/>
    <w:rsid w:val="002078E3"/>
    <w:rsid w:val="00207CCD"/>
    <w:rsid w:val="00207D53"/>
    <w:rsid w:val="002102DF"/>
    <w:rsid w:val="0021042B"/>
    <w:rsid w:val="00211477"/>
    <w:rsid w:val="00211C6D"/>
    <w:rsid w:val="00211E6D"/>
    <w:rsid w:val="00211F4D"/>
    <w:rsid w:val="00213DC6"/>
    <w:rsid w:val="002142D9"/>
    <w:rsid w:val="002157BD"/>
    <w:rsid w:val="002170FC"/>
    <w:rsid w:val="0022125A"/>
    <w:rsid w:val="0022198D"/>
    <w:rsid w:val="002223E8"/>
    <w:rsid w:val="00222BE0"/>
    <w:rsid w:val="002239DD"/>
    <w:rsid w:val="002239E5"/>
    <w:rsid w:val="00223DA6"/>
    <w:rsid w:val="00224824"/>
    <w:rsid w:val="00225743"/>
    <w:rsid w:val="002259E6"/>
    <w:rsid w:val="0022723B"/>
    <w:rsid w:val="00227667"/>
    <w:rsid w:val="00227C2A"/>
    <w:rsid w:val="00230543"/>
    <w:rsid w:val="0023072A"/>
    <w:rsid w:val="00232A69"/>
    <w:rsid w:val="00232C43"/>
    <w:rsid w:val="00234284"/>
    <w:rsid w:val="0023496B"/>
    <w:rsid w:val="00234D12"/>
    <w:rsid w:val="00234F64"/>
    <w:rsid w:val="00235901"/>
    <w:rsid w:val="00236A97"/>
    <w:rsid w:val="00240601"/>
    <w:rsid w:val="00240639"/>
    <w:rsid w:val="002408EF"/>
    <w:rsid w:val="00241AE6"/>
    <w:rsid w:val="00243CDF"/>
    <w:rsid w:val="00244500"/>
    <w:rsid w:val="00244E3F"/>
    <w:rsid w:val="00245390"/>
    <w:rsid w:val="002454C5"/>
    <w:rsid w:val="002466FD"/>
    <w:rsid w:val="00247111"/>
    <w:rsid w:val="00247469"/>
    <w:rsid w:val="00247685"/>
    <w:rsid w:val="00247AB7"/>
    <w:rsid w:val="00250FBF"/>
    <w:rsid w:val="0025185B"/>
    <w:rsid w:val="0025245D"/>
    <w:rsid w:val="002530F4"/>
    <w:rsid w:val="00254459"/>
    <w:rsid w:val="00254758"/>
    <w:rsid w:val="00254E98"/>
    <w:rsid w:val="002552F1"/>
    <w:rsid w:val="0025534C"/>
    <w:rsid w:val="002562AA"/>
    <w:rsid w:val="00256FF0"/>
    <w:rsid w:val="00257439"/>
    <w:rsid w:val="002602AD"/>
    <w:rsid w:val="00261911"/>
    <w:rsid w:val="00261D58"/>
    <w:rsid w:val="00261D85"/>
    <w:rsid w:val="0026231C"/>
    <w:rsid w:val="002627E0"/>
    <w:rsid w:val="002631D3"/>
    <w:rsid w:val="002632B0"/>
    <w:rsid w:val="00263E58"/>
    <w:rsid w:val="002640EE"/>
    <w:rsid w:val="00264A45"/>
    <w:rsid w:val="00265A77"/>
    <w:rsid w:val="00266253"/>
    <w:rsid w:val="00267A9A"/>
    <w:rsid w:val="002708AB"/>
    <w:rsid w:val="002713A9"/>
    <w:rsid w:val="00273989"/>
    <w:rsid w:val="00274EC1"/>
    <w:rsid w:val="00276467"/>
    <w:rsid w:val="0027668D"/>
    <w:rsid w:val="00276B14"/>
    <w:rsid w:val="00276FCB"/>
    <w:rsid w:val="00277E91"/>
    <w:rsid w:val="00281453"/>
    <w:rsid w:val="0028214D"/>
    <w:rsid w:val="002826B5"/>
    <w:rsid w:val="0028332E"/>
    <w:rsid w:val="00283A91"/>
    <w:rsid w:val="002841C3"/>
    <w:rsid w:val="002842DC"/>
    <w:rsid w:val="00284710"/>
    <w:rsid w:val="0028478D"/>
    <w:rsid w:val="00285912"/>
    <w:rsid w:val="00286156"/>
    <w:rsid w:val="00291FEC"/>
    <w:rsid w:val="0029322D"/>
    <w:rsid w:val="00293461"/>
    <w:rsid w:val="00293D0B"/>
    <w:rsid w:val="00293F17"/>
    <w:rsid w:val="00295D48"/>
    <w:rsid w:val="00296245"/>
    <w:rsid w:val="002969F8"/>
    <w:rsid w:val="00296DC6"/>
    <w:rsid w:val="00296FD7"/>
    <w:rsid w:val="002979DE"/>
    <w:rsid w:val="002A03BC"/>
    <w:rsid w:val="002A10AD"/>
    <w:rsid w:val="002A1A6D"/>
    <w:rsid w:val="002A1FE3"/>
    <w:rsid w:val="002A32D0"/>
    <w:rsid w:val="002A3A8F"/>
    <w:rsid w:val="002A4B39"/>
    <w:rsid w:val="002A4F3D"/>
    <w:rsid w:val="002A5AA4"/>
    <w:rsid w:val="002A6662"/>
    <w:rsid w:val="002A66E2"/>
    <w:rsid w:val="002A6CAB"/>
    <w:rsid w:val="002A775A"/>
    <w:rsid w:val="002B06F4"/>
    <w:rsid w:val="002B0B29"/>
    <w:rsid w:val="002B2214"/>
    <w:rsid w:val="002B26C4"/>
    <w:rsid w:val="002B29C1"/>
    <w:rsid w:val="002B34FA"/>
    <w:rsid w:val="002B390E"/>
    <w:rsid w:val="002B6A00"/>
    <w:rsid w:val="002C00E4"/>
    <w:rsid w:val="002C2093"/>
    <w:rsid w:val="002C21A5"/>
    <w:rsid w:val="002C39EB"/>
    <w:rsid w:val="002C3AA2"/>
    <w:rsid w:val="002C4571"/>
    <w:rsid w:val="002C5C74"/>
    <w:rsid w:val="002C6DEC"/>
    <w:rsid w:val="002C76DB"/>
    <w:rsid w:val="002C7815"/>
    <w:rsid w:val="002C7C0D"/>
    <w:rsid w:val="002D01F4"/>
    <w:rsid w:val="002D0DEA"/>
    <w:rsid w:val="002D0E5B"/>
    <w:rsid w:val="002D3957"/>
    <w:rsid w:val="002D3A8D"/>
    <w:rsid w:val="002D4511"/>
    <w:rsid w:val="002D668B"/>
    <w:rsid w:val="002D7114"/>
    <w:rsid w:val="002D74FF"/>
    <w:rsid w:val="002D78A8"/>
    <w:rsid w:val="002D79EB"/>
    <w:rsid w:val="002E067E"/>
    <w:rsid w:val="002E07C5"/>
    <w:rsid w:val="002E0B12"/>
    <w:rsid w:val="002E3D41"/>
    <w:rsid w:val="002E4629"/>
    <w:rsid w:val="002E5A23"/>
    <w:rsid w:val="002E6B27"/>
    <w:rsid w:val="002E6E94"/>
    <w:rsid w:val="002E7A32"/>
    <w:rsid w:val="002E7DCC"/>
    <w:rsid w:val="002E7E57"/>
    <w:rsid w:val="002F1510"/>
    <w:rsid w:val="002F2571"/>
    <w:rsid w:val="002F2A8D"/>
    <w:rsid w:val="002F54A1"/>
    <w:rsid w:val="002F6080"/>
    <w:rsid w:val="002F656B"/>
    <w:rsid w:val="002F6C33"/>
    <w:rsid w:val="002F7D37"/>
    <w:rsid w:val="002F7DB1"/>
    <w:rsid w:val="0030087F"/>
    <w:rsid w:val="0030102A"/>
    <w:rsid w:val="00301F21"/>
    <w:rsid w:val="00302ACE"/>
    <w:rsid w:val="0030380B"/>
    <w:rsid w:val="00303A1D"/>
    <w:rsid w:val="0030415F"/>
    <w:rsid w:val="0030493F"/>
    <w:rsid w:val="00304C0E"/>
    <w:rsid w:val="00305944"/>
    <w:rsid w:val="0030615B"/>
    <w:rsid w:val="00306FC3"/>
    <w:rsid w:val="00310CA1"/>
    <w:rsid w:val="00310DB8"/>
    <w:rsid w:val="003113AC"/>
    <w:rsid w:val="0031312B"/>
    <w:rsid w:val="003132EE"/>
    <w:rsid w:val="0031542C"/>
    <w:rsid w:val="00315834"/>
    <w:rsid w:val="00315C40"/>
    <w:rsid w:val="00316593"/>
    <w:rsid w:val="0031704D"/>
    <w:rsid w:val="00317E1C"/>
    <w:rsid w:val="00320167"/>
    <w:rsid w:val="00320ACD"/>
    <w:rsid w:val="00323F4B"/>
    <w:rsid w:val="00326449"/>
    <w:rsid w:val="00330A1C"/>
    <w:rsid w:val="00330C28"/>
    <w:rsid w:val="00331F62"/>
    <w:rsid w:val="00333FC0"/>
    <w:rsid w:val="003346AF"/>
    <w:rsid w:val="00334BFC"/>
    <w:rsid w:val="00334DEE"/>
    <w:rsid w:val="0034097C"/>
    <w:rsid w:val="003410CF"/>
    <w:rsid w:val="003415A8"/>
    <w:rsid w:val="0034180F"/>
    <w:rsid w:val="0034228F"/>
    <w:rsid w:val="00345176"/>
    <w:rsid w:val="003457B4"/>
    <w:rsid w:val="00346352"/>
    <w:rsid w:val="00346A50"/>
    <w:rsid w:val="00346F97"/>
    <w:rsid w:val="00346FBA"/>
    <w:rsid w:val="00347D6A"/>
    <w:rsid w:val="003516B9"/>
    <w:rsid w:val="00351A7E"/>
    <w:rsid w:val="00353CFE"/>
    <w:rsid w:val="00355714"/>
    <w:rsid w:val="00355EB5"/>
    <w:rsid w:val="003566D6"/>
    <w:rsid w:val="0035737D"/>
    <w:rsid w:val="003573A3"/>
    <w:rsid w:val="0035740B"/>
    <w:rsid w:val="0036166E"/>
    <w:rsid w:val="003617E3"/>
    <w:rsid w:val="00366B4C"/>
    <w:rsid w:val="00371F71"/>
    <w:rsid w:val="00372027"/>
    <w:rsid w:val="003726F4"/>
    <w:rsid w:val="00372EB0"/>
    <w:rsid w:val="0037474C"/>
    <w:rsid w:val="00374F72"/>
    <w:rsid w:val="00380047"/>
    <w:rsid w:val="00380B63"/>
    <w:rsid w:val="003815ED"/>
    <w:rsid w:val="00381806"/>
    <w:rsid w:val="003825B5"/>
    <w:rsid w:val="00383878"/>
    <w:rsid w:val="003842E7"/>
    <w:rsid w:val="00385644"/>
    <w:rsid w:val="00385955"/>
    <w:rsid w:val="00385984"/>
    <w:rsid w:val="00386708"/>
    <w:rsid w:val="003878D4"/>
    <w:rsid w:val="003905E2"/>
    <w:rsid w:val="00391B09"/>
    <w:rsid w:val="00392608"/>
    <w:rsid w:val="00393173"/>
    <w:rsid w:val="00393213"/>
    <w:rsid w:val="0039518D"/>
    <w:rsid w:val="00395CF2"/>
    <w:rsid w:val="003A0458"/>
    <w:rsid w:val="003A04B2"/>
    <w:rsid w:val="003A0D2B"/>
    <w:rsid w:val="003A29CB"/>
    <w:rsid w:val="003A29E1"/>
    <w:rsid w:val="003A2D10"/>
    <w:rsid w:val="003A302A"/>
    <w:rsid w:val="003A30F3"/>
    <w:rsid w:val="003A332C"/>
    <w:rsid w:val="003A4A8A"/>
    <w:rsid w:val="003B1C23"/>
    <w:rsid w:val="003B2726"/>
    <w:rsid w:val="003B44E4"/>
    <w:rsid w:val="003B4C97"/>
    <w:rsid w:val="003B5F32"/>
    <w:rsid w:val="003B6AD1"/>
    <w:rsid w:val="003C1132"/>
    <w:rsid w:val="003C189A"/>
    <w:rsid w:val="003C376D"/>
    <w:rsid w:val="003C480E"/>
    <w:rsid w:val="003C529A"/>
    <w:rsid w:val="003C54A8"/>
    <w:rsid w:val="003C6A97"/>
    <w:rsid w:val="003C7E77"/>
    <w:rsid w:val="003D0E9F"/>
    <w:rsid w:val="003D2A35"/>
    <w:rsid w:val="003D34BF"/>
    <w:rsid w:val="003D4601"/>
    <w:rsid w:val="003D4DBD"/>
    <w:rsid w:val="003D71F3"/>
    <w:rsid w:val="003E047C"/>
    <w:rsid w:val="003E0D24"/>
    <w:rsid w:val="003E0FB4"/>
    <w:rsid w:val="003E1A95"/>
    <w:rsid w:val="003E20B3"/>
    <w:rsid w:val="003E21F5"/>
    <w:rsid w:val="003E249B"/>
    <w:rsid w:val="003E4459"/>
    <w:rsid w:val="003E4EF5"/>
    <w:rsid w:val="003E54B0"/>
    <w:rsid w:val="003E6C59"/>
    <w:rsid w:val="003F0AE8"/>
    <w:rsid w:val="003F0F26"/>
    <w:rsid w:val="003F2013"/>
    <w:rsid w:val="003F36B9"/>
    <w:rsid w:val="003F377C"/>
    <w:rsid w:val="003F53D2"/>
    <w:rsid w:val="003F6357"/>
    <w:rsid w:val="003F6E2A"/>
    <w:rsid w:val="003F7A01"/>
    <w:rsid w:val="003F7B2B"/>
    <w:rsid w:val="004001F4"/>
    <w:rsid w:val="004009D6"/>
    <w:rsid w:val="00401023"/>
    <w:rsid w:val="004011AB"/>
    <w:rsid w:val="00401B2B"/>
    <w:rsid w:val="0040298A"/>
    <w:rsid w:val="0040480E"/>
    <w:rsid w:val="00404A84"/>
    <w:rsid w:val="0040541A"/>
    <w:rsid w:val="0040543C"/>
    <w:rsid w:val="0040736C"/>
    <w:rsid w:val="00407384"/>
    <w:rsid w:val="00407449"/>
    <w:rsid w:val="0041001D"/>
    <w:rsid w:val="00410766"/>
    <w:rsid w:val="00410E6E"/>
    <w:rsid w:val="0041261F"/>
    <w:rsid w:val="00412C7F"/>
    <w:rsid w:val="00416E7A"/>
    <w:rsid w:val="0042034E"/>
    <w:rsid w:val="004225E6"/>
    <w:rsid w:val="00422CE1"/>
    <w:rsid w:val="00422E92"/>
    <w:rsid w:val="00422ED2"/>
    <w:rsid w:val="00423800"/>
    <w:rsid w:val="00423A13"/>
    <w:rsid w:val="00423DC0"/>
    <w:rsid w:val="00423E08"/>
    <w:rsid w:val="004241AA"/>
    <w:rsid w:val="0042617D"/>
    <w:rsid w:val="00426B9F"/>
    <w:rsid w:val="00426C89"/>
    <w:rsid w:val="004305E0"/>
    <w:rsid w:val="0043066D"/>
    <w:rsid w:val="00432A8C"/>
    <w:rsid w:val="00432E49"/>
    <w:rsid w:val="00432FB0"/>
    <w:rsid w:val="0043367C"/>
    <w:rsid w:val="00433FCE"/>
    <w:rsid w:val="004349A8"/>
    <w:rsid w:val="00434D45"/>
    <w:rsid w:val="00434FDC"/>
    <w:rsid w:val="00435063"/>
    <w:rsid w:val="004358E8"/>
    <w:rsid w:val="004370FE"/>
    <w:rsid w:val="00437435"/>
    <w:rsid w:val="00440D40"/>
    <w:rsid w:val="00441C81"/>
    <w:rsid w:val="0044212E"/>
    <w:rsid w:val="004423EE"/>
    <w:rsid w:val="004444C9"/>
    <w:rsid w:val="00444ADF"/>
    <w:rsid w:val="00445536"/>
    <w:rsid w:val="00445682"/>
    <w:rsid w:val="00446249"/>
    <w:rsid w:val="00446972"/>
    <w:rsid w:val="00447B53"/>
    <w:rsid w:val="00452008"/>
    <w:rsid w:val="00454292"/>
    <w:rsid w:val="00454C0F"/>
    <w:rsid w:val="00455003"/>
    <w:rsid w:val="00456065"/>
    <w:rsid w:val="00456505"/>
    <w:rsid w:val="00456C69"/>
    <w:rsid w:val="00457621"/>
    <w:rsid w:val="00461002"/>
    <w:rsid w:val="004614AD"/>
    <w:rsid w:val="00461EC6"/>
    <w:rsid w:val="004626CA"/>
    <w:rsid w:val="0046286C"/>
    <w:rsid w:val="004633C9"/>
    <w:rsid w:val="00463F0D"/>
    <w:rsid w:val="00464422"/>
    <w:rsid w:val="004645B1"/>
    <w:rsid w:val="00465F10"/>
    <w:rsid w:val="0047186B"/>
    <w:rsid w:val="004748A9"/>
    <w:rsid w:val="00474D83"/>
    <w:rsid w:val="00474F31"/>
    <w:rsid w:val="00475635"/>
    <w:rsid w:val="004763C6"/>
    <w:rsid w:val="00476C15"/>
    <w:rsid w:val="004770E6"/>
    <w:rsid w:val="004772CA"/>
    <w:rsid w:val="00477C59"/>
    <w:rsid w:val="00480087"/>
    <w:rsid w:val="00480325"/>
    <w:rsid w:val="004804F2"/>
    <w:rsid w:val="00483490"/>
    <w:rsid w:val="0048525D"/>
    <w:rsid w:val="00486F2B"/>
    <w:rsid w:val="0049039B"/>
    <w:rsid w:val="0049123A"/>
    <w:rsid w:val="00492297"/>
    <w:rsid w:val="00492876"/>
    <w:rsid w:val="00492FC6"/>
    <w:rsid w:val="00493E69"/>
    <w:rsid w:val="00495A3A"/>
    <w:rsid w:val="00496EE2"/>
    <w:rsid w:val="004A03E2"/>
    <w:rsid w:val="004A0B55"/>
    <w:rsid w:val="004A1760"/>
    <w:rsid w:val="004A24E6"/>
    <w:rsid w:val="004A2DC5"/>
    <w:rsid w:val="004A2FBA"/>
    <w:rsid w:val="004A3197"/>
    <w:rsid w:val="004A4BA3"/>
    <w:rsid w:val="004A4C2B"/>
    <w:rsid w:val="004A4FC3"/>
    <w:rsid w:val="004A666D"/>
    <w:rsid w:val="004A67A9"/>
    <w:rsid w:val="004A753F"/>
    <w:rsid w:val="004B01DB"/>
    <w:rsid w:val="004B0873"/>
    <w:rsid w:val="004B0C0D"/>
    <w:rsid w:val="004B24A5"/>
    <w:rsid w:val="004B2E48"/>
    <w:rsid w:val="004B3B63"/>
    <w:rsid w:val="004B3C2A"/>
    <w:rsid w:val="004B3E15"/>
    <w:rsid w:val="004B6421"/>
    <w:rsid w:val="004B6718"/>
    <w:rsid w:val="004B68B8"/>
    <w:rsid w:val="004B74EE"/>
    <w:rsid w:val="004B7A78"/>
    <w:rsid w:val="004B7FFD"/>
    <w:rsid w:val="004C2E88"/>
    <w:rsid w:val="004C33BF"/>
    <w:rsid w:val="004C3E54"/>
    <w:rsid w:val="004C4E2B"/>
    <w:rsid w:val="004C566A"/>
    <w:rsid w:val="004C56A6"/>
    <w:rsid w:val="004C6DE7"/>
    <w:rsid w:val="004C6F0E"/>
    <w:rsid w:val="004D0709"/>
    <w:rsid w:val="004D1AF0"/>
    <w:rsid w:val="004D419A"/>
    <w:rsid w:val="004D4381"/>
    <w:rsid w:val="004D52D7"/>
    <w:rsid w:val="004D5820"/>
    <w:rsid w:val="004D5A88"/>
    <w:rsid w:val="004D5E14"/>
    <w:rsid w:val="004D640A"/>
    <w:rsid w:val="004D732A"/>
    <w:rsid w:val="004D7E20"/>
    <w:rsid w:val="004E1422"/>
    <w:rsid w:val="004E1C8F"/>
    <w:rsid w:val="004E29BD"/>
    <w:rsid w:val="004E49C7"/>
    <w:rsid w:val="004E4C38"/>
    <w:rsid w:val="004E5641"/>
    <w:rsid w:val="004E5947"/>
    <w:rsid w:val="004E6775"/>
    <w:rsid w:val="004E68C4"/>
    <w:rsid w:val="004E7ED3"/>
    <w:rsid w:val="004F04A8"/>
    <w:rsid w:val="004F2470"/>
    <w:rsid w:val="004F3E23"/>
    <w:rsid w:val="0050003A"/>
    <w:rsid w:val="005005A1"/>
    <w:rsid w:val="00502211"/>
    <w:rsid w:val="00502498"/>
    <w:rsid w:val="00502770"/>
    <w:rsid w:val="00503418"/>
    <w:rsid w:val="005037CC"/>
    <w:rsid w:val="00504192"/>
    <w:rsid w:val="00504759"/>
    <w:rsid w:val="00504EFB"/>
    <w:rsid w:val="0050559A"/>
    <w:rsid w:val="00505758"/>
    <w:rsid w:val="0051011D"/>
    <w:rsid w:val="00510997"/>
    <w:rsid w:val="00510A98"/>
    <w:rsid w:val="005114E0"/>
    <w:rsid w:val="00511ADA"/>
    <w:rsid w:val="00511B95"/>
    <w:rsid w:val="00511F7A"/>
    <w:rsid w:val="00512BB0"/>
    <w:rsid w:val="005141A9"/>
    <w:rsid w:val="005159BD"/>
    <w:rsid w:val="0051677E"/>
    <w:rsid w:val="005173B7"/>
    <w:rsid w:val="00517D0F"/>
    <w:rsid w:val="00520402"/>
    <w:rsid w:val="0052161E"/>
    <w:rsid w:val="00523E5C"/>
    <w:rsid w:val="005241FE"/>
    <w:rsid w:val="005247EB"/>
    <w:rsid w:val="00524CE9"/>
    <w:rsid w:val="005252EF"/>
    <w:rsid w:val="0052743B"/>
    <w:rsid w:val="005308E3"/>
    <w:rsid w:val="005312DA"/>
    <w:rsid w:val="00531551"/>
    <w:rsid w:val="00532119"/>
    <w:rsid w:val="00532EA1"/>
    <w:rsid w:val="00533B1B"/>
    <w:rsid w:val="0053449F"/>
    <w:rsid w:val="00534BCC"/>
    <w:rsid w:val="00535E21"/>
    <w:rsid w:val="005362B8"/>
    <w:rsid w:val="00536801"/>
    <w:rsid w:val="00536DEF"/>
    <w:rsid w:val="00537066"/>
    <w:rsid w:val="005400B1"/>
    <w:rsid w:val="005408E0"/>
    <w:rsid w:val="0054105E"/>
    <w:rsid w:val="00541503"/>
    <w:rsid w:val="00541B6A"/>
    <w:rsid w:val="00542099"/>
    <w:rsid w:val="005420BF"/>
    <w:rsid w:val="00542A9F"/>
    <w:rsid w:val="0054324E"/>
    <w:rsid w:val="00543DD5"/>
    <w:rsid w:val="005443B8"/>
    <w:rsid w:val="005452A1"/>
    <w:rsid w:val="00546207"/>
    <w:rsid w:val="00546C9F"/>
    <w:rsid w:val="00546CFB"/>
    <w:rsid w:val="005471F2"/>
    <w:rsid w:val="00551EB1"/>
    <w:rsid w:val="00553166"/>
    <w:rsid w:val="00554355"/>
    <w:rsid w:val="005550D0"/>
    <w:rsid w:val="0055566A"/>
    <w:rsid w:val="005570C5"/>
    <w:rsid w:val="00557E2D"/>
    <w:rsid w:val="005602CA"/>
    <w:rsid w:val="00560757"/>
    <w:rsid w:val="005609BD"/>
    <w:rsid w:val="00560D15"/>
    <w:rsid w:val="005622BE"/>
    <w:rsid w:val="00562985"/>
    <w:rsid w:val="00563857"/>
    <w:rsid w:val="00563D14"/>
    <w:rsid w:val="00563F08"/>
    <w:rsid w:val="00564E44"/>
    <w:rsid w:val="005656C9"/>
    <w:rsid w:val="005665CE"/>
    <w:rsid w:val="00566B13"/>
    <w:rsid w:val="00567B21"/>
    <w:rsid w:val="005704E8"/>
    <w:rsid w:val="00570594"/>
    <w:rsid w:val="00571CF6"/>
    <w:rsid w:val="005725A0"/>
    <w:rsid w:val="005729C1"/>
    <w:rsid w:val="005730C2"/>
    <w:rsid w:val="00573941"/>
    <w:rsid w:val="00573A92"/>
    <w:rsid w:val="005768B1"/>
    <w:rsid w:val="00577E51"/>
    <w:rsid w:val="005805B2"/>
    <w:rsid w:val="00580729"/>
    <w:rsid w:val="00580D8B"/>
    <w:rsid w:val="00581BA2"/>
    <w:rsid w:val="00584B36"/>
    <w:rsid w:val="00584F1B"/>
    <w:rsid w:val="0058581B"/>
    <w:rsid w:val="00586F77"/>
    <w:rsid w:val="00587BBA"/>
    <w:rsid w:val="005910BD"/>
    <w:rsid w:val="00592808"/>
    <w:rsid w:val="005960A2"/>
    <w:rsid w:val="00596669"/>
    <w:rsid w:val="00597E53"/>
    <w:rsid w:val="005A01E2"/>
    <w:rsid w:val="005A1507"/>
    <w:rsid w:val="005A2527"/>
    <w:rsid w:val="005A2F7B"/>
    <w:rsid w:val="005A347B"/>
    <w:rsid w:val="005A39A1"/>
    <w:rsid w:val="005A4FC5"/>
    <w:rsid w:val="005A5CC8"/>
    <w:rsid w:val="005A68B1"/>
    <w:rsid w:val="005A6FED"/>
    <w:rsid w:val="005A7A04"/>
    <w:rsid w:val="005A7C92"/>
    <w:rsid w:val="005B004B"/>
    <w:rsid w:val="005B1173"/>
    <w:rsid w:val="005B2047"/>
    <w:rsid w:val="005B340B"/>
    <w:rsid w:val="005B4340"/>
    <w:rsid w:val="005B60BA"/>
    <w:rsid w:val="005B67D4"/>
    <w:rsid w:val="005B69DE"/>
    <w:rsid w:val="005B77AB"/>
    <w:rsid w:val="005C0345"/>
    <w:rsid w:val="005C03C2"/>
    <w:rsid w:val="005C0623"/>
    <w:rsid w:val="005C1021"/>
    <w:rsid w:val="005C2E32"/>
    <w:rsid w:val="005C4B39"/>
    <w:rsid w:val="005C4B3F"/>
    <w:rsid w:val="005C4B83"/>
    <w:rsid w:val="005C4CA3"/>
    <w:rsid w:val="005C5148"/>
    <w:rsid w:val="005C73DB"/>
    <w:rsid w:val="005C7609"/>
    <w:rsid w:val="005D0B82"/>
    <w:rsid w:val="005D197B"/>
    <w:rsid w:val="005D311B"/>
    <w:rsid w:val="005D3854"/>
    <w:rsid w:val="005D505A"/>
    <w:rsid w:val="005D55E4"/>
    <w:rsid w:val="005D7238"/>
    <w:rsid w:val="005D7AC1"/>
    <w:rsid w:val="005E232A"/>
    <w:rsid w:val="005E3090"/>
    <w:rsid w:val="005E49C1"/>
    <w:rsid w:val="005E4CDD"/>
    <w:rsid w:val="005E6714"/>
    <w:rsid w:val="005E6A60"/>
    <w:rsid w:val="005F2DA1"/>
    <w:rsid w:val="005F2EF1"/>
    <w:rsid w:val="005F36AD"/>
    <w:rsid w:val="005F3D03"/>
    <w:rsid w:val="005F3E11"/>
    <w:rsid w:val="005F4895"/>
    <w:rsid w:val="005F4A93"/>
    <w:rsid w:val="005F550A"/>
    <w:rsid w:val="005F609D"/>
    <w:rsid w:val="005F6EA0"/>
    <w:rsid w:val="00600B64"/>
    <w:rsid w:val="006017EF"/>
    <w:rsid w:val="00601D7E"/>
    <w:rsid w:val="00604964"/>
    <w:rsid w:val="00605317"/>
    <w:rsid w:val="0060552D"/>
    <w:rsid w:val="00606979"/>
    <w:rsid w:val="0060697E"/>
    <w:rsid w:val="00606B22"/>
    <w:rsid w:val="0060781F"/>
    <w:rsid w:val="006078E7"/>
    <w:rsid w:val="00607D24"/>
    <w:rsid w:val="00611F30"/>
    <w:rsid w:val="006123BD"/>
    <w:rsid w:val="00612F30"/>
    <w:rsid w:val="00615190"/>
    <w:rsid w:val="00616082"/>
    <w:rsid w:val="006165AF"/>
    <w:rsid w:val="006179EF"/>
    <w:rsid w:val="006205EE"/>
    <w:rsid w:val="00620BF3"/>
    <w:rsid w:val="00621109"/>
    <w:rsid w:val="00621506"/>
    <w:rsid w:val="00621803"/>
    <w:rsid w:val="00621CED"/>
    <w:rsid w:val="0062228D"/>
    <w:rsid w:val="006239CE"/>
    <w:rsid w:val="006242A4"/>
    <w:rsid w:val="00624D28"/>
    <w:rsid w:val="00626049"/>
    <w:rsid w:val="00626287"/>
    <w:rsid w:val="0062680D"/>
    <w:rsid w:val="0063005B"/>
    <w:rsid w:val="006315E2"/>
    <w:rsid w:val="00631611"/>
    <w:rsid w:val="0063194C"/>
    <w:rsid w:val="00631B3F"/>
    <w:rsid w:val="006321BC"/>
    <w:rsid w:val="00632E79"/>
    <w:rsid w:val="006336FF"/>
    <w:rsid w:val="006350B5"/>
    <w:rsid w:val="00635301"/>
    <w:rsid w:val="00635C89"/>
    <w:rsid w:val="006366CD"/>
    <w:rsid w:val="006415B3"/>
    <w:rsid w:val="00642724"/>
    <w:rsid w:val="0064272B"/>
    <w:rsid w:val="00643067"/>
    <w:rsid w:val="006456C2"/>
    <w:rsid w:val="00645EC9"/>
    <w:rsid w:val="00646F0B"/>
    <w:rsid w:val="0064717D"/>
    <w:rsid w:val="00647280"/>
    <w:rsid w:val="006505D9"/>
    <w:rsid w:val="00650D31"/>
    <w:rsid w:val="0065195D"/>
    <w:rsid w:val="0065364F"/>
    <w:rsid w:val="00653CCA"/>
    <w:rsid w:val="00654746"/>
    <w:rsid w:val="00655DE1"/>
    <w:rsid w:val="006567C2"/>
    <w:rsid w:val="00656F49"/>
    <w:rsid w:val="00657E40"/>
    <w:rsid w:val="00660531"/>
    <w:rsid w:val="006620B7"/>
    <w:rsid w:val="00662CF3"/>
    <w:rsid w:val="00663625"/>
    <w:rsid w:val="006668E5"/>
    <w:rsid w:val="00667BCF"/>
    <w:rsid w:val="00667E0F"/>
    <w:rsid w:val="006707D3"/>
    <w:rsid w:val="00670CAF"/>
    <w:rsid w:val="0067151E"/>
    <w:rsid w:val="00671646"/>
    <w:rsid w:val="006719F5"/>
    <w:rsid w:val="006731A5"/>
    <w:rsid w:val="0067484C"/>
    <w:rsid w:val="006776E8"/>
    <w:rsid w:val="00677CF8"/>
    <w:rsid w:val="00681722"/>
    <w:rsid w:val="006820FA"/>
    <w:rsid w:val="00682647"/>
    <w:rsid w:val="006854C3"/>
    <w:rsid w:val="0068556A"/>
    <w:rsid w:val="00685B5A"/>
    <w:rsid w:val="00685F5D"/>
    <w:rsid w:val="0068683B"/>
    <w:rsid w:val="00687DEA"/>
    <w:rsid w:val="0069137B"/>
    <w:rsid w:val="00691470"/>
    <w:rsid w:val="00692800"/>
    <w:rsid w:val="00692862"/>
    <w:rsid w:val="00693E7F"/>
    <w:rsid w:val="00694CC2"/>
    <w:rsid w:val="00695777"/>
    <w:rsid w:val="006972BF"/>
    <w:rsid w:val="0069767F"/>
    <w:rsid w:val="00697858"/>
    <w:rsid w:val="006A13D5"/>
    <w:rsid w:val="006A18FB"/>
    <w:rsid w:val="006A25CB"/>
    <w:rsid w:val="006A2885"/>
    <w:rsid w:val="006A2CFA"/>
    <w:rsid w:val="006A2D5D"/>
    <w:rsid w:val="006A5061"/>
    <w:rsid w:val="006A533F"/>
    <w:rsid w:val="006A565A"/>
    <w:rsid w:val="006B1180"/>
    <w:rsid w:val="006B14B6"/>
    <w:rsid w:val="006B2968"/>
    <w:rsid w:val="006B2CBD"/>
    <w:rsid w:val="006B3CED"/>
    <w:rsid w:val="006B40E9"/>
    <w:rsid w:val="006B57BF"/>
    <w:rsid w:val="006B64BC"/>
    <w:rsid w:val="006B6D5A"/>
    <w:rsid w:val="006B7948"/>
    <w:rsid w:val="006C1C79"/>
    <w:rsid w:val="006C1CB5"/>
    <w:rsid w:val="006C1D80"/>
    <w:rsid w:val="006C21FC"/>
    <w:rsid w:val="006C22A6"/>
    <w:rsid w:val="006C286C"/>
    <w:rsid w:val="006C28ED"/>
    <w:rsid w:val="006C4162"/>
    <w:rsid w:val="006C4AF9"/>
    <w:rsid w:val="006C5538"/>
    <w:rsid w:val="006C58E5"/>
    <w:rsid w:val="006C598C"/>
    <w:rsid w:val="006C5D34"/>
    <w:rsid w:val="006C6B5C"/>
    <w:rsid w:val="006C7F76"/>
    <w:rsid w:val="006C7FF2"/>
    <w:rsid w:val="006D3D9E"/>
    <w:rsid w:val="006D4115"/>
    <w:rsid w:val="006D41FE"/>
    <w:rsid w:val="006D5625"/>
    <w:rsid w:val="006D6AD1"/>
    <w:rsid w:val="006E163E"/>
    <w:rsid w:val="006E16E0"/>
    <w:rsid w:val="006E1885"/>
    <w:rsid w:val="006E2D04"/>
    <w:rsid w:val="006E2E2B"/>
    <w:rsid w:val="006E737B"/>
    <w:rsid w:val="006E7689"/>
    <w:rsid w:val="006E7855"/>
    <w:rsid w:val="006F1AA0"/>
    <w:rsid w:val="006F25A2"/>
    <w:rsid w:val="006F2690"/>
    <w:rsid w:val="006F26EF"/>
    <w:rsid w:val="006F4644"/>
    <w:rsid w:val="006F46CD"/>
    <w:rsid w:val="006F4B58"/>
    <w:rsid w:val="006F77C7"/>
    <w:rsid w:val="00701EA5"/>
    <w:rsid w:val="00705FB8"/>
    <w:rsid w:val="00710191"/>
    <w:rsid w:val="00711939"/>
    <w:rsid w:val="00711F9E"/>
    <w:rsid w:val="00712876"/>
    <w:rsid w:val="007137F3"/>
    <w:rsid w:val="00714558"/>
    <w:rsid w:val="00715F9C"/>
    <w:rsid w:val="0071662D"/>
    <w:rsid w:val="007168CF"/>
    <w:rsid w:val="00720B9C"/>
    <w:rsid w:val="00721D77"/>
    <w:rsid w:val="007226D9"/>
    <w:rsid w:val="0072373F"/>
    <w:rsid w:val="00724240"/>
    <w:rsid w:val="00724780"/>
    <w:rsid w:val="00724AC6"/>
    <w:rsid w:val="00724FD0"/>
    <w:rsid w:val="0072539B"/>
    <w:rsid w:val="007257B0"/>
    <w:rsid w:val="0072586B"/>
    <w:rsid w:val="00726918"/>
    <w:rsid w:val="007278F1"/>
    <w:rsid w:val="00730160"/>
    <w:rsid w:val="007303BD"/>
    <w:rsid w:val="00730E4E"/>
    <w:rsid w:val="00731269"/>
    <w:rsid w:val="00731853"/>
    <w:rsid w:val="00731DB9"/>
    <w:rsid w:val="00732B7B"/>
    <w:rsid w:val="00733620"/>
    <w:rsid w:val="0073402D"/>
    <w:rsid w:val="0073411B"/>
    <w:rsid w:val="00734E4B"/>
    <w:rsid w:val="007365D1"/>
    <w:rsid w:val="00736873"/>
    <w:rsid w:val="00737031"/>
    <w:rsid w:val="0074014E"/>
    <w:rsid w:val="00740831"/>
    <w:rsid w:val="007411FA"/>
    <w:rsid w:val="0074147D"/>
    <w:rsid w:val="00741804"/>
    <w:rsid w:val="0074240B"/>
    <w:rsid w:val="0074282F"/>
    <w:rsid w:val="00745B6F"/>
    <w:rsid w:val="007466E1"/>
    <w:rsid w:val="007466E6"/>
    <w:rsid w:val="00746CE5"/>
    <w:rsid w:val="00746D30"/>
    <w:rsid w:val="007470B8"/>
    <w:rsid w:val="00750DA8"/>
    <w:rsid w:val="00751147"/>
    <w:rsid w:val="0075121B"/>
    <w:rsid w:val="00751D4D"/>
    <w:rsid w:val="00753661"/>
    <w:rsid w:val="00754442"/>
    <w:rsid w:val="00756172"/>
    <w:rsid w:val="007561ED"/>
    <w:rsid w:val="00756DB8"/>
    <w:rsid w:val="00761411"/>
    <w:rsid w:val="007627A3"/>
    <w:rsid w:val="00762830"/>
    <w:rsid w:val="00763202"/>
    <w:rsid w:val="007633D6"/>
    <w:rsid w:val="0076656A"/>
    <w:rsid w:val="00767E20"/>
    <w:rsid w:val="00770311"/>
    <w:rsid w:val="0077107C"/>
    <w:rsid w:val="007724C9"/>
    <w:rsid w:val="0077371A"/>
    <w:rsid w:val="00773BF3"/>
    <w:rsid w:val="00773DEB"/>
    <w:rsid w:val="0077546E"/>
    <w:rsid w:val="007758C2"/>
    <w:rsid w:val="00776807"/>
    <w:rsid w:val="0077786A"/>
    <w:rsid w:val="00781FD6"/>
    <w:rsid w:val="0078231C"/>
    <w:rsid w:val="00782541"/>
    <w:rsid w:val="007832A5"/>
    <w:rsid w:val="0078373A"/>
    <w:rsid w:val="007839B5"/>
    <w:rsid w:val="00784956"/>
    <w:rsid w:val="00784A68"/>
    <w:rsid w:val="0078502B"/>
    <w:rsid w:val="007871AF"/>
    <w:rsid w:val="0078771E"/>
    <w:rsid w:val="00787ADB"/>
    <w:rsid w:val="00791B5A"/>
    <w:rsid w:val="007926C1"/>
    <w:rsid w:val="0079454E"/>
    <w:rsid w:val="00797195"/>
    <w:rsid w:val="007974F5"/>
    <w:rsid w:val="00797602"/>
    <w:rsid w:val="00797FCD"/>
    <w:rsid w:val="007A1190"/>
    <w:rsid w:val="007A2744"/>
    <w:rsid w:val="007A3C34"/>
    <w:rsid w:val="007A4CD7"/>
    <w:rsid w:val="007A63C0"/>
    <w:rsid w:val="007A6BC4"/>
    <w:rsid w:val="007A6D78"/>
    <w:rsid w:val="007A7C9B"/>
    <w:rsid w:val="007B0A04"/>
    <w:rsid w:val="007B0C3C"/>
    <w:rsid w:val="007B16A4"/>
    <w:rsid w:val="007B2398"/>
    <w:rsid w:val="007B3ED3"/>
    <w:rsid w:val="007B5A6A"/>
    <w:rsid w:val="007B5EAA"/>
    <w:rsid w:val="007B71F6"/>
    <w:rsid w:val="007C1C13"/>
    <w:rsid w:val="007C218C"/>
    <w:rsid w:val="007C3666"/>
    <w:rsid w:val="007C36C2"/>
    <w:rsid w:val="007C4282"/>
    <w:rsid w:val="007C4552"/>
    <w:rsid w:val="007C46AF"/>
    <w:rsid w:val="007C4A74"/>
    <w:rsid w:val="007C4E65"/>
    <w:rsid w:val="007C657F"/>
    <w:rsid w:val="007C76C9"/>
    <w:rsid w:val="007C7D6C"/>
    <w:rsid w:val="007D03DB"/>
    <w:rsid w:val="007D10D8"/>
    <w:rsid w:val="007D1D79"/>
    <w:rsid w:val="007D2819"/>
    <w:rsid w:val="007D3148"/>
    <w:rsid w:val="007D38B2"/>
    <w:rsid w:val="007D41BE"/>
    <w:rsid w:val="007D4A13"/>
    <w:rsid w:val="007D4E0C"/>
    <w:rsid w:val="007D5A6D"/>
    <w:rsid w:val="007D5ADD"/>
    <w:rsid w:val="007D6B97"/>
    <w:rsid w:val="007D70A9"/>
    <w:rsid w:val="007E0B6E"/>
    <w:rsid w:val="007E1720"/>
    <w:rsid w:val="007E1ABE"/>
    <w:rsid w:val="007E2CFF"/>
    <w:rsid w:val="007E2FE4"/>
    <w:rsid w:val="007E3244"/>
    <w:rsid w:val="007E36B0"/>
    <w:rsid w:val="007E4254"/>
    <w:rsid w:val="007E5A2B"/>
    <w:rsid w:val="007E5C33"/>
    <w:rsid w:val="007E6011"/>
    <w:rsid w:val="007E6438"/>
    <w:rsid w:val="007F10B3"/>
    <w:rsid w:val="007F1123"/>
    <w:rsid w:val="007F17AC"/>
    <w:rsid w:val="007F193C"/>
    <w:rsid w:val="007F1CA0"/>
    <w:rsid w:val="007F3420"/>
    <w:rsid w:val="007F3E98"/>
    <w:rsid w:val="007F58A4"/>
    <w:rsid w:val="007F58D7"/>
    <w:rsid w:val="007F5CAF"/>
    <w:rsid w:val="007F6883"/>
    <w:rsid w:val="007F70DA"/>
    <w:rsid w:val="0080070A"/>
    <w:rsid w:val="0080100C"/>
    <w:rsid w:val="008019D2"/>
    <w:rsid w:val="008021B5"/>
    <w:rsid w:val="00803500"/>
    <w:rsid w:val="00804649"/>
    <w:rsid w:val="00805282"/>
    <w:rsid w:val="00806526"/>
    <w:rsid w:val="00807485"/>
    <w:rsid w:val="00807533"/>
    <w:rsid w:val="00807FBB"/>
    <w:rsid w:val="00813FE2"/>
    <w:rsid w:val="008141F9"/>
    <w:rsid w:val="0081466F"/>
    <w:rsid w:val="008177FA"/>
    <w:rsid w:val="00817C56"/>
    <w:rsid w:val="00820589"/>
    <w:rsid w:val="0082087E"/>
    <w:rsid w:val="00823CC6"/>
    <w:rsid w:val="00825D25"/>
    <w:rsid w:val="00826834"/>
    <w:rsid w:val="00827DEF"/>
    <w:rsid w:val="00830DDD"/>
    <w:rsid w:val="00831EE2"/>
    <w:rsid w:val="00831FD3"/>
    <w:rsid w:val="00833EB8"/>
    <w:rsid w:val="00834685"/>
    <w:rsid w:val="00835DDE"/>
    <w:rsid w:val="00835FF6"/>
    <w:rsid w:val="008374A4"/>
    <w:rsid w:val="00837977"/>
    <w:rsid w:val="00837C47"/>
    <w:rsid w:val="00842566"/>
    <w:rsid w:val="00842652"/>
    <w:rsid w:val="00843158"/>
    <w:rsid w:val="00843E04"/>
    <w:rsid w:val="00845495"/>
    <w:rsid w:val="008464D6"/>
    <w:rsid w:val="008467B8"/>
    <w:rsid w:val="00847404"/>
    <w:rsid w:val="00850230"/>
    <w:rsid w:val="00850730"/>
    <w:rsid w:val="00850BCC"/>
    <w:rsid w:val="00850C5D"/>
    <w:rsid w:val="008515F3"/>
    <w:rsid w:val="00852074"/>
    <w:rsid w:val="00853DD9"/>
    <w:rsid w:val="00853FC5"/>
    <w:rsid w:val="00855238"/>
    <w:rsid w:val="00855845"/>
    <w:rsid w:val="008569FE"/>
    <w:rsid w:val="008578F7"/>
    <w:rsid w:val="00857EA1"/>
    <w:rsid w:val="00860A0B"/>
    <w:rsid w:val="00862018"/>
    <w:rsid w:val="008621B8"/>
    <w:rsid w:val="00862E9B"/>
    <w:rsid w:val="008641E3"/>
    <w:rsid w:val="008642B8"/>
    <w:rsid w:val="00864381"/>
    <w:rsid w:val="008647F9"/>
    <w:rsid w:val="00864A3D"/>
    <w:rsid w:val="00865044"/>
    <w:rsid w:val="00865330"/>
    <w:rsid w:val="00865772"/>
    <w:rsid w:val="00865CF6"/>
    <w:rsid w:val="00867286"/>
    <w:rsid w:val="0087124D"/>
    <w:rsid w:val="008728C0"/>
    <w:rsid w:val="00872BED"/>
    <w:rsid w:val="00872DCD"/>
    <w:rsid w:val="00872F0D"/>
    <w:rsid w:val="00873D4A"/>
    <w:rsid w:val="008745AA"/>
    <w:rsid w:val="00875ADD"/>
    <w:rsid w:val="00880063"/>
    <w:rsid w:val="00880446"/>
    <w:rsid w:val="00882ED0"/>
    <w:rsid w:val="00884127"/>
    <w:rsid w:val="0088655F"/>
    <w:rsid w:val="00886F82"/>
    <w:rsid w:val="00887821"/>
    <w:rsid w:val="00887EAA"/>
    <w:rsid w:val="008903D2"/>
    <w:rsid w:val="00890BE1"/>
    <w:rsid w:val="00891B60"/>
    <w:rsid w:val="00892749"/>
    <w:rsid w:val="00895173"/>
    <w:rsid w:val="008951DC"/>
    <w:rsid w:val="00896D3E"/>
    <w:rsid w:val="008970A8"/>
    <w:rsid w:val="008A1FFB"/>
    <w:rsid w:val="008A20AB"/>
    <w:rsid w:val="008A27F8"/>
    <w:rsid w:val="008A2D88"/>
    <w:rsid w:val="008A3780"/>
    <w:rsid w:val="008A41E0"/>
    <w:rsid w:val="008A51E4"/>
    <w:rsid w:val="008A638D"/>
    <w:rsid w:val="008A6473"/>
    <w:rsid w:val="008A6F63"/>
    <w:rsid w:val="008A780A"/>
    <w:rsid w:val="008B010C"/>
    <w:rsid w:val="008B05B1"/>
    <w:rsid w:val="008B1CE3"/>
    <w:rsid w:val="008B2810"/>
    <w:rsid w:val="008B2C71"/>
    <w:rsid w:val="008B2CEF"/>
    <w:rsid w:val="008B5241"/>
    <w:rsid w:val="008B5557"/>
    <w:rsid w:val="008B6E12"/>
    <w:rsid w:val="008C0062"/>
    <w:rsid w:val="008C0400"/>
    <w:rsid w:val="008C11C4"/>
    <w:rsid w:val="008C24F3"/>
    <w:rsid w:val="008C2829"/>
    <w:rsid w:val="008C35B9"/>
    <w:rsid w:val="008C4BF9"/>
    <w:rsid w:val="008C794F"/>
    <w:rsid w:val="008D0C19"/>
    <w:rsid w:val="008D193A"/>
    <w:rsid w:val="008D1B08"/>
    <w:rsid w:val="008D3F95"/>
    <w:rsid w:val="008D4F83"/>
    <w:rsid w:val="008D74C3"/>
    <w:rsid w:val="008E163C"/>
    <w:rsid w:val="008E1BF6"/>
    <w:rsid w:val="008E3BBE"/>
    <w:rsid w:val="008E4A9A"/>
    <w:rsid w:val="008E520E"/>
    <w:rsid w:val="008E57DB"/>
    <w:rsid w:val="008E5949"/>
    <w:rsid w:val="008E6C86"/>
    <w:rsid w:val="008F1234"/>
    <w:rsid w:val="008F18DE"/>
    <w:rsid w:val="008F4071"/>
    <w:rsid w:val="008F4A79"/>
    <w:rsid w:val="008F4AFE"/>
    <w:rsid w:val="008F553A"/>
    <w:rsid w:val="008F567E"/>
    <w:rsid w:val="009005FF"/>
    <w:rsid w:val="0090089C"/>
    <w:rsid w:val="00900970"/>
    <w:rsid w:val="00900DBE"/>
    <w:rsid w:val="00901AD8"/>
    <w:rsid w:val="00902940"/>
    <w:rsid w:val="00902B5D"/>
    <w:rsid w:val="00903FA6"/>
    <w:rsid w:val="009052AC"/>
    <w:rsid w:val="009054F8"/>
    <w:rsid w:val="0090616B"/>
    <w:rsid w:val="009068F2"/>
    <w:rsid w:val="00907722"/>
    <w:rsid w:val="00911628"/>
    <w:rsid w:val="00911898"/>
    <w:rsid w:val="00913C0A"/>
    <w:rsid w:val="0091440A"/>
    <w:rsid w:val="009152ED"/>
    <w:rsid w:val="0091536B"/>
    <w:rsid w:val="00916280"/>
    <w:rsid w:val="009168D1"/>
    <w:rsid w:val="00920030"/>
    <w:rsid w:val="0092104B"/>
    <w:rsid w:val="00922539"/>
    <w:rsid w:val="00922C7B"/>
    <w:rsid w:val="0092334B"/>
    <w:rsid w:val="009233A7"/>
    <w:rsid w:val="00923747"/>
    <w:rsid w:val="0092396E"/>
    <w:rsid w:val="00925AD4"/>
    <w:rsid w:val="009304D6"/>
    <w:rsid w:val="00930BD0"/>
    <w:rsid w:val="00931B4C"/>
    <w:rsid w:val="00931DC0"/>
    <w:rsid w:val="00931E52"/>
    <w:rsid w:val="009323BB"/>
    <w:rsid w:val="00932969"/>
    <w:rsid w:val="00932AAB"/>
    <w:rsid w:val="00933D60"/>
    <w:rsid w:val="00937945"/>
    <w:rsid w:val="00937CC6"/>
    <w:rsid w:val="00937DD9"/>
    <w:rsid w:val="00940235"/>
    <w:rsid w:val="00940305"/>
    <w:rsid w:val="009409BF"/>
    <w:rsid w:val="00940CE1"/>
    <w:rsid w:val="00941872"/>
    <w:rsid w:val="00942C7D"/>
    <w:rsid w:val="0094366E"/>
    <w:rsid w:val="009450A9"/>
    <w:rsid w:val="00945D86"/>
    <w:rsid w:val="00946BBB"/>
    <w:rsid w:val="00947746"/>
    <w:rsid w:val="00950D3F"/>
    <w:rsid w:val="00950DEA"/>
    <w:rsid w:val="00954D6D"/>
    <w:rsid w:val="009553A3"/>
    <w:rsid w:val="00955ECA"/>
    <w:rsid w:val="00956BFE"/>
    <w:rsid w:val="0096060F"/>
    <w:rsid w:val="00960BE2"/>
    <w:rsid w:val="00960DE3"/>
    <w:rsid w:val="0096117D"/>
    <w:rsid w:val="00961FC5"/>
    <w:rsid w:val="0096219C"/>
    <w:rsid w:val="00963479"/>
    <w:rsid w:val="0096538A"/>
    <w:rsid w:val="009701A4"/>
    <w:rsid w:val="009704CA"/>
    <w:rsid w:val="00970AFC"/>
    <w:rsid w:val="009745F6"/>
    <w:rsid w:val="00974B6C"/>
    <w:rsid w:val="00975302"/>
    <w:rsid w:val="009757C1"/>
    <w:rsid w:val="00975BAC"/>
    <w:rsid w:val="00976DEC"/>
    <w:rsid w:val="00977CA4"/>
    <w:rsid w:val="0098055F"/>
    <w:rsid w:val="009819A9"/>
    <w:rsid w:val="00981DAF"/>
    <w:rsid w:val="0098368B"/>
    <w:rsid w:val="009836BC"/>
    <w:rsid w:val="0098495B"/>
    <w:rsid w:val="0098521A"/>
    <w:rsid w:val="00985347"/>
    <w:rsid w:val="00985BA4"/>
    <w:rsid w:val="00990754"/>
    <w:rsid w:val="00990868"/>
    <w:rsid w:val="00990C39"/>
    <w:rsid w:val="00991817"/>
    <w:rsid w:val="009922B2"/>
    <w:rsid w:val="00992BE1"/>
    <w:rsid w:val="00992DCE"/>
    <w:rsid w:val="009935DB"/>
    <w:rsid w:val="00995A68"/>
    <w:rsid w:val="009973A6"/>
    <w:rsid w:val="00997694"/>
    <w:rsid w:val="009976AE"/>
    <w:rsid w:val="009A0D5B"/>
    <w:rsid w:val="009A170F"/>
    <w:rsid w:val="009A2EA7"/>
    <w:rsid w:val="009A2F39"/>
    <w:rsid w:val="009A3DC3"/>
    <w:rsid w:val="009A56BF"/>
    <w:rsid w:val="009A7033"/>
    <w:rsid w:val="009B015B"/>
    <w:rsid w:val="009B0AAB"/>
    <w:rsid w:val="009B20AE"/>
    <w:rsid w:val="009B2617"/>
    <w:rsid w:val="009B4E77"/>
    <w:rsid w:val="009B50B4"/>
    <w:rsid w:val="009B55C1"/>
    <w:rsid w:val="009B6D47"/>
    <w:rsid w:val="009B6FF5"/>
    <w:rsid w:val="009B7DC0"/>
    <w:rsid w:val="009C083B"/>
    <w:rsid w:val="009C1738"/>
    <w:rsid w:val="009C37BA"/>
    <w:rsid w:val="009C3901"/>
    <w:rsid w:val="009C3A5A"/>
    <w:rsid w:val="009C5682"/>
    <w:rsid w:val="009C5EE4"/>
    <w:rsid w:val="009C61BC"/>
    <w:rsid w:val="009C635A"/>
    <w:rsid w:val="009C6517"/>
    <w:rsid w:val="009C688A"/>
    <w:rsid w:val="009C794A"/>
    <w:rsid w:val="009C7FCC"/>
    <w:rsid w:val="009D00AB"/>
    <w:rsid w:val="009D02E4"/>
    <w:rsid w:val="009D0A0A"/>
    <w:rsid w:val="009D157A"/>
    <w:rsid w:val="009D2C2E"/>
    <w:rsid w:val="009D5736"/>
    <w:rsid w:val="009D6073"/>
    <w:rsid w:val="009D6164"/>
    <w:rsid w:val="009D6651"/>
    <w:rsid w:val="009D6C5F"/>
    <w:rsid w:val="009E0A28"/>
    <w:rsid w:val="009E1519"/>
    <w:rsid w:val="009E23DE"/>
    <w:rsid w:val="009E2AE4"/>
    <w:rsid w:val="009E2C76"/>
    <w:rsid w:val="009E30B2"/>
    <w:rsid w:val="009E3619"/>
    <w:rsid w:val="009E3E74"/>
    <w:rsid w:val="009E4100"/>
    <w:rsid w:val="009E4374"/>
    <w:rsid w:val="009E4857"/>
    <w:rsid w:val="009E56F2"/>
    <w:rsid w:val="009E7DE6"/>
    <w:rsid w:val="009F19F7"/>
    <w:rsid w:val="009F1BF7"/>
    <w:rsid w:val="009F2CFC"/>
    <w:rsid w:val="009F5378"/>
    <w:rsid w:val="009F6029"/>
    <w:rsid w:val="009F6BB8"/>
    <w:rsid w:val="009F6E2A"/>
    <w:rsid w:val="00A0094A"/>
    <w:rsid w:val="00A00CE4"/>
    <w:rsid w:val="00A01328"/>
    <w:rsid w:val="00A03343"/>
    <w:rsid w:val="00A05940"/>
    <w:rsid w:val="00A05AC6"/>
    <w:rsid w:val="00A07F49"/>
    <w:rsid w:val="00A10C86"/>
    <w:rsid w:val="00A117DB"/>
    <w:rsid w:val="00A119AA"/>
    <w:rsid w:val="00A11BE8"/>
    <w:rsid w:val="00A12CD0"/>
    <w:rsid w:val="00A12DD2"/>
    <w:rsid w:val="00A13495"/>
    <w:rsid w:val="00A144FD"/>
    <w:rsid w:val="00A16C10"/>
    <w:rsid w:val="00A16E3B"/>
    <w:rsid w:val="00A20097"/>
    <w:rsid w:val="00A2142B"/>
    <w:rsid w:val="00A22974"/>
    <w:rsid w:val="00A23AC9"/>
    <w:rsid w:val="00A24327"/>
    <w:rsid w:val="00A25720"/>
    <w:rsid w:val="00A25B75"/>
    <w:rsid w:val="00A270C7"/>
    <w:rsid w:val="00A30DD8"/>
    <w:rsid w:val="00A31655"/>
    <w:rsid w:val="00A31937"/>
    <w:rsid w:val="00A31F1B"/>
    <w:rsid w:val="00A3228C"/>
    <w:rsid w:val="00A328F5"/>
    <w:rsid w:val="00A32ECE"/>
    <w:rsid w:val="00A33419"/>
    <w:rsid w:val="00A34433"/>
    <w:rsid w:val="00A347C4"/>
    <w:rsid w:val="00A358CB"/>
    <w:rsid w:val="00A375B9"/>
    <w:rsid w:val="00A40D79"/>
    <w:rsid w:val="00A40E7D"/>
    <w:rsid w:val="00A4132B"/>
    <w:rsid w:val="00A462E9"/>
    <w:rsid w:val="00A46A92"/>
    <w:rsid w:val="00A501C5"/>
    <w:rsid w:val="00A50C40"/>
    <w:rsid w:val="00A50F1C"/>
    <w:rsid w:val="00A51A59"/>
    <w:rsid w:val="00A52E0E"/>
    <w:rsid w:val="00A5389F"/>
    <w:rsid w:val="00A53F56"/>
    <w:rsid w:val="00A54433"/>
    <w:rsid w:val="00A55AB5"/>
    <w:rsid w:val="00A55B7B"/>
    <w:rsid w:val="00A572EA"/>
    <w:rsid w:val="00A57685"/>
    <w:rsid w:val="00A6160C"/>
    <w:rsid w:val="00A62518"/>
    <w:rsid w:val="00A627ED"/>
    <w:rsid w:val="00A62B22"/>
    <w:rsid w:val="00A64C6A"/>
    <w:rsid w:val="00A66E15"/>
    <w:rsid w:val="00A70969"/>
    <w:rsid w:val="00A711B2"/>
    <w:rsid w:val="00A71AF0"/>
    <w:rsid w:val="00A75576"/>
    <w:rsid w:val="00A763F3"/>
    <w:rsid w:val="00A76B41"/>
    <w:rsid w:val="00A7762F"/>
    <w:rsid w:val="00A777DE"/>
    <w:rsid w:val="00A8056F"/>
    <w:rsid w:val="00A817FB"/>
    <w:rsid w:val="00A81C06"/>
    <w:rsid w:val="00A82B73"/>
    <w:rsid w:val="00A8326B"/>
    <w:rsid w:val="00A83858"/>
    <w:rsid w:val="00A84802"/>
    <w:rsid w:val="00A85139"/>
    <w:rsid w:val="00A8572C"/>
    <w:rsid w:val="00A86BD1"/>
    <w:rsid w:val="00A878BE"/>
    <w:rsid w:val="00A91AF7"/>
    <w:rsid w:val="00A9210B"/>
    <w:rsid w:val="00A949AD"/>
    <w:rsid w:val="00A95016"/>
    <w:rsid w:val="00A952EE"/>
    <w:rsid w:val="00A9558B"/>
    <w:rsid w:val="00A9603C"/>
    <w:rsid w:val="00A97699"/>
    <w:rsid w:val="00AA0ED5"/>
    <w:rsid w:val="00AA0EFE"/>
    <w:rsid w:val="00AA1418"/>
    <w:rsid w:val="00AA1588"/>
    <w:rsid w:val="00AA3515"/>
    <w:rsid w:val="00AA3BB8"/>
    <w:rsid w:val="00AA48BF"/>
    <w:rsid w:val="00AA4B6F"/>
    <w:rsid w:val="00AB1721"/>
    <w:rsid w:val="00AB1D38"/>
    <w:rsid w:val="00AB2115"/>
    <w:rsid w:val="00AB365E"/>
    <w:rsid w:val="00AB380A"/>
    <w:rsid w:val="00AB4AE7"/>
    <w:rsid w:val="00AB5410"/>
    <w:rsid w:val="00AB6612"/>
    <w:rsid w:val="00AB6E5A"/>
    <w:rsid w:val="00AB7B69"/>
    <w:rsid w:val="00AC0302"/>
    <w:rsid w:val="00AC1764"/>
    <w:rsid w:val="00AC2D55"/>
    <w:rsid w:val="00AC37AC"/>
    <w:rsid w:val="00AC41D8"/>
    <w:rsid w:val="00AC48AB"/>
    <w:rsid w:val="00AC4B77"/>
    <w:rsid w:val="00AD2833"/>
    <w:rsid w:val="00AD28A1"/>
    <w:rsid w:val="00AD3093"/>
    <w:rsid w:val="00AD4DE1"/>
    <w:rsid w:val="00AD622B"/>
    <w:rsid w:val="00AD6700"/>
    <w:rsid w:val="00AD715E"/>
    <w:rsid w:val="00AE09E6"/>
    <w:rsid w:val="00AE0D8F"/>
    <w:rsid w:val="00AE15CA"/>
    <w:rsid w:val="00AE261C"/>
    <w:rsid w:val="00AE3644"/>
    <w:rsid w:val="00AE47DD"/>
    <w:rsid w:val="00AE4A63"/>
    <w:rsid w:val="00AE4E4A"/>
    <w:rsid w:val="00AE4EF6"/>
    <w:rsid w:val="00AE5786"/>
    <w:rsid w:val="00AE5B3D"/>
    <w:rsid w:val="00AE626B"/>
    <w:rsid w:val="00AE73A6"/>
    <w:rsid w:val="00AE7AF8"/>
    <w:rsid w:val="00AF0637"/>
    <w:rsid w:val="00AF0991"/>
    <w:rsid w:val="00AF2263"/>
    <w:rsid w:val="00AF2FE1"/>
    <w:rsid w:val="00AF4084"/>
    <w:rsid w:val="00AF46AD"/>
    <w:rsid w:val="00AF4B60"/>
    <w:rsid w:val="00AF4D6F"/>
    <w:rsid w:val="00AF4D96"/>
    <w:rsid w:val="00AF4F38"/>
    <w:rsid w:val="00AF53CE"/>
    <w:rsid w:val="00AF6539"/>
    <w:rsid w:val="00AF7903"/>
    <w:rsid w:val="00AF79C4"/>
    <w:rsid w:val="00B00118"/>
    <w:rsid w:val="00B0179C"/>
    <w:rsid w:val="00B02168"/>
    <w:rsid w:val="00B04163"/>
    <w:rsid w:val="00B05C66"/>
    <w:rsid w:val="00B0617E"/>
    <w:rsid w:val="00B0648F"/>
    <w:rsid w:val="00B06EFD"/>
    <w:rsid w:val="00B122A0"/>
    <w:rsid w:val="00B12C84"/>
    <w:rsid w:val="00B13D6C"/>
    <w:rsid w:val="00B151E7"/>
    <w:rsid w:val="00B15698"/>
    <w:rsid w:val="00B16108"/>
    <w:rsid w:val="00B2031C"/>
    <w:rsid w:val="00B20812"/>
    <w:rsid w:val="00B21A85"/>
    <w:rsid w:val="00B21E17"/>
    <w:rsid w:val="00B238BA"/>
    <w:rsid w:val="00B245A8"/>
    <w:rsid w:val="00B24F49"/>
    <w:rsid w:val="00B26D7F"/>
    <w:rsid w:val="00B30C8A"/>
    <w:rsid w:val="00B3234D"/>
    <w:rsid w:val="00B3311D"/>
    <w:rsid w:val="00B3380B"/>
    <w:rsid w:val="00B355B2"/>
    <w:rsid w:val="00B357E5"/>
    <w:rsid w:val="00B35D87"/>
    <w:rsid w:val="00B37437"/>
    <w:rsid w:val="00B374C9"/>
    <w:rsid w:val="00B40047"/>
    <w:rsid w:val="00B4033D"/>
    <w:rsid w:val="00B41156"/>
    <w:rsid w:val="00B41368"/>
    <w:rsid w:val="00B413D2"/>
    <w:rsid w:val="00B41438"/>
    <w:rsid w:val="00B42393"/>
    <w:rsid w:val="00B43537"/>
    <w:rsid w:val="00B43D9B"/>
    <w:rsid w:val="00B4530B"/>
    <w:rsid w:val="00B45BED"/>
    <w:rsid w:val="00B46283"/>
    <w:rsid w:val="00B505E9"/>
    <w:rsid w:val="00B50E40"/>
    <w:rsid w:val="00B50F30"/>
    <w:rsid w:val="00B51A20"/>
    <w:rsid w:val="00B52B24"/>
    <w:rsid w:val="00B535AD"/>
    <w:rsid w:val="00B537A4"/>
    <w:rsid w:val="00B53BFB"/>
    <w:rsid w:val="00B55BF4"/>
    <w:rsid w:val="00B56A77"/>
    <w:rsid w:val="00B57824"/>
    <w:rsid w:val="00B5788C"/>
    <w:rsid w:val="00B60452"/>
    <w:rsid w:val="00B60DB0"/>
    <w:rsid w:val="00B632C5"/>
    <w:rsid w:val="00B6343A"/>
    <w:rsid w:val="00B64635"/>
    <w:rsid w:val="00B650AC"/>
    <w:rsid w:val="00B6555F"/>
    <w:rsid w:val="00B65C79"/>
    <w:rsid w:val="00B661A1"/>
    <w:rsid w:val="00B6794E"/>
    <w:rsid w:val="00B67C5A"/>
    <w:rsid w:val="00B67EEC"/>
    <w:rsid w:val="00B70F4D"/>
    <w:rsid w:val="00B74329"/>
    <w:rsid w:val="00B7439F"/>
    <w:rsid w:val="00B77E23"/>
    <w:rsid w:val="00B77F7C"/>
    <w:rsid w:val="00B80C6E"/>
    <w:rsid w:val="00B81BA4"/>
    <w:rsid w:val="00B81C8D"/>
    <w:rsid w:val="00B8441B"/>
    <w:rsid w:val="00B84AB9"/>
    <w:rsid w:val="00B870DD"/>
    <w:rsid w:val="00B875B6"/>
    <w:rsid w:val="00B877C2"/>
    <w:rsid w:val="00B913E5"/>
    <w:rsid w:val="00B91AB4"/>
    <w:rsid w:val="00B923E0"/>
    <w:rsid w:val="00B930BB"/>
    <w:rsid w:val="00B9368D"/>
    <w:rsid w:val="00B93A3F"/>
    <w:rsid w:val="00B93A86"/>
    <w:rsid w:val="00B9428F"/>
    <w:rsid w:val="00B942E5"/>
    <w:rsid w:val="00B9502B"/>
    <w:rsid w:val="00B961F4"/>
    <w:rsid w:val="00B96204"/>
    <w:rsid w:val="00B962D5"/>
    <w:rsid w:val="00B96560"/>
    <w:rsid w:val="00B970BD"/>
    <w:rsid w:val="00BA099B"/>
    <w:rsid w:val="00BA1553"/>
    <w:rsid w:val="00BA1EBC"/>
    <w:rsid w:val="00BA210A"/>
    <w:rsid w:val="00BA27D7"/>
    <w:rsid w:val="00BA29E0"/>
    <w:rsid w:val="00BA3D20"/>
    <w:rsid w:val="00BA44F7"/>
    <w:rsid w:val="00BA4754"/>
    <w:rsid w:val="00BA5323"/>
    <w:rsid w:val="00BA580A"/>
    <w:rsid w:val="00BA5EE0"/>
    <w:rsid w:val="00BA6A4F"/>
    <w:rsid w:val="00BA7837"/>
    <w:rsid w:val="00BA79E1"/>
    <w:rsid w:val="00BB03D7"/>
    <w:rsid w:val="00BB2DAE"/>
    <w:rsid w:val="00BB5ED2"/>
    <w:rsid w:val="00BB6CCC"/>
    <w:rsid w:val="00BB70BD"/>
    <w:rsid w:val="00BB7697"/>
    <w:rsid w:val="00BC0167"/>
    <w:rsid w:val="00BC1024"/>
    <w:rsid w:val="00BC1570"/>
    <w:rsid w:val="00BC173E"/>
    <w:rsid w:val="00BC28DE"/>
    <w:rsid w:val="00BC328D"/>
    <w:rsid w:val="00BC34A5"/>
    <w:rsid w:val="00BC39EC"/>
    <w:rsid w:val="00BC3BE4"/>
    <w:rsid w:val="00BC4A50"/>
    <w:rsid w:val="00BC558E"/>
    <w:rsid w:val="00BC6584"/>
    <w:rsid w:val="00BC6E8F"/>
    <w:rsid w:val="00BC6F14"/>
    <w:rsid w:val="00BC76EC"/>
    <w:rsid w:val="00BC7B28"/>
    <w:rsid w:val="00BC7DDC"/>
    <w:rsid w:val="00BD020C"/>
    <w:rsid w:val="00BD1A4C"/>
    <w:rsid w:val="00BD2255"/>
    <w:rsid w:val="00BD313A"/>
    <w:rsid w:val="00BD3AF8"/>
    <w:rsid w:val="00BD48B2"/>
    <w:rsid w:val="00BD4A8D"/>
    <w:rsid w:val="00BD54D8"/>
    <w:rsid w:val="00BD561A"/>
    <w:rsid w:val="00BD58A8"/>
    <w:rsid w:val="00BD6876"/>
    <w:rsid w:val="00BD6B69"/>
    <w:rsid w:val="00BD7E66"/>
    <w:rsid w:val="00BE0F4E"/>
    <w:rsid w:val="00BE31B1"/>
    <w:rsid w:val="00BE3F2A"/>
    <w:rsid w:val="00BE5F6E"/>
    <w:rsid w:val="00BE6674"/>
    <w:rsid w:val="00BF241F"/>
    <w:rsid w:val="00BF2EB5"/>
    <w:rsid w:val="00BF3EAB"/>
    <w:rsid w:val="00BF5561"/>
    <w:rsid w:val="00BF5DE8"/>
    <w:rsid w:val="00BF6838"/>
    <w:rsid w:val="00BF713B"/>
    <w:rsid w:val="00BF7903"/>
    <w:rsid w:val="00C00C09"/>
    <w:rsid w:val="00C01E7C"/>
    <w:rsid w:val="00C0239F"/>
    <w:rsid w:val="00C02451"/>
    <w:rsid w:val="00C04659"/>
    <w:rsid w:val="00C047BB"/>
    <w:rsid w:val="00C051A4"/>
    <w:rsid w:val="00C0595C"/>
    <w:rsid w:val="00C06181"/>
    <w:rsid w:val="00C0697A"/>
    <w:rsid w:val="00C06B21"/>
    <w:rsid w:val="00C06CE2"/>
    <w:rsid w:val="00C06CE3"/>
    <w:rsid w:val="00C06F33"/>
    <w:rsid w:val="00C106D4"/>
    <w:rsid w:val="00C1256F"/>
    <w:rsid w:val="00C13342"/>
    <w:rsid w:val="00C138D3"/>
    <w:rsid w:val="00C140AA"/>
    <w:rsid w:val="00C143B0"/>
    <w:rsid w:val="00C15A97"/>
    <w:rsid w:val="00C15CC6"/>
    <w:rsid w:val="00C16048"/>
    <w:rsid w:val="00C1677F"/>
    <w:rsid w:val="00C16C1E"/>
    <w:rsid w:val="00C16EFA"/>
    <w:rsid w:val="00C17626"/>
    <w:rsid w:val="00C20BEB"/>
    <w:rsid w:val="00C257FB"/>
    <w:rsid w:val="00C31795"/>
    <w:rsid w:val="00C3200C"/>
    <w:rsid w:val="00C3215C"/>
    <w:rsid w:val="00C328AB"/>
    <w:rsid w:val="00C337BF"/>
    <w:rsid w:val="00C367E8"/>
    <w:rsid w:val="00C36A24"/>
    <w:rsid w:val="00C36ED8"/>
    <w:rsid w:val="00C37BCB"/>
    <w:rsid w:val="00C4132D"/>
    <w:rsid w:val="00C44226"/>
    <w:rsid w:val="00C45045"/>
    <w:rsid w:val="00C45377"/>
    <w:rsid w:val="00C45686"/>
    <w:rsid w:val="00C45DEB"/>
    <w:rsid w:val="00C46FAF"/>
    <w:rsid w:val="00C50FF2"/>
    <w:rsid w:val="00C51D38"/>
    <w:rsid w:val="00C53722"/>
    <w:rsid w:val="00C552DE"/>
    <w:rsid w:val="00C558B4"/>
    <w:rsid w:val="00C56404"/>
    <w:rsid w:val="00C57F3B"/>
    <w:rsid w:val="00C61DD6"/>
    <w:rsid w:val="00C62708"/>
    <w:rsid w:val="00C63B64"/>
    <w:rsid w:val="00C63C55"/>
    <w:rsid w:val="00C63DFE"/>
    <w:rsid w:val="00C64D7D"/>
    <w:rsid w:val="00C65D9D"/>
    <w:rsid w:val="00C666D9"/>
    <w:rsid w:val="00C6769D"/>
    <w:rsid w:val="00C67958"/>
    <w:rsid w:val="00C67A08"/>
    <w:rsid w:val="00C67EBD"/>
    <w:rsid w:val="00C7085B"/>
    <w:rsid w:val="00C715A2"/>
    <w:rsid w:val="00C71D1E"/>
    <w:rsid w:val="00C72D01"/>
    <w:rsid w:val="00C73003"/>
    <w:rsid w:val="00C73983"/>
    <w:rsid w:val="00C73C77"/>
    <w:rsid w:val="00C743EB"/>
    <w:rsid w:val="00C75161"/>
    <w:rsid w:val="00C776D8"/>
    <w:rsid w:val="00C7778F"/>
    <w:rsid w:val="00C82508"/>
    <w:rsid w:val="00C82870"/>
    <w:rsid w:val="00C82E03"/>
    <w:rsid w:val="00C85E80"/>
    <w:rsid w:val="00C8673D"/>
    <w:rsid w:val="00C86E29"/>
    <w:rsid w:val="00C901BF"/>
    <w:rsid w:val="00C90447"/>
    <w:rsid w:val="00C90A97"/>
    <w:rsid w:val="00C9130E"/>
    <w:rsid w:val="00C915F8"/>
    <w:rsid w:val="00C91A73"/>
    <w:rsid w:val="00C91E5F"/>
    <w:rsid w:val="00C92C7A"/>
    <w:rsid w:val="00C94669"/>
    <w:rsid w:val="00C95CE1"/>
    <w:rsid w:val="00C971F1"/>
    <w:rsid w:val="00C97790"/>
    <w:rsid w:val="00C97CF5"/>
    <w:rsid w:val="00CA0FAA"/>
    <w:rsid w:val="00CA154A"/>
    <w:rsid w:val="00CA1BA6"/>
    <w:rsid w:val="00CA1D3C"/>
    <w:rsid w:val="00CA533F"/>
    <w:rsid w:val="00CA639E"/>
    <w:rsid w:val="00CA6E2D"/>
    <w:rsid w:val="00CA7D0F"/>
    <w:rsid w:val="00CB080D"/>
    <w:rsid w:val="00CB1C72"/>
    <w:rsid w:val="00CB2B9F"/>
    <w:rsid w:val="00CB33A5"/>
    <w:rsid w:val="00CB33EA"/>
    <w:rsid w:val="00CB36D1"/>
    <w:rsid w:val="00CB5B85"/>
    <w:rsid w:val="00CC2AB2"/>
    <w:rsid w:val="00CC2B4D"/>
    <w:rsid w:val="00CC2BAC"/>
    <w:rsid w:val="00CC3F75"/>
    <w:rsid w:val="00CC3FB4"/>
    <w:rsid w:val="00CC4405"/>
    <w:rsid w:val="00CC5BFE"/>
    <w:rsid w:val="00CD1156"/>
    <w:rsid w:val="00CD2685"/>
    <w:rsid w:val="00CD3DFC"/>
    <w:rsid w:val="00CD4146"/>
    <w:rsid w:val="00CD45D5"/>
    <w:rsid w:val="00CD5C37"/>
    <w:rsid w:val="00CD649D"/>
    <w:rsid w:val="00CD64A5"/>
    <w:rsid w:val="00CE236A"/>
    <w:rsid w:val="00CE2F0B"/>
    <w:rsid w:val="00CE4448"/>
    <w:rsid w:val="00CE527B"/>
    <w:rsid w:val="00CE646E"/>
    <w:rsid w:val="00CE77B2"/>
    <w:rsid w:val="00CE77DA"/>
    <w:rsid w:val="00CF0048"/>
    <w:rsid w:val="00CF15DB"/>
    <w:rsid w:val="00CF1EB4"/>
    <w:rsid w:val="00CF2F61"/>
    <w:rsid w:val="00CF339B"/>
    <w:rsid w:val="00CF3783"/>
    <w:rsid w:val="00CF388C"/>
    <w:rsid w:val="00CF3975"/>
    <w:rsid w:val="00CF69A2"/>
    <w:rsid w:val="00CF73CE"/>
    <w:rsid w:val="00CF74F7"/>
    <w:rsid w:val="00D01985"/>
    <w:rsid w:val="00D031D9"/>
    <w:rsid w:val="00D04283"/>
    <w:rsid w:val="00D04AC1"/>
    <w:rsid w:val="00D04B8F"/>
    <w:rsid w:val="00D04C6D"/>
    <w:rsid w:val="00D06B32"/>
    <w:rsid w:val="00D07050"/>
    <w:rsid w:val="00D0711A"/>
    <w:rsid w:val="00D073D2"/>
    <w:rsid w:val="00D10E4C"/>
    <w:rsid w:val="00D13B43"/>
    <w:rsid w:val="00D142A4"/>
    <w:rsid w:val="00D146FA"/>
    <w:rsid w:val="00D16CBF"/>
    <w:rsid w:val="00D16E30"/>
    <w:rsid w:val="00D1754A"/>
    <w:rsid w:val="00D20406"/>
    <w:rsid w:val="00D21403"/>
    <w:rsid w:val="00D233E8"/>
    <w:rsid w:val="00D2351D"/>
    <w:rsid w:val="00D23CAC"/>
    <w:rsid w:val="00D25261"/>
    <w:rsid w:val="00D25539"/>
    <w:rsid w:val="00D26C79"/>
    <w:rsid w:val="00D273DC"/>
    <w:rsid w:val="00D27909"/>
    <w:rsid w:val="00D348C3"/>
    <w:rsid w:val="00D34A25"/>
    <w:rsid w:val="00D40AC3"/>
    <w:rsid w:val="00D41914"/>
    <w:rsid w:val="00D41E0A"/>
    <w:rsid w:val="00D41F0B"/>
    <w:rsid w:val="00D42446"/>
    <w:rsid w:val="00D44F6D"/>
    <w:rsid w:val="00D4535F"/>
    <w:rsid w:val="00D455C9"/>
    <w:rsid w:val="00D456DB"/>
    <w:rsid w:val="00D50D5F"/>
    <w:rsid w:val="00D52576"/>
    <w:rsid w:val="00D540CC"/>
    <w:rsid w:val="00D548D7"/>
    <w:rsid w:val="00D55B8B"/>
    <w:rsid w:val="00D5655B"/>
    <w:rsid w:val="00D56D77"/>
    <w:rsid w:val="00D6007B"/>
    <w:rsid w:val="00D61456"/>
    <w:rsid w:val="00D62155"/>
    <w:rsid w:val="00D62CF2"/>
    <w:rsid w:val="00D62EF2"/>
    <w:rsid w:val="00D630FE"/>
    <w:rsid w:val="00D63103"/>
    <w:rsid w:val="00D63736"/>
    <w:rsid w:val="00D64777"/>
    <w:rsid w:val="00D65183"/>
    <w:rsid w:val="00D65A32"/>
    <w:rsid w:val="00D6634C"/>
    <w:rsid w:val="00D717F0"/>
    <w:rsid w:val="00D71E2B"/>
    <w:rsid w:val="00D720DA"/>
    <w:rsid w:val="00D73A6F"/>
    <w:rsid w:val="00D7574E"/>
    <w:rsid w:val="00D771BC"/>
    <w:rsid w:val="00D77713"/>
    <w:rsid w:val="00D8001A"/>
    <w:rsid w:val="00D8029A"/>
    <w:rsid w:val="00D807FE"/>
    <w:rsid w:val="00D80B45"/>
    <w:rsid w:val="00D810E9"/>
    <w:rsid w:val="00D81710"/>
    <w:rsid w:val="00D82A80"/>
    <w:rsid w:val="00D834AF"/>
    <w:rsid w:val="00D83F53"/>
    <w:rsid w:val="00D841C3"/>
    <w:rsid w:val="00D842F7"/>
    <w:rsid w:val="00D8545F"/>
    <w:rsid w:val="00D87419"/>
    <w:rsid w:val="00D879AE"/>
    <w:rsid w:val="00D87A64"/>
    <w:rsid w:val="00D87C34"/>
    <w:rsid w:val="00D90A48"/>
    <w:rsid w:val="00D92C12"/>
    <w:rsid w:val="00D94664"/>
    <w:rsid w:val="00D964EB"/>
    <w:rsid w:val="00D96F54"/>
    <w:rsid w:val="00D974CC"/>
    <w:rsid w:val="00D976FB"/>
    <w:rsid w:val="00DA0E37"/>
    <w:rsid w:val="00DA1B82"/>
    <w:rsid w:val="00DA1CE3"/>
    <w:rsid w:val="00DA2080"/>
    <w:rsid w:val="00DA26F9"/>
    <w:rsid w:val="00DA2B08"/>
    <w:rsid w:val="00DA4F93"/>
    <w:rsid w:val="00DA5D44"/>
    <w:rsid w:val="00DA6652"/>
    <w:rsid w:val="00DA6B5E"/>
    <w:rsid w:val="00DA7D9F"/>
    <w:rsid w:val="00DB01AB"/>
    <w:rsid w:val="00DB2A52"/>
    <w:rsid w:val="00DB2C53"/>
    <w:rsid w:val="00DB3BBD"/>
    <w:rsid w:val="00DB5208"/>
    <w:rsid w:val="00DB58B5"/>
    <w:rsid w:val="00DB58CB"/>
    <w:rsid w:val="00DB7965"/>
    <w:rsid w:val="00DB7FB0"/>
    <w:rsid w:val="00DC146E"/>
    <w:rsid w:val="00DC17C7"/>
    <w:rsid w:val="00DC1C6D"/>
    <w:rsid w:val="00DC234F"/>
    <w:rsid w:val="00DC5D2C"/>
    <w:rsid w:val="00DC6780"/>
    <w:rsid w:val="00DC6A5B"/>
    <w:rsid w:val="00DC736C"/>
    <w:rsid w:val="00DD0C89"/>
    <w:rsid w:val="00DD3CC9"/>
    <w:rsid w:val="00DD3DD1"/>
    <w:rsid w:val="00DD3E51"/>
    <w:rsid w:val="00DD4083"/>
    <w:rsid w:val="00DD54D3"/>
    <w:rsid w:val="00DD691A"/>
    <w:rsid w:val="00DD6CDC"/>
    <w:rsid w:val="00DD7097"/>
    <w:rsid w:val="00DE013E"/>
    <w:rsid w:val="00DE04ED"/>
    <w:rsid w:val="00DE1E27"/>
    <w:rsid w:val="00DE4F62"/>
    <w:rsid w:val="00DE6572"/>
    <w:rsid w:val="00DE69F9"/>
    <w:rsid w:val="00DE7770"/>
    <w:rsid w:val="00DF1060"/>
    <w:rsid w:val="00DF16DF"/>
    <w:rsid w:val="00DF5803"/>
    <w:rsid w:val="00DF59C9"/>
    <w:rsid w:val="00DF6DC4"/>
    <w:rsid w:val="00DF70CF"/>
    <w:rsid w:val="00DF7875"/>
    <w:rsid w:val="00DF7A4A"/>
    <w:rsid w:val="00DF7F8A"/>
    <w:rsid w:val="00E03636"/>
    <w:rsid w:val="00E0464B"/>
    <w:rsid w:val="00E04F8E"/>
    <w:rsid w:val="00E0644F"/>
    <w:rsid w:val="00E06918"/>
    <w:rsid w:val="00E07141"/>
    <w:rsid w:val="00E0745C"/>
    <w:rsid w:val="00E074F2"/>
    <w:rsid w:val="00E0766A"/>
    <w:rsid w:val="00E10B0B"/>
    <w:rsid w:val="00E11735"/>
    <w:rsid w:val="00E12184"/>
    <w:rsid w:val="00E13573"/>
    <w:rsid w:val="00E13A1B"/>
    <w:rsid w:val="00E143E7"/>
    <w:rsid w:val="00E159FA"/>
    <w:rsid w:val="00E17025"/>
    <w:rsid w:val="00E209CA"/>
    <w:rsid w:val="00E20DAF"/>
    <w:rsid w:val="00E217D2"/>
    <w:rsid w:val="00E22D15"/>
    <w:rsid w:val="00E23792"/>
    <w:rsid w:val="00E23B30"/>
    <w:rsid w:val="00E23DF3"/>
    <w:rsid w:val="00E249F1"/>
    <w:rsid w:val="00E24B74"/>
    <w:rsid w:val="00E25388"/>
    <w:rsid w:val="00E26255"/>
    <w:rsid w:val="00E26D3F"/>
    <w:rsid w:val="00E272CF"/>
    <w:rsid w:val="00E273BC"/>
    <w:rsid w:val="00E274EC"/>
    <w:rsid w:val="00E31397"/>
    <w:rsid w:val="00E31767"/>
    <w:rsid w:val="00E31F08"/>
    <w:rsid w:val="00E32BF5"/>
    <w:rsid w:val="00E33436"/>
    <w:rsid w:val="00E3355E"/>
    <w:rsid w:val="00E3363F"/>
    <w:rsid w:val="00E3482E"/>
    <w:rsid w:val="00E35937"/>
    <w:rsid w:val="00E35BBF"/>
    <w:rsid w:val="00E35D8A"/>
    <w:rsid w:val="00E37E82"/>
    <w:rsid w:val="00E40F50"/>
    <w:rsid w:val="00E41F20"/>
    <w:rsid w:val="00E4209F"/>
    <w:rsid w:val="00E42102"/>
    <w:rsid w:val="00E42A81"/>
    <w:rsid w:val="00E42AD6"/>
    <w:rsid w:val="00E42B81"/>
    <w:rsid w:val="00E431E3"/>
    <w:rsid w:val="00E46E39"/>
    <w:rsid w:val="00E475E1"/>
    <w:rsid w:val="00E503CE"/>
    <w:rsid w:val="00E51358"/>
    <w:rsid w:val="00E51AA7"/>
    <w:rsid w:val="00E52CE7"/>
    <w:rsid w:val="00E52D16"/>
    <w:rsid w:val="00E53881"/>
    <w:rsid w:val="00E54286"/>
    <w:rsid w:val="00E55484"/>
    <w:rsid w:val="00E555C1"/>
    <w:rsid w:val="00E55FEB"/>
    <w:rsid w:val="00E56ECB"/>
    <w:rsid w:val="00E57163"/>
    <w:rsid w:val="00E6192A"/>
    <w:rsid w:val="00E61DA1"/>
    <w:rsid w:val="00E622C0"/>
    <w:rsid w:val="00E62989"/>
    <w:rsid w:val="00E657CC"/>
    <w:rsid w:val="00E65B9C"/>
    <w:rsid w:val="00E660DB"/>
    <w:rsid w:val="00E66C1E"/>
    <w:rsid w:val="00E711A0"/>
    <w:rsid w:val="00E736CB"/>
    <w:rsid w:val="00E73F8C"/>
    <w:rsid w:val="00E745BD"/>
    <w:rsid w:val="00E7499E"/>
    <w:rsid w:val="00E74D89"/>
    <w:rsid w:val="00E75364"/>
    <w:rsid w:val="00E757F7"/>
    <w:rsid w:val="00E762BA"/>
    <w:rsid w:val="00E8042D"/>
    <w:rsid w:val="00E836D7"/>
    <w:rsid w:val="00E850E5"/>
    <w:rsid w:val="00E857DC"/>
    <w:rsid w:val="00E859C9"/>
    <w:rsid w:val="00E86074"/>
    <w:rsid w:val="00E86E71"/>
    <w:rsid w:val="00E9218E"/>
    <w:rsid w:val="00E92DDB"/>
    <w:rsid w:val="00E92F14"/>
    <w:rsid w:val="00E9370E"/>
    <w:rsid w:val="00E940A9"/>
    <w:rsid w:val="00E94B29"/>
    <w:rsid w:val="00E94BC8"/>
    <w:rsid w:val="00E975A5"/>
    <w:rsid w:val="00E977A1"/>
    <w:rsid w:val="00EA00BA"/>
    <w:rsid w:val="00EA0218"/>
    <w:rsid w:val="00EA093E"/>
    <w:rsid w:val="00EA10A5"/>
    <w:rsid w:val="00EA181F"/>
    <w:rsid w:val="00EA1B6F"/>
    <w:rsid w:val="00EA309E"/>
    <w:rsid w:val="00EA476B"/>
    <w:rsid w:val="00EA49B9"/>
    <w:rsid w:val="00EA5078"/>
    <w:rsid w:val="00EA5118"/>
    <w:rsid w:val="00EA6077"/>
    <w:rsid w:val="00EA7139"/>
    <w:rsid w:val="00EA771B"/>
    <w:rsid w:val="00EA785C"/>
    <w:rsid w:val="00EB05C3"/>
    <w:rsid w:val="00EB0DA7"/>
    <w:rsid w:val="00EB26C5"/>
    <w:rsid w:val="00EB2D62"/>
    <w:rsid w:val="00EB3391"/>
    <w:rsid w:val="00EB3FD3"/>
    <w:rsid w:val="00EB4324"/>
    <w:rsid w:val="00EB49BB"/>
    <w:rsid w:val="00EB6C90"/>
    <w:rsid w:val="00EB7DA4"/>
    <w:rsid w:val="00EC2718"/>
    <w:rsid w:val="00EC2A1F"/>
    <w:rsid w:val="00EC2C8B"/>
    <w:rsid w:val="00EC2E90"/>
    <w:rsid w:val="00EC34E8"/>
    <w:rsid w:val="00EC3DEB"/>
    <w:rsid w:val="00EC6729"/>
    <w:rsid w:val="00EC6840"/>
    <w:rsid w:val="00EC72EA"/>
    <w:rsid w:val="00EC7FA2"/>
    <w:rsid w:val="00ED10C1"/>
    <w:rsid w:val="00ED10D1"/>
    <w:rsid w:val="00ED1649"/>
    <w:rsid w:val="00ED1E6D"/>
    <w:rsid w:val="00ED1ECF"/>
    <w:rsid w:val="00ED224E"/>
    <w:rsid w:val="00ED2537"/>
    <w:rsid w:val="00ED4819"/>
    <w:rsid w:val="00ED4DFA"/>
    <w:rsid w:val="00ED51AE"/>
    <w:rsid w:val="00EE2BAC"/>
    <w:rsid w:val="00EE30B5"/>
    <w:rsid w:val="00EE4AD4"/>
    <w:rsid w:val="00EE6744"/>
    <w:rsid w:val="00EE6936"/>
    <w:rsid w:val="00EE6F34"/>
    <w:rsid w:val="00EE7CA6"/>
    <w:rsid w:val="00EF05A8"/>
    <w:rsid w:val="00EF05CD"/>
    <w:rsid w:val="00EF0FE6"/>
    <w:rsid w:val="00EF2BDD"/>
    <w:rsid w:val="00EF435A"/>
    <w:rsid w:val="00EF4A63"/>
    <w:rsid w:val="00EF6E0D"/>
    <w:rsid w:val="00F00189"/>
    <w:rsid w:val="00F002E4"/>
    <w:rsid w:val="00F00807"/>
    <w:rsid w:val="00F01A6A"/>
    <w:rsid w:val="00F04CA6"/>
    <w:rsid w:val="00F04F9A"/>
    <w:rsid w:val="00F057AB"/>
    <w:rsid w:val="00F05CE0"/>
    <w:rsid w:val="00F06397"/>
    <w:rsid w:val="00F0691A"/>
    <w:rsid w:val="00F06D8E"/>
    <w:rsid w:val="00F077B7"/>
    <w:rsid w:val="00F07A41"/>
    <w:rsid w:val="00F110EA"/>
    <w:rsid w:val="00F11AB6"/>
    <w:rsid w:val="00F12BFA"/>
    <w:rsid w:val="00F13EFB"/>
    <w:rsid w:val="00F15161"/>
    <w:rsid w:val="00F2065C"/>
    <w:rsid w:val="00F241D0"/>
    <w:rsid w:val="00F2475E"/>
    <w:rsid w:val="00F24C15"/>
    <w:rsid w:val="00F25F6D"/>
    <w:rsid w:val="00F279D4"/>
    <w:rsid w:val="00F27AD7"/>
    <w:rsid w:val="00F3168B"/>
    <w:rsid w:val="00F31AFB"/>
    <w:rsid w:val="00F31DB2"/>
    <w:rsid w:val="00F32CC7"/>
    <w:rsid w:val="00F33578"/>
    <w:rsid w:val="00F353E0"/>
    <w:rsid w:val="00F3576E"/>
    <w:rsid w:val="00F3613D"/>
    <w:rsid w:val="00F37229"/>
    <w:rsid w:val="00F3763F"/>
    <w:rsid w:val="00F37B3F"/>
    <w:rsid w:val="00F405EE"/>
    <w:rsid w:val="00F41305"/>
    <w:rsid w:val="00F41D73"/>
    <w:rsid w:val="00F41EF5"/>
    <w:rsid w:val="00F436A9"/>
    <w:rsid w:val="00F44439"/>
    <w:rsid w:val="00F45995"/>
    <w:rsid w:val="00F461F7"/>
    <w:rsid w:val="00F466D2"/>
    <w:rsid w:val="00F46ABA"/>
    <w:rsid w:val="00F47362"/>
    <w:rsid w:val="00F501AA"/>
    <w:rsid w:val="00F5026A"/>
    <w:rsid w:val="00F52285"/>
    <w:rsid w:val="00F52B59"/>
    <w:rsid w:val="00F52CD7"/>
    <w:rsid w:val="00F53FB6"/>
    <w:rsid w:val="00F549B3"/>
    <w:rsid w:val="00F55AD2"/>
    <w:rsid w:val="00F56293"/>
    <w:rsid w:val="00F56B46"/>
    <w:rsid w:val="00F573AF"/>
    <w:rsid w:val="00F61A93"/>
    <w:rsid w:val="00F645F8"/>
    <w:rsid w:val="00F64FEF"/>
    <w:rsid w:val="00F65596"/>
    <w:rsid w:val="00F658F1"/>
    <w:rsid w:val="00F670CB"/>
    <w:rsid w:val="00F67683"/>
    <w:rsid w:val="00F700DB"/>
    <w:rsid w:val="00F700E8"/>
    <w:rsid w:val="00F716D2"/>
    <w:rsid w:val="00F723FA"/>
    <w:rsid w:val="00F72C87"/>
    <w:rsid w:val="00F72DD5"/>
    <w:rsid w:val="00F740F1"/>
    <w:rsid w:val="00F74300"/>
    <w:rsid w:val="00F76036"/>
    <w:rsid w:val="00F76977"/>
    <w:rsid w:val="00F77437"/>
    <w:rsid w:val="00F7754E"/>
    <w:rsid w:val="00F804E4"/>
    <w:rsid w:val="00F80E63"/>
    <w:rsid w:val="00F82EA5"/>
    <w:rsid w:val="00F84269"/>
    <w:rsid w:val="00F85EDC"/>
    <w:rsid w:val="00F917F1"/>
    <w:rsid w:val="00F91CF9"/>
    <w:rsid w:val="00F93D05"/>
    <w:rsid w:val="00F9414F"/>
    <w:rsid w:val="00F947C7"/>
    <w:rsid w:val="00F96D32"/>
    <w:rsid w:val="00F96F69"/>
    <w:rsid w:val="00FA0670"/>
    <w:rsid w:val="00FA0EAB"/>
    <w:rsid w:val="00FA10C1"/>
    <w:rsid w:val="00FA1E49"/>
    <w:rsid w:val="00FA2370"/>
    <w:rsid w:val="00FA27B5"/>
    <w:rsid w:val="00FA2912"/>
    <w:rsid w:val="00FA3BA7"/>
    <w:rsid w:val="00FA3C2F"/>
    <w:rsid w:val="00FA4882"/>
    <w:rsid w:val="00FA51EF"/>
    <w:rsid w:val="00FA5404"/>
    <w:rsid w:val="00FA557F"/>
    <w:rsid w:val="00FA751C"/>
    <w:rsid w:val="00FA76B7"/>
    <w:rsid w:val="00FB00F7"/>
    <w:rsid w:val="00FB0F5F"/>
    <w:rsid w:val="00FB0FCA"/>
    <w:rsid w:val="00FB2447"/>
    <w:rsid w:val="00FB492A"/>
    <w:rsid w:val="00FB49A4"/>
    <w:rsid w:val="00FB57B6"/>
    <w:rsid w:val="00FB580D"/>
    <w:rsid w:val="00FB7AE0"/>
    <w:rsid w:val="00FB7DEF"/>
    <w:rsid w:val="00FC15DF"/>
    <w:rsid w:val="00FC1A1B"/>
    <w:rsid w:val="00FC2C15"/>
    <w:rsid w:val="00FC2F39"/>
    <w:rsid w:val="00FC3434"/>
    <w:rsid w:val="00FC351C"/>
    <w:rsid w:val="00FC41A4"/>
    <w:rsid w:val="00FC50F9"/>
    <w:rsid w:val="00FC5844"/>
    <w:rsid w:val="00FC586B"/>
    <w:rsid w:val="00FC58D5"/>
    <w:rsid w:val="00FC5C50"/>
    <w:rsid w:val="00FC727A"/>
    <w:rsid w:val="00FC7CAC"/>
    <w:rsid w:val="00FC7D24"/>
    <w:rsid w:val="00FD0A5A"/>
    <w:rsid w:val="00FD0E11"/>
    <w:rsid w:val="00FD162C"/>
    <w:rsid w:val="00FD2268"/>
    <w:rsid w:val="00FD3C35"/>
    <w:rsid w:val="00FD4B5E"/>
    <w:rsid w:val="00FD7536"/>
    <w:rsid w:val="00FD7678"/>
    <w:rsid w:val="00FD7B04"/>
    <w:rsid w:val="00FD7C0E"/>
    <w:rsid w:val="00FE0187"/>
    <w:rsid w:val="00FE1325"/>
    <w:rsid w:val="00FE1B18"/>
    <w:rsid w:val="00FE2479"/>
    <w:rsid w:val="00FE3E03"/>
    <w:rsid w:val="00FE4FDF"/>
    <w:rsid w:val="00FE554D"/>
    <w:rsid w:val="00FE555D"/>
    <w:rsid w:val="00FE591A"/>
    <w:rsid w:val="00FE67C9"/>
    <w:rsid w:val="00FE74AD"/>
    <w:rsid w:val="00FE7D5C"/>
    <w:rsid w:val="00FF11C4"/>
    <w:rsid w:val="00FF25D8"/>
    <w:rsid w:val="00FF2C09"/>
    <w:rsid w:val="00FF2E02"/>
    <w:rsid w:val="00FF3101"/>
    <w:rsid w:val="00FF51C5"/>
    <w:rsid w:val="00FF599A"/>
    <w:rsid w:val="00FF671A"/>
    <w:rsid w:val="018F2C2D"/>
    <w:rsid w:val="037C53BA"/>
    <w:rsid w:val="0F002DD2"/>
    <w:rsid w:val="11CD64BA"/>
    <w:rsid w:val="14E7B57C"/>
    <w:rsid w:val="14F78661"/>
    <w:rsid w:val="190ABA14"/>
    <w:rsid w:val="1A9623F6"/>
    <w:rsid w:val="1BAEBF3A"/>
    <w:rsid w:val="1CCFDB41"/>
    <w:rsid w:val="1F796996"/>
    <w:rsid w:val="2D9B4A4C"/>
    <w:rsid w:val="2EE38373"/>
    <w:rsid w:val="2F6203DF"/>
    <w:rsid w:val="394C0E32"/>
    <w:rsid w:val="3F07E201"/>
    <w:rsid w:val="4374C60C"/>
    <w:rsid w:val="469D75C8"/>
    <w:rsid w:val="4AC0E963"/>
    <w:rsid w:val="4BA868C1"/>
    <w:rsid w:val="4DBAF78C"/>
    <w:rsid w:val="535A3BDA"/>
    <w:rsid w:val="582C0B1D"/>
    <w:rsid w:val="5B21FB06"/>
    <w:rsid w:val="5F694863"/>
    <w:rsid w:val="602E8926"/>
    <w:rsid w:val="62D6BEE8"/>
    <w:rsid w:val="67B57A14"/>
    <w:rsid w:val="68A6B284"/>
    <w:rsid w:val="6BA66C39"/>
    <w:rsid w:val="70BFCDFE"/>
    <w:rsid w:val="715581DC"/>
    <w:rsid w:val="7A6E302C"/>
    <w:rsid w:val="7AE0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4E3E838"/>
  <w15:docId w15:val="{2536DEF3-9D1E-41C3-BF63-51B46FA1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>
      <w:pPr>
        <w:spacing w:before="240" w:line="360" w:lineRule="auto"/>
        <w:ind w:left="567" w:hanging="567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51EF"/>
    <w:pPr>
      <w:spacing w:after="100" w:line="320" w:lineRule="atLeast"/>
      <w:ind w:left="0" w:firstLine="0"/>
    </w:pPr>
    <w:rPr>
      <w:rFonts w:ascii="Arial" w:hAnsi="Arial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A16E3B"/>
    <w:pPr>
      <w:keepNext/>
      <w:numPr>
        <w:numId w:val="1"/>
      </w:numPr>
      <w:pBdr>
        <w:bottom w:val="single" w:sz="2" w:space="1" w:color="BFBFBF"/>
      </w:pBdr>
      <w:tabs>
        <w:tab w:val="clear" w:pos="397"/>
        <w:tab w:val="left" w:pos="454"/>
        <w:tab w:val="left" w:pos="510"/>
      </w:tabs>
      <w:spacing w:before="360"/>
      <w:ind w:left="454" w:hanging="454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A4B39"/>
    <w:pPr>
      <w:keepNext/>
      <w:numPr>
        <w:ilvl w:val="1"/>
        <w:numId w:val="1"/>
      </w:numPr>
      <w:pBdr>
        <w:bottom w:val="single" w:sz="2" w:space="1" w:color="BFBFBF"/>
      </w:pBdr>
      <w:tabs>
        <w:tab w:val="clear" w:pos="567"/>
        <w:tab w:val="left" w:pos="624"/>
        <w:tab w:val="left" w:pos="680"/>
      </w:tabs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B7965"/>
    <w:pPr>
      <w:keepNext/>
      <w:numPr>
        <w:ilvl w:val="2"/>
        <w:numId w:val="1"/>
      </w:numPr>
      <w:pBdr>
        <w:bottom w:val="single" w:sz="2" w:space="1" w:color="BFBFBF"/>
      </w:pBdr>
      <w:tabs>
        <w:tab w:val="left" w:pos="794"/>
      </w:tabs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865CF6"/>
    <w:pPr>
      <w:keepNext/>
      <w:numPr>
        <w:ilvl w:val="3"/>
        <w:numId w:val="1"/>
      </w:numPr>
      <w:pBdr>
        <w:bottom w:val="single" w:sz="2" w:space="1" w:color="BFBFBF"/>
      </w:pBdr>
      <w:spacing w:before="12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865CF6"/>
    <w:pPr>
      <w:numPr>
        <w:ilvl w:val="4"/>
        <w:numId w:val="1"/>
      </w:numPr>
      <w:pBdr>
        <w:bottom w:val="single" w:sz="2" w:space="1" w:color="BFBFBF"/>
      </w:pBdr>
      <w:spacing w:before="120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qFormat/>
    <w:rsid w:val="00865CF6"/>
    <w:pPr>
      <w:numPr>
        <w:ilvl w:val="5"/>
        <w:numId w:val="1"/>
      </w:numPr>
      <w:pBdr>
        <w:bottom w:val="single" w:sz="2" w:space="1" w:color="BFBFBF"/>
      </w:pBdr>
      <w:spacing w:before="120"/>
      <w:outlineLvl w:val="5"/>
    </w:pPr>
    <w:rPr>
      <w:bCs/>
      <w:i/>
      <w:szCs w:val="22"/>
    </w:rPr>
  </w:style>
  <w:style w:type="paragraph" w:styleId="Heading7">
    <w:name w:val="heading 7"/>
    <w:basedOn w:val="Normal"/>
    <w:next w:val="Normal"/>
    <w:qFormat/>
    <w:rsid w:val="00D44F6D"/>
    <w:pPr>
      <w:numPr>
        <w:ilvl w:val="6"/>
        <w:numId w:val="1"/>
      </w:numPr>
      <w:spacing w:after="60"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D44F6D"/>
    <w:pPr>
      <w:numPr>
        <w:ilvl w:val="7"/>
        <w:numId w:val="1"/>
      </w:numPr>
      <w:spacing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44F6D"/>
    <w:pPr>
      <w:numPr>
        <w:ilvl w:val="8"/>
        <w:numId w:val="1"/>
      </w:numPr>
      <w:spacing w:after="60"/>
      <w:outlineLvl w:val="8"/>
    </w:pPr>
    <w:rPr>
      <w:rFonts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B6718"/>
    <w:pPr>
      <w:tabs>
        <w:tab w:val="center" w:pos="4536"/>
        <w:tab w:val="right" w:pos="9072"/>
      </w:tabs>
      <w:spacing w:before="0"/>
    </w:pPr>
    <w:rPr>
      <w:sz w:val="18"/>
    </w:rPr>
  </w:style>
  <w:style w:type="paragraph" w:styleId="BodyText">
    <w:name w:val="Body Text"/>
    <w:basedOn w:val="Normal"/>
    <w:link w:val="BodyTextChar"/>
    <w:qFormat/>
    <w:rsid w:val="00D44F6D"/>
  </w:style>
  <w:style w:type="paragraph" w:styleId="Footer">
    <w:name w:val="footer"/>
    <w:basedOn w:val="Normal"/>
    <w:rsid w:val="0003697B"/>
    <w:pPr>
      <w:tabs>
        <w:tab w:val="center" w:pos="4536"/>
        <w:tab w:val="right" w:pos="9072"/>
      </w:tabs>
    </w:pPr>
  </w:style>
  <w:style w:type="table" w:customStyle="1" w:styleId="Tabellengitternetz">
    <w:name w:val="Tabellengitternetz"/>
    <w:basedOn w:val="TableNormal"/>
    <w:rsid w:val="00A40E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D44F6D"/>
    <w:pPr>
      <w:spacing w:after="60"/>
      <w:jc w:val="center"/>
      <w:outlineLvl w:val="0"/>
    </w:pPr>
    <w:rPr>
      <w:rFonts w:cs="Arial"/>
      <w:b/>
      <w:bCs/>
      <w:kern w:val="28"/>
      <w:sz w:val="44"/>
      <w:szCs w:val="32"/>
    </w:rPr>
  </w:style>
  <w:style w:type="paragraph" w:styleId="Subtitle">
    <w:name w:val="Subtitle"/>
    <w:basedOn w:val="Normal"/>
    <w:qFormat/>
    <w:rsid w:val="00245390"/>
    <w:pPr>
      <w:spacing w:after="60"/>
      <w:jc w:val="center"/>
    </w:pPr>
    <w:rPr>
      <w:rFonts w:cs="Arial"/>
    </w:rPr>
  </w:style>
  <w:style w:type="table" w:customStyle="1" w:styleId="CORESPICETable">
    <w:name w:val="CORE SPICE Table"/>
    <w:basedOn w:val="TableNormal"/>
    <w:rsid w:val="00D146FA"/>
    <w:pPr>
      <w:spacing w:before="60" w:after="60" w:line="240" w:lineRule="auto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tblPr/>
      <w:trPr>
        <w:tblHeader/>
      </w:trPr>
      <w:tcPr>
        <w:shd w:val="clear" w:color="auto" w:fill="E6E6F1"/>
      </w:tcPr>
    </w:tblStylePr>
  </w:style>
  <w:style w:type="paragraph" w:styleId="Caption">
    <w:name w:val="caption"/>
    <w:basedOn w:val="Normal"/>
    <w:next w:val="BodyText"/>
    <w:qFormat/>
    <w:rsid w:val="00E31767"/>
    <w:pPr>
      <w:spacing w:after="240"/>
    </w:pPr>
    <w:rPr>
      <w:bCs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rsid w:val="009B7DC0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FC7CAC"/>
    <w:pPr>
      <w:spacing w:before="0"/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B7439F"/>
    <w:pPr>
      <w:spacing w:before="0"/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rsid w:val="00B7439F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835FF6"/>
    <w:pPr>
      <w:spacing w:before="0"/>
      <w:ind w:left="72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835FF6"/>
    <w:pPr>
      <w:spacing w:before="0"/>
      <w:ind w:left="96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835FF6"/>
    <w:pPr>
      <w:spacing w:before="0"/>
      <w:ind w:left="12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835FF6"/>
    <w:pPr>
      <w:spacing w:before="0"/>
      <w:ind w:left="144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835FF6"/>
    <w:pPr>
      <w:spacing w:before="0"/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835FF6"/>
    <w:pPr>
      <w:spacing w:before="0"/>
      <w:ind w:left="1920"/>
    </w:pPr>
    <w:rPr>
      <w:rFonts w:asciiTheme="minorHAnsi" w:hAnsiTheme="minorHAnsi" w:cstheme="minorHAnsi"/>
      <w:sz w:val="18"/>
      <w:szCs w:val="18"/>
    </w:rPr>
  </w:style>
  <w:style w:type="paragraph" w:styleId="DocumentMap">
    <w:name w:val="Document Map"/>
    <w:basedOn w:val="Normal"/>
    <w:semiHidden/>
    <w:rsid w:val="000956A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uiPriority w:val="99"/>
    <w:unhideWhenUsed/>
    <w:rsid w:val="0030615B"/>
    <w:pPr>
      <w:spacing w:before="100" w:beforeAutospacing="1" w:afterAutospacing="1"/>
    </w:pPr>
    <w:rPr>
      <w:rFonts w:ascii="Times New Roman" w:hAnsi="Times New Roman"/>
      <w:lang w:val="de-DE"/>
    </w:rPr>
  </w:style>
  <w:style w:type="character" w:customStyle="1" w:styleId="BodyTextChar">
    <w:name w:val="Body Text Char"/>
    <w:basedOn w:val="DefaultParagraphFont"/>
    <w:link w:val="BodyText"/>
    <w:rsid w:val="00D44F6D"/>
    <w:rPr>
      <w:rFonts w:ascii="Arial" w:hAnsi="Arial"/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1F57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F57AA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CE77DA"/>
    <w:rPr>
      <w:color w:val="808080"/>
    </w:rPr>
  </w:style>
  <w:style w:type="paragraph" w:styleId="ListParagraph">
    <w:name w:val="List Paragraph"/>
    <w:basedOn w:val="Normal"/>
    <w:uiPriority w:val="34"/>
    <w:qFormat/>
    <w:rsid w:val="00137BDD"/>
    <w:pPr>
      <w:spacing w:before="100" w:beforeAutospacing="1"/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B2617"/>
    <w:pPr>
      <w:keepLines/>
      <w:numPr>
        <w:numId w:val="0"/>
      </w:numPr>
      <w:pBdr>
        <w:bottom w:val="none" w:sz="0" w:space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lang w:eastAsia="en-US"/>
    </w:rPr>
  </w:style>
  <w:style w:type="table" w:styleId="TableGrid">
    <w:name w:val="Table Grid"/>
    <w:basedOn w:val="TableNormal"/>
    <w:rsid w:val="005B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5B340B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List2-Accent1">
    <w:name w:val="Medium List 2 Accent 1"/>
    <w:basedOn w:val="TableNormal"/>
    <w:uiPriority w:val="66"/>
    <w:rsid w:val="005B340B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NoSpacing">
    <w:name w:val="No Spacing"/>
    <w:uiPriority w:val="1"/>
    <w:qFormat/>
    <w:rsid w:val="000F3E19"/>
    <w:rPr>
      <w:rFonts w:ascii="Arial" w:hAnsi="Arial"/>
      <w:sz w:val="24"/>
      <w:szCs w:val="24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67484C"/>
  </w:style>
  <w:style w:type="character" w:customStyle="1" w:styleId="Heading1Char">
    <w:name w:val="Heading 1 Char"/>
    <w:basedOn w:val="DefaultParagraphFont"/>
    <w:link w:val="Heading1"/>
    <w:rsid w:val="00A16E3B"/>
    <w:rPr>
      <w:rFonts w:ascii="Arial" w:hAnsi="Arial" w:cs="Arial"/>
      <w:b/>
      <w:bCs/>
      <w:kern w:val="32"/>
      <w:sz w:val="32"/>
      <w:szCs w:val="32"/>
      <w:lang w:val="en-US"/>
    </w:rPr>
  </w:style>
  <w:style w:type="paragraph" w:customStyle="1" w:styleId="NormalSingle">
    <w:name w:val="Normal Single"/>
    <w:basedOn w:val="Normal"/>
    <w:qFormat/>
    <w:rsid w:val="00FA51EF"/>
    <w:pPr>
      <w:tabs>
        <w:tab w:val="left" w:pos="3210"/>
        <w:tab w:val="left" w:pos="5982"/>
      </w:tabs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rsid w:val="008F553A"/>
    <w:rPr>
      <w:rFonts w:ascii="Arial" w:hAnsi="Arial" w:cs="Arial"/>
      <w:b/>
      <w:bCs/>
      <w:iCs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9168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github.com/CORE-SPICE/CORE_SPICE_Releases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manMildner\N7\Home03%20-%20Documents\Roman\02%20External%20Users\Car%202.0\CORE%20SPICE\99%20Templates\zer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3488B6F4C043428646CC2E85927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016D-AA24-4F24-B6D4-E83949A37757}"/>
      </w:docPartPr>
      <w:docPartBody>
        <w:p w:rsidR="00FC77CD" w:rsidRDefault="00FC77CD">
          <w:pPr>
            <w:pStyle w:val="AD3488B6F4C043428646CC2E85927703"/>
          </w:pPr>
          <w:r w:rsidRPr="0097219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97E85F2F8340EB81D897828B145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4B8C7-FEA9-4D8A-9A73-7B183A033DC3}"/>
      </w:docPartPr>
      <w:docPartBody>
        <w:p w:rsidR="00FC77CD" w:rsidRDefault="00FC77CD">
          <w:pPr>
            <w:pStyle w:val="A597E85F2F8340EB81D897828B1458B3"/>
          </w:pPr>
          <w:r w:rsidRPr="00C46DE5">
            <w:rPr>
              <w:rStyle w:val="Placehold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7CD"/>
    <w:rsid w:val="001D7A7B"/>
    <w:rsid w:val="004D7C25"/>
    <w:rsid w:val="0064717D"/>
    <w:rsid w:val="009C1738"/>
    <w:rsid w:val="00BF5DE8"/>
    <w:rsid w:val="00F5026A"/>
    <w:rsid w:val="00F658F1"/>
    <w:rsid w:val="00FC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D3488B6F4C043428646CC2E85927703">
    <w:name w:val="AD3488B6F4C043428646CC2E85927703"/>
  </w:style>
  <w:style w:type="paragraph" w:customStyle="1" w:styleId="A597E85F2F8340EB81D897828B1458B3">
    <w:name w:val="A597E85F2F8340EB81D897828B1458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RESPICE_Asset xmlns="http://schema.unitedmentors.com/CORESPICE">
  <document_title>Roles Catalog</document_title>
  <document_subtitle>A CORE SPICE Asset</document_subtitle>
  <document_type>Document Type</document_type>
  <document_id>Document ID</document_id>
  <document_template>Document template</document_template>
  <document_type>Approach name</document_type>
  <project_name>CORE SPICE</project_name>
  <project_id> </project_id>
  <project_lead>Project Lead</project_lead>
  <version_number>1.0</version_number>
  <document_status>APPROVED</document_status>
  <status_date>2025-11-08T00:00:00</status_date>
  <document_owner>  </document_owner>
  <repository_location>Repository location</repository_location>
  <TCC>TCC name</TCC>
  <QA_manager>QA Manager</QA_manager>
  <custom_attribute_1>Custom attribute 1</custom_attribute_1>
  <custom_attribute_2>Custom attribute 2</custom_attribute_2>
  <custom_attribute_3>Custom attribute_3</custom_attribute_3>
</CORESPICE_Asse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bdf8f-f672-4c3b-a38b-a075c28e5413">
      <Terms xmlns="http://schemas.microsoft.com/office/infopath/2007/PartnerControls"/>
    </lcf76f155ced4ddcb4097134ff3c332f>
    <TaxCatchAll xmlns="8cc483e8-0501-47e6-af6e-9918f621653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5659F6F40E5745B1B4A08EC05C8C08" ma:contentTypeVersion="18" ma:contentTypeDescription="Create a new document." ma:contentTypeScope="" ma:versionID="123825b1a440785e8c957ce950b7dffd">
  <xsd:schema xmlns:xsd="http://www.w3.org/2001/XMLSchema" xmlns:xs="http://www.w3.org/2001/XMLSchema" xmlns:p="http://schemas.microsoft.com/office/2006/metadata/properties" xmlns:ns2="6d7bdf8f-f672-4c3b-a38b-a075c28e5413" xmlns:ns3="8cc483e8-0501-47e6-af6e-9918f6216539" targetNamespace="http://schemas.microsoft.com/office/2006/metadata/properties" ma:root="true" ma:fieldsID="79b280239f9ddd485d57176f87e0587c" ns2:_="" ns3:_="">
    <xsd:import namespace="6d7bdf8f-f672-4c3b-a38b-a075c28e5413"/>
    <xsd:import namespace="8cc483e8-0501-47e6-af6e-9918f6216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bdf8f-f672-4c3b-a38b-a075c28e54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317405a-2904-4186-aa55-834849e15f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83e8-0501-47e6-af6e-9918f621653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0d96574-e43a-404a-ab8e-db3ce713cd9f}" ma:internalName="TaxCatchAll" ma:showField="CatchAllData" ma:web="8cc483e8-0501-47e6-af6e-9918f6216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C391F9-EA87-4102-8428-9A6B12CE205C}">
  <ds:schemaRefs>
    <ds:schemaRef ds:uri="http://schema.unitedmentors.com/CORESPICE"/>
  </ds:schemaRefs>
</ds:datastoreItem>
</file>

<file path=customXml/itemProps2.xml><?xml version="1.0" encoding="utf-8"?>
<ds:datastoreItem xmlns:ds="http://schemas.openxmlformats.org/officeDocument/2006/customXml" ds:itemID="{B1824B4E-EDC5-440E-9FB4-15D4E23DAD35}">
  <ds:schemaRefs>
    <ds:schemaRef ds:uri="http://schemas.microsoft.com/office/2006/metadata/properties"/>
    <ds:schemaRef ds:uri="http://schemas.microsoft.com/office/infopath/2007/PartnerControls"/>
    <ds:schemaRef ds:uri="6d7bdf8f-f672-4c3b-a38b-a075c28e5413"/>
    <ds:schemaRef ds:uri="8cc483e8-0501-47e6-af6e-9918f6216539"/>
  </ds:schemaRefs>
</ds:datastoreItem>
</file>

<file path=customXml/itemProps3.xml><?xml version="1.0" encoding="utf-8"?>
<ds:datastoreItem xmlns:ds="http://schemas.openxmlformats.org/officeDocument/2006/customXml" ds:itemID="{1DC8095C-FDA7-4975-ADF2-C7DED41315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0401D7-D4D4-444C-BAB1-2A85549F7A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7bdf8f-f672-4c3b-a38b-a075c28e5413"/>
    <ds:schemaRef ds:uri="8cc483e8-0501-47e6-af6e-9918f6216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BD776E6-97DE-4547-8A05-9EBE5BFF11D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zero.dotx</Template>
  <TotalTime>482</TotalTime>
  <Pages>32</Pages>
  <Words>7930</Words>
  <Characters>45203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Mentors GmbH</Company>
  <LinksUpToDate>false</LinksUpToDate>
  <CharactersWithSpaces>53027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CORE SPICE</dc:subject>
  <dc:creator>Roman Mildner</dc:creator>
  <cp:keywords/>
  <dc:description/>
  <cp:lastModifiedBy>Roman Mildner</cp:lastModifiedBy>
  <cp:revision>470</cp:revision>
  <cp:lastPrinted>2009-06-11T19:20:00Z</cp:lastPrinted>
  <dcterms:created xsi:type="dcterms:W3CDTF">2025-04-10T18:55:00Z</dcterms:created>
  <dcterms:modified xsi:type="dcterms:W3CDTF">2025-11-09T14:16:00Z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781717e85d601d44b3891b50500f1c472909332db148df5e7b63412b9ae4391d</vt:lpwstr>
  </property>
  <property fmtid="{D5CDD505-2E9C-101B-9397-08002B2CF9AE}" pid="3" name="ContentTypeId">
    <vt:lpwstr>0x010100255659F6F40E5745B1B4A08EC05C8C08</vt:lpwstr>
  </property>
  <property fmtid="{D5CDD505-2E9C-101B-9397-08002B2CF9AE}" pid="4" name="MediaServiceImageTags">
    <vt:lpwstr/>
  </property>
  <property fmtid="{D5CDD505-2E9C-101B-9397-08002B2CF9AE}" pid="5" name="grammarly_documentId">
    <vt:lpwstr>documentId_3303</vt:lpwstr>
  </property>
  <property fmtid="{D5CDD505-2E9C-101B-9397-08002B2CF9AE}" pid="6" name="grammarly_documentContext">
    <vt:lpwstr>{"goals":[],"domain":"general","emotions":[],"dialect":"american"}</vt:lpwstr>
  </property>
</Properties>
</file>